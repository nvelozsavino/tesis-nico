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086" w:rsidRPr="008D2941" w:rsidRDefault="00183086"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style="width:69.75pt;height:45.75pt;visibility:visible">
            <v:imagedata r:id="rId7" o:title=""/>
          </v:shape>
        </w:pict>
      </w:r>
    </w:p>
    <w:p w:rsidR="00183086" w:rsidRPr="008D2941" w:rsidRDefault="00183086" w:rsidP="00BF1090">
      <w:pPr>
        <w:pStyle w:val="Normalsininterlineado"/>
      </w:pPr>
    </w:p>
    <w:p w:rsidR="00183086" w:rsidRPr="008D2941" w:rsidRDefault="00183086" w:rsidP="00BF1090">
      <w:pPr>
        <w:pStyle w:val="Normalsininterlineado"/>
        <w:rPr>
          <w:b/>
          <w:sz w:val="28"/>
          <w:szCs w:val="28"/>
        </w:rPr>
      </w:pPr>
      <w:r w:rsidRPr="008D2941">
        <w:rPr>
          <w:b/>
          <w:sz w:val="28"/>
          <w:szCs w:val="28"/>
        </w:rPr>
        <w:t>UNIVERSIDAD SIMÓN BOLÍVAR</w:t>
      </w:r>
    </w:p>
    <w:p w:rsidR="00183086" w:rsidRPr="008D2941" w:rsidRDefault="00183086" w:rsidP="00BF1090">
      <w:pPr>
        <w:pStyle w:val="Normalsininterlineado"/>
        <w:rPr>
          <w:sz w:val="28"/>
          <w:szCs w:val="28"/>
        </w:rPr>
      </w:pPr>
      <w:r w:rsidRPr="008D2941">
        <w:rPr>
          <w:sz w:val="28"/>
          <w:szCs w:val="28"/>
        </w:rPr>
        <w:t>DECANATO DE ESTUDIOS DE POSTGRADO</w:t>
      </w:r>
    </w:p>
    <w:p w:rsidR="00183086" w:rsidRPr="008D2941" w:rsidRDefault="00183086" w:rsidP="00BF1090">
      <w:pPr>
        <w:pStyle w:val="Normalsininterlineado"/>
        <w:rPr>
          <w:sz w:val="28"/>
          <w:szCs w:val="28"/>
        </w:rPr>
      </w:pPr>
      <w:r w:rsidRPr="008D2941">
        <w:rPr>
          <w:sz w:val="28"/>
          <w:szCs w:val="28"/>
        </w:rPr>
        <w:t>COORDINACIÓN DE POSTGRADO EN FÍSICA</w:t>
      </w:r>
    </w:p>
    <w:p w:rsidR="00183086" w:rsidRPr="008D2941" w:rsidRDefault="00183086" w:rsidP="00BF1090">
      <w:pPr>
        <w:pStyle w:val="Normalsininterlineado"/>
        <w:rPr>
          <w:sz w:val="28"/>
          <w:szCs w:val="28"/>
        </w:rPr>
      </w:pPr>
      <w:r w:rsidRPr="008D2941">
        <w:rPr>
          <w:sz w:val="28"/>
          <w:szCs w:val="28"/>
        </w:rPr>
        <w:t>MAESTRÍA EN FÍSICA</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b/>
          <w:sz w:val="28"/>
          <w:szCs w:val="28"/>
        </w:rPr>
      </w:pPr>
      <w:r w:rsidRPr="008D2941">
        <w:rPr>
          <w:b/>
          <w:sz w:val="28"/>
          <w:szCs w:val="28"/>
        </w:rPr>
        <w:t>TRABAJO DE GRADO</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rPr>
          <w:b/>
          <w:caps/>
          <w:kern w:val="24"/>
          <w:sz w:val="28"/>
          <w:szCs w:val="28"/>
        </w:rPr>
        <w:t>CONTROL DE VIBRACIONES MECÁNICAS EN UN SISTEMA INTERFEROMÉTRICO.</w:t>
      </w:r>
      <w:r w:rsidRPr="008D2941">
        <w:t xml:space="preserve"> </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sz w:val="28"/>
          <w:szCs w:val="28"/>
        </w:rPr>
      </w:pPr>
      <w:r w:rsidRPr="008D2941">
        <w:rPr>
          <w:sz w:val="28"/>
          <w:szCs w:val="28"/>
        </w:rPr>
        <w:t>por</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sz w:val="28"/>
          <w:szCs w:val="28"/>
        </w:rPr>
      </w:pPr>
      <w:r w:rsidRPr="008D2941">
        <w:rPr>
          <w:sz w:val="28"/>
          <w:szCs w:val="28"/>
        </w:rPr>
        <w:t>Nicolás Veloz Savino</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sz w:val="28"/>
          <w:szCs w:val="28"/>
        </w:rPr>
      </w:pPr>
      <w:r w:rsidRPr="008D2941">
        <w:rPr>
          <w:sz w:val="28"/>
          <w:szCs w:val="28"/>
        </w:rPr>
        <w:t>Julio 2011</w:t>
      </w:r>
    </w:p>
    <w:p w:rsidR="00183086" w:rsidRPr="008D2941" w:rsidRDefault="00183086" w:rsidP="00BF1090">
      <w:pPr>
        <w:pStyle w:val="Normalsininterlineado"/>
        <w:rPr>
          <w:sz w:val="28"/>
          <w:szCs w:val="28"/>
        </w:rPr>
        <w:sectPr w:rsidR="00183086" w:rsidRPr="008D2941" w:rsidSect="00BF1090">
          <w:headerReference w:type="default" r:id="rId8"/>
          <w:footerReference w:type="even" r:id="rId9"/>
          <w:footerReference w:type="default" r:id="rId10"/>
          <w:pgSz w:w="12240" w:h="15840" w:code="1"/>
          <w:pgMar w:top="964" w:right="1701" w:bottom="1588" w:left="1701" w:header="709" w:footer="709" w:gutter="0"/>
          <w:cols w:space="708"/>
          <w:docGrid w:linePitch="360"/>
        </w:sectPr>
      </w:pPr>
    </w:p>
    <w:p w:rsidR="00183086" w:rsidRPr="008D2941" w:rsidRDefault="00183086" w:rsidP="00BF1090">
      <w:pPr>
        <w:pStyle w:val="Normalsininterlineado"/>
      </w:pPr>
      <w:r>
        <w:rPr>
          <w:noProof/>
          <w:lang w:eastAsia="es-VE"/>
        </w:rPr>
        <w:pict>
          <v:shape id="_x0000_i1026" type="#_x0000_t75" style="width:69pt;height:45.75pt;visibility:visible">
            <v:imagedata r:id="rId7" o:title=""/>
          </v:shape>
        </w:pict>
      </w:r>
    </w:p>
    <w:p w:rsidR="00183086" w:rsidRPr="008D2941" w:rsidRDefault="00183086" w:rsidP="00BF1090">
      <w:pPr>
        <w:pStyle w:val="Normalsininterlineado"/>
      </w:pPr>
    </w:p>
    <w:p w:rsidR="00183086" w:rsidRPr="008D2941" w:rsidRDefault="00183086" w:rsidP="00BF1090">
      <w:pPr>
        <w:pStyle w:val="Normalsininterlineado"/>
        <w:rPr>
          <w:b/>
        </w:rPr>
      </w:pPr>
      <w:r w:rsidRPr="008D2941">
        <w:rPr>
          <w:b/>
        </w:rPr>
        <w:t>UNIVERSIDAD SIMÓN BOLÍVAR</w:t>
      </w:r>
    </w:p>
    <w:p w:rsidR="00183086" w:rsidRPr="008D2941" w:rsidRDefault="00183086" w:rsidP="00BF1090">
      <w:pPr>
        <w:pStyle w:val="Normalsininterlineado"/>
      </w:pPr>
      <w:r w:rsidRPr="008D2941">
        <w:t>DECANATO DE ESTUDIOS DE POSTGRADO</w:t>
      </w:r>
    </w:p>
    <w:p w:rsidR="00183086" w:rsidRPr="008D2941" w:rsidRDefault="00183086" w:rsidP="00BF1090">
      <w:pPr>
        <w:pStyle w:val="Normalsininterlineado"/>
      </w:pPr>
      <w:r w:rsidRPr="008D2941">
        <w:t>COORDINACIÓN DE POSTGRADO EN FÍSICA</w:t>
      </w:r>
    </w:p>
    <w:p w:rsidR="00183086" w:rsidRPr="008D2941" w:rsidRDefault="00183086" w:rsidP="00BF1090">
      <w:pPr>
        <w:pStyle w:val="Normalsininterlineado"/>
      </w:pPr>
      <w:r w:rsidRPr="008D2941">
        <w:t>MAESTRÍA EN FÍSICA</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b/>
          <w:caps/>
          <w:sz w:val="28"/>
          <w:szCs w:val="28"/>
        </w:rPr>
      </w:pPr>
      <w:r w:rsidRPr="008D2941">
        <w:rPr>
          <w:b/>
          <w:caps/>
          <w:kern w:val="24"/>
          <w:sz w:val="28"/>
          <w:szCs w:val="28"/>
        </w:rPr>
        <w:t>CONTROL DE VIBRACIONES MECÁNICAS EN UN SISTEMA INTERFEROMÉTRICO.</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 xml:space="preserve">Trabajo de Grado presentado a </w:t>
      </w:r>
      <w:smartTag w:uri="urn:schemas-microsoft-com:office:smarttags" w:element="PersonName">
        <w:smartTagPr>
          <w:attr w:name="ProductID" w:val="la Universidad Sim￳n"/>
        </w:smartTagPr>
        <w:r w:rsidRPr="008D2941">
          <w:t>la Universidad Simón</w:t>
        </w:r>
      </w:smartTag>
      <w:r w:rsidRPr="008D2941">
        <w:t xml:space="preserve"> Bolívar por</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b/>
        </w:rPr>
      </w:pPr>
      <w:r w:rsidRPr="008D2941">
        <w:rPr>
          <w:b/>
        </w:rPr>
        <w:t>Nicolás Veloz Savino</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Como requisito parcial para optar al grado académico de</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rPr>
          <w:b/>
        </w:rPr>
      </w:pPr>
      <w:r w:rsidRPr="008D2941">
        <w:rPr>
          <w:b/>
        </w:rPr>
        <w:t>Magister en Física</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Con la asesoría del profesor</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Rafael Escalona</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Julio 2011</w:t>
      </w:r>
      <w:r w:rsidRPr="008D2941">
        <w:br w:type="page"/>
      </w:r>
    </w:p>
    <w:p w:rsidR="00183086" w:rsidRPr="008D2941" w:rsidRDefault="00183086" w:rsidP="00BF1090">
      <w:pPr>
        <w:pStyle w:val="Normalsininterlineado"/>
      </w:pPr>
      <w:r>
        <w:rPr>
          <w:noProof/>
          <w:lang w:eastAsia="es-VE"/>
        </w:rPr>
        <w:pict>
          <v:shape id="_x0000_i1027" type="#_x0000_t75" style="width:69pt;height:45.75pt;visibility:visible">
            <v:imagedata r:id="rId7" o:title=""/>
          </v:shape>
        </w:pict>
      </w:r>
    </w:p>
    <w:p w:rsidR="00183086" w:rsidRPr="008D2941" w:rsidRDefault="00183086" w:rsidP="00BF1090">
      <w:pPr>
        <w:pStyle w:val="Normalsininterlineado"/>
      </w:pPr>
    </w:p>
    <w:p w:rsidR="00183086" w:rsidRPr="008D2941" w:rsidRDefault="00183086" w:rsidP="00BF1090">
      <w:pPr>
        <w:pStyle w:val="Normalsininterlineado"/>
        <w:rPr>
          <w:b/>
        </w:rPr>
      </w:pPr>
      <w:r w:rsidRPr="008D2941">
        <w:rPr>
          <w:b/>
        </w:rPr>
        <w:t>UNIVERSIDAD SIMÓN BOLÍVAR</w:t>
      </w:r>
    </w:p>
    <w:p w:rsidR="00183086" w:rsidRPr="008D2941" w:rsidRDefault="00183086" w:rsidP="00BF1090">
      <w:pPr>
        <w:pStyle w:val="Normalsininterlineado"/>
      </w:pPr>
      <w:r w:rsidRPr="008D2941">
        <w:t>DECANATO DE ESTUDIOS DE POSTGRADO</w:t>
      </w:r>
    </w:p>
    <w:p w:rsidR="00183086" w:rsidRPr="008D2941" w:rsidRDefault="00183086" w:rsidP="00BF1090">
      <w:pPr>
        <w:pStyle w:val="Normalsininterlineado"/>
      </w:pPr>
      <w:r w:rsidRPr="008D2941">
        <w:t>COORDINACIÓN DE POSTGRADO EN FÍSICA</w:t>
      </w:r>
    </w:p>
    <w:p w:rsidR="00183086" w:rsidRPr="008D2941" w:rsidRDefault="00183086" w:rsidP="00BF1090">
      <w:pPr>
        <w:pStyle w:val="Normalsininterlineado"/>
      </w:pPr>
      <w:r w:rsidRPr="008D2941">
        <w:t>MAESTRÍA EN FÍSICA</w:t>
      </w:r>
    </w:p>
    <w:p w:rsidR="00183086" w:rsidRPr="008D2941" w:rsidRDefault="00183086" w:rsidP="00BF1090">
      <w:pPr>
        <w:pStyle w:val="Heading1"/>
        <w:numPr>
          <w:ilvl w:val="0"/>
          <w:numId w:val="0"/>
        </w:numPr>
        <w:rPr>
          <w:color w:val="FFFFFF"/>
        </w:rPr>
      </w:pPr>
      <w:bookmarkStart w:id="0" w:name="_Toc316133499"/>
      <w:r w:rsidRPr="008D2941">
        <w:rPr>
          <w:color w:val="FFFFFF"/>
        </w:rPr>
        <w:t>APROBACIÓN DEL JURADO</w:t>
      </w:r>
      <w:bookmarkEnd w:id="0"/>
    </w:p>
    <w:p w:rsidR="00183086" w:rsidRPr="008D2941" w:rsidRDefault="00183086" w:rsidP="00BF1090">
      <w:pPr>
        <w:pStyle w:val="Normalsininterlineado"/>
        <w:rPr>
          <w:b/>
          <w:caps/>
          <w:sz w:val="28"/>
          <w:szCs w:val="28"/>
        </w:rPr>
      </w:pPr>
      <w:r w:rsidRPr="008D2941">
        <w:rPr>
          <w:b/>
          <w:caps/>
          <w:kern w:val="24"/>
          <w:sz w:val="28"/>
          <w:szCs w:val="28"/>
        </w:rPr>
        <w:t>CONTROL DE VIBRACIONES MECÁNICAS EN UN SISTEMA INTERFEROMÉTRICO.</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jc w:val="right"/>
      </w:pPr>
      <w:r w:rsidRPr="008D2941">
        <w:t>Por: Veloz Savino, Nicolás</w:t>
      </w:r>
    </w:p>
    <w:p w:rsidR="00183086" w:rsidRPr="008D2941" w:rsidRDefault="00183086" w:rsidP="00BF1090">
      <w:pPr>
        <w:pStyle w:val="Normalsininterlineado"/>
        <w:jc w:val="right"/>
      </w:pPr>
      <w:r w:rsidRPr="008D2941">
        <w:t>Carnet No.: 07-86143</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ind w:firstLine="426"/>
        <w:jc w:val="both"/>
      </w:pPr>
      <w:r w:rsidRPr="008D2941">
        <w:t xml:space="preserve">Este Trabajo de Grado ha sido aprobado en nombre de </w:t>
      </w:r>
      <w:smartTag w:uri="urn:schemas-microsoft-com:office:smarttags" w:element="PersonName">
        <w:smartTagPr>
          <w:attr w:name="ProductID" w:val="la Universidad Sim￳n"/>
        </w:smartTagPr>
        <w:r w:rsidRPr="008D2941">
          <w:t>la Universidad Simón</w:t>
        </w:r>
      </w:smartTag>
      <w:r w:rsidRPr="008D2941">
        <w:t xml:space="preserve"> Bolívar por el siguiente jurado examinador:</w:t>
      </w:r>
    </w:p>
    <w:p w:rsidR="00183086" w:rsidRPr="008D2941" w:rsidRDefault="00183086" w:rsidP="00BF1090">
      <w:pPr>
        <w:pStyle w:val="Normalsininterlineado"/>
        <w:jc w:val="both"/>
      </w:pPr>
    </w:p>
    <w:p w:rsidR="00183086" w:rsidRPr="008D2941" w:rsidRDefault="00183086" w:rsidP="00BF1090">
      <w:pPr>
        <w:pStyle w:val="Normalsininterlineado"/>
        <w:jc w:val="both"/>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______________________</w:t>
      </w:r>
    </w:p>
    <w:p w:rsidR="00183086" w:rsidRPr="008D2941" w:rsidRDefault="00183086" w:rsidP="00BF1090">
      <w:pPr>
        <w:pStyle w:val="Normalsininterlineado"/>
      </w:pPr>
      <w:r w:rsidRPr="008D2941">
        <w:t>Presidente</w:t>
      </w:r>
    </w:p>
    <w:p w:rsidR="00183086" w:rsidRPr="008D2941" w:rsidRDefault="00183086" w:rsidP="00BF1090">
      <w:pPr>
        <w:pStyle w:val="Normalsininterlineado"/>
      </w:pPr>
      <w:r w:rsidRPr="008D2941">
        <w:t xml:space="preserve">Prof. </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Pr>
          <w:noProof/>
          <w:lang w:eastAsia="es-VE"/>
        </w:rPr>
        <w:pict>
          <v:shape id="_x0000_s1026" style="position:absolute;left:0;text-align:left;margin-left:186.75pt;margin-top:4.6pt;width:90.25pt;height:38.25pt;z-index:251658240"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bn=&#10;" annotation="t"/>
          </v:shape>
        </w:pict>
      </w:r>
    </w:p>
    <w:p w:rsidR="00183086" w:rsidRPr="008D2941" w:rsidRDefault="00183086" w:rsidP="00BF1090">
      <w:pPr>
        <w:pStyle w:val="Normalsininterlineado"/>
      </w:pPr>
    </w:p>
    <w:p w:rsidR="00183086" w:rsidRPr="008D2941" w:rsidRDefault="00183086" w:rsidP="00BF1090">
      <w:pPr>
        <w:pStyle w:val="Normalsininterlineado"/>
      </w:pPr>
      <w:r w:rsidRPr="008D2941">
        <w:t>______________________</w:t>
      </w:r>
    </w:p>
    <w:p w:rsidR="00183086" w:rsidRPr="008D2941" w:rsidRDefault="00183086" w:rsidP="00BF1090">
      <w:pPr>
        <w:pStyle w:val="Normalsininterlineado"/>
      </w:pPr>
      <w:r w:rsidRPr="008D2941">
        <w:t>Miembro Principal</w:t>
      </w:r>
    </w:p>
    <w:p w:rsidR="00183086" w:rsidRPr="008D2941" w:rsidRDefault="00183086" w:rsidP="00BF1090">
      <w:pPr>
        <w:pStyle w:val="Normalsininterlineado"/>
      </w:pPr>
      <w:r w:rsidRPr="008D2941">
        <w:t xml:space="preserve">Prof. </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______________________</w:t>
      </w:r>
    </w:p>
    <w:p w:rsidR="00183086" w:rsidRPr="008D2941" w:rsidRDefault="00183086" w:rsidP="00BF1090">
      <w:pPr>
        <w:pStyle w:val="Normalsininterlineado"/>
      </w:pPr>
      <w:r w:rsidRPr="008D2941">
        <w:t>Miembro Principal - Tutor</w:t>
      </w:r>
    </w:p>
    <w:p w:rsidR="00183086" w:rsidRPr="008D2941" w:rsidRDefault="00183086" w:rsidP="00BF1090">
      <w:pPr>
        <w:pStyle w:val="Normalsininterlineado"/>
      </w:pPr>
      <w:r w:rsidRPr="008D2941">
        <w:t>Prof. Rafael Escalona</w:t>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r w:rsidRPr="008D2941">
        <w:t>XX de xxxxxx de 2011</w:t>
      </w:r>
      <w:r w:rsidRPr="008D2941">
        <w:br w:type="page"/>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 w:rsidR="00183086" w:rsidRPr="008D2941" w:rsidRDefault="00183086" w:rsidP="00BF1090">
      <w:pPr>
        <w:pStyle w:val="Normalsininterlineado"/>
      </w:pPr>
    </w:p>
    <w:p w:rsidR="00183086" w:rsidRPr="008D2941" w:rsidRDefault="00183086" w:rsidP="00BF1090">
      <w:pPr>
        <w:spacing w:before="0" w:after="200" w:line="276" w:lineRule="auto"/>
        <w:ind w:firstLine="0"/>
        <w:jc w:val="left"/>
      </w:pPr>
      <w:r w:rsidRPr="008D2941">
        <w:br w:type="page"/>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Heading1"/>
        <w:numPr>
          <w:ilvl w:val="0"/>
          <w:numId w:val="0"/>
        </w:numPr>
      </w:pPr>
      <w:bookmarkStart w:id="1" w:name="_Toc316133500"/>
      <w:r w:rsidRPr="008D2941">
        <w:t>AGRADECIMIENTOS</w:t>
      </w:r>
      <w:bookmarkEnd w:id="1"/>
    </w:p>
    <w:p w:rsidR="00183086" w:rsidRPr="008D2941" w:rsidRDefault="00183086" w:rsidP="00BF1090"/>
    <w:p w:rsidR="00183086" w:rsidRPr="008D2941" w:rsidRDefault="00183086" w:rsidP="00BF1090">
      <w:pPr>
        <w:spacing w:before="0" w:after="200" w:line="276" w:lineRule="auto"/>
        <w:ind w:firstLine="0"/>
        <w:jc w:val="left"/>
      </w:pPr>
      <w:r w:rsidRPr="008D2941">
        <w:br w:type="page"/>
      </w:r>
    </w:p>
    <w:p w:rsidR="00183086" w:rsidRPr="008D2941" w:rsidRDefault="00183086" w:rsidP="00BF1090">
      <w:pPr>
        <w:pStyle w:val="Normalsininterlineado"/>
      </w:pPr>
      <w:r>
        <w:rPr>
          <w:noProof/>
          <w:lang w:eastAsia="es-VE"/>
        </w:rPr>
        <w:pict>
          <v:shape id="_x0000_i1028" type="#_x0000_t75" style="width:69pt;height:45.75pt;visibility:visible">
            <v:imagedata r:id="rId7" o:title=""/>
          </v:shape>
        </w:pict>
      </w:r>
    </w:p>
    <w:p w:rsidR="00183086" w:rsidRPr="008D2941" w:rsidRDefault="00183086" w:rsidP="00BF1090">
      <w:pPr>
        <w:pStyle w:val="Normalsininterlineado"/>
        <w:rPr>
          <w:b/>
          <w:szCs w:val="24"/>
        </w:rPr>
      </w:pPr>
      <w:r w:rsidRPr="008D2941">
        <w:rPr>
          <w:b/>
          <w:szCs w:val="24"/>
        </w:rPr>
        <w:t>UNIVERSIDAD SIMÓN BOLÍVAR</w:t>
      </w:r>
    </w:p>
    <w:p w:rsidR="00183086" w:rsidRPr="008D2941" w:rsidRDefault="00183086" w:rsidP="00BF1090">
      <w:pPr>
        <w:pStyle w:val="Normalsininterlineado"/>
      </w:pPr>
      <w:r w:rsidRPr="008D2941">
        <w:t>DECANATO DE ESTUDIOS DE POSTGRADO</w:t>
      </w:r>
    </w:p>
    <w:p w:rsidR="00183086" w:rsidRPr="008D2941" w:rsidRDefault="00183086" w:rsidP="00BF1090">
      <w:pPr>
        <w:pStyle w:val="Normalsininterlineado"/>
      </w:pPr>
      <w:r w:rsidRPr="008D2941">
        <w:t>COORDINACIÓN DE POSTGRADO EN INGENIERÍA ELECTRÓNICA</w:t>
      </w:r>
    </w:p>
    <w:p w:rsidR="00183086" w:rsidRPr="008D2941" w:rsidRDefault="00183086" w:rsidP="00BF1090">
      <w:pPr>
        <w:pStyle w:val="Normalsininterlineado"/>
      </w:pPr>
      <w:r w:rsidRPr="008D2941">
        <w:t>MAESTRÍA EN INGENIERÍA BIOMÉDICA</w:t>
      </w:r>
    </w:p>
    <w:p w:rsidR="00183086" w:rsidRPr="008D2941" w:rsidRDefault="00183086" w:rsidP="00BF1090">
      <w:pPr>
        <w:pStyle w:val="Normalsininterlineado"/>
      </w:pPr>
    </w:p>
    <w:p w:rsidR="00183086" w:rsidRPr="008D2941" w:rsidRDefault="00183086" w:rsidP="00BF1090">
      <w:pPr>
        <w:pStyle w:val="Normalsininterlineado"/>
        <w:rPr>
          <w:b/>
          <w:caps/>
        </w:rPr>
      </w:pPr>
      <w:r w:rsidRPr="008D2941">
        <w:rPr>
          <w:b/>
          <w:caps/>
          <w:kern w:val="24"/>
          <w:sz w:val="28"/>
          <w:szCs w:val="28"/>
        </w:rPr>
        <w:t>CONTROL DE VIBRACIONES MECÁNICAS EN UN SISTEMA INTERFEROMÉTRICO.</w:t>
      </w:r>
    </w:p>
    <w:p w:rsidR="00183086" w:rsidRPr="008D2941" w:rsidRDefault="00183086" w:rsidP="00BF1090">
      <w:pPr>
        <w:pStyle w:val="Normalsininterlineado"/>
        <w:rPr>
          <w:b/>
          <w:caps/>
        </w:rPr>
      </w:pPr>
    </w:p>
    <w:p w:rsidR="00183086" w:rsidRPr="008D2941" w:rsidRDefault="00183086" w:rsidP="00BF1090">
      <w:pPr>
        <w:pStyle w:val="Normalsininterlineado"/>
        <w:ind w:left="5245"/>
        <w:jc w:val="left"/>
      </w:pPr>
      <w:r w:rsidRPr="008D2941">
        <w:t>Por: Veloz Savino, Nicolás</w:t>
      </w:r>
    </w:p>
    <w:p w:rsidR="00183086" w:rsidRPr="008D2941" w:rsidRDefault="00183086" w:rsidP="00BF1090">
      <w:pPr>
        <w:pStyle w:val="Normalsininterlineado"/>
        <w:ind w:left="5245"/>
        <w:jc w:val="left"/>
      </w:pPr>
      <w:r w:rsidRPr="008D2941">
        <w:t>Carnet No.: 07-86143</w:t>
      </w:r>
    </w:p>
    <w:p w:rsidR="00183086" w:rsidRPr="008D2941" w:rsidRDefault="00183086" w:rsidP="00BF1090">
      <w:pPr>
        <w:pStyle w:val="Normalsininterlineado"/>
        <w:ind w:left="5245"/>
        <w:jc w:val="left"/>
      </w:pPr>
      <w:r w:rsidRPr="008D2941">
        <w:t>Tutor: Prof. Rafael Escalona</w:t>
      </w:r>
    </w:p>
    <w:p w:rsidR="00183086" w:rsidRPr="008D2941" w:rsidRDefault="00183086" w:rsidP="00BF1090">
      <w:pPr>
        <w:pStyle w:val="Normalsininterlineado"/>
        <w:ind w:left="5245"/>
        <w:jc w:val="left"/>
        <w:rPr>
          <w:szCs w:val="24"/>
        </w:rPr>
      </w:pPr>
      <w:r w:rsidRPr="008D2941">
        <w:t>Julio, 2011</w:t>
      </w:r>
    </w:p>
    <w:p w:rsidR="00183086" w:rsidRPr="008D2941" w:rsidRDefault="00183086" w:rsidP="00BF1090">
      <w:pPr>
        <w:pStyle w:val="Heading1"/>
        <w:numPr>
          <w:ilvl w:val="0"/>
          <w:numId w:val="0"/>
        </w:numPr>
      </w:pPr>
      <w:bookmarkStart w:id="2" w:name="_Toc316133501"/>
      <w:r w:rsidRPr="008D2941">
        <w:t>RESUMEN</w:t>
      </w:r>
      <w:bookmarkEnd w:id="2"/>
    </w:p>
    <w:p w:rsidR="00183086" w:rsidRPr="008D2941" w:rsidRDefault="00183086">
      <w:pPr>
        <w:pStyle w:val="NoSpacing"/>
        <w:ind w:firstLine="0"/>
        <w:rPr>
          <w:sz w:val="22"/>
        </w:rPr>
      </w:pPr>
      <w:r w:rsidRPr="008D2941">
        <w:rPr>
          <w:sz w:val="22"/>
        </w:rPr>
        <w:t>El presente trabajo …</w:t>
      </w:r>
    </w:p>
    <w:p w:rsidR="00183086" w:rsidRPr="008D2941" w:rsidRDefault="00183086" w:rsidP="00BF1090">
      <w:pPr>
        <w:pStyle w:val="NoSpacing"/>
      </w:pPr>
    </w:p>
    <w:p w:rsidR="00183086" w:rsidRPr="008D2941" w:rsidRDefault="00183086" w:rsidP="00BF1090">
      <w:pPr>
        <w:tabs>
          <w:tab w:val="left" w:pos="6390"/>
        </w:tabs>
        <w:ind w:firstLine="0"/>
      </w:pPr>
      <w:r w:rsidRPr="008D2941">
        <w:t xml:space="preserve">Palabras claves: </w:t>
      </w:r>
    </w:p>
    <w:p w:rsidR="00183086" w:rsidRPr="008D2941" w:rsidRDefault="00183086" w:rsidP="00BF1090">
      <w:r w:rsidRPr="008D2941">
        <w:br w:type="page"/>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Heading1"/>
        <w:numPr>
          <w:ilvl w:val="0"/>
          <w:numId w:val="0"/>
        </w:numPr>
      </w:pPr>
      <w:bookmarkStart w:id="3" w:name="_Toc316133502"/>
      <w:r w:rsidRPr="008D2941">
        <w:t>ÍNDICE GENERAL</w:t>
      </w:r>
      <w:bookmarkEnd w:id="3"/>
    </w:p>
    <w:p w:rsidR="00183086" w:rsidRPr="008D2941" w:rsidRDefault="00183086" w:rsidP="00BF1090"/>
    <w:p w:rsidR="00183086" w:rsidRPr="008D2941" w:rsidRDefault="00183086" w:rsidP="00BF1090">
      <w:pPr>
        <w:jc w:val="right"/>
      </w:pPr>
      <w:r w:rsidRPr="008D2941">
        <w:t>Pág.</w:t>
      </w:r>
    </w:p>
    <w:p w:rsidR="00183086" w:rsidRPr="0091532D" w:rsidRDefault="00183086">
      <w:pPr>
        <w:pStyle w:val="TOC1"/>
        <w:rPr>
          <w:rFonts w:ascii="Calibri" w:hAnsi="Calibri" w:cs="Times New Roman"/>
          <w:b w:val="0"/>
          <w:bCs w:val="0"/>
          <w:caps w:val="0"/>
          <w:noProof w:val="0"/>
          <w:lang w:val="es-VE" w:eastAsia="es-VE"/>
        </w:rPr>
      </w:pPr>
      <w:r w:rsidRPr="008D2941">
        <w:rPr>
          <w:noProof w:val="0"/>
          <w:lang w:val="es-VE"/>
        </w:rPr>
        <w:fldChar w:fldCharType="begin"/>
      </w:r>
      <w:r w:rsidRPr="008D2941">
        <w:rPr>
          <w:noProof w:val="0"/>
          <w:lang w:val="es-VE"/>
        </w:rPr>
        <w:instrText xml:space="preserve"> TOC \o "1-3" \h \z \u </w:instrText>
      </w:r>
      <w:r w:rsidRPr="008D2941">
        <w:rPr>
          <w:noProof w:val="0"/>
          <w:lang w:val="es-VE"/>
        </w:rPr>
        <w:fldChar w:fldCharType="separate"/>
      </w:r>
      <w:hyperlink w:anchor="_Toc316133499" w:history="1">
        <w:r w:rsidRPr="0091532D">
          <w:rPr>
            <w:rStyle w:val="Hyperlink"/>
            <w:rFonts w:cs="Calibri"/>
            <w:noProof w:val="0"/>
            <w:lang w:val="es-VE"/>
          </w:rPr>
          <w:t>APROBACIÓN DEL JURADO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_Toc316133499 \h </w:instrText>
        </w:r>
        <w:r w:rsidRPr="0091532D">
          <w:rPr>
            <w:noProof w:val="0"/>
            <w:webHidden/>
            <w:lang w:val="es-VE"/>
          </w:rPr>
        </w:r>
        <w:r w:rsidRPr="0091532D">
          <w:rPr>
            <w:noProof w:val="0"/>
            <w:webHidden/>
            <w:lang w:val="es-VE"/>
          </w:rPr>
          <w:fldChar w:fldCharType="separate"/>
        </w:r>
        <w:r w:rsidRPr="0091532D">
          <w:rPr>
            <w:webHidden/>
            <w:lang w:val="es-VE"/>
          </w:rPr>
          <w:t>ii</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0" w:history="1">
        <w:r w:rsidRPr="0091532D">
          <w:rPr>
            <w:rStyle w:val="Hyperlink"/>
            <w:rFonts w:cs="Calibri"/>
            <w:noProof w:val="0"/>
            <w:lang w:val="es-VE"/>
          </w:rPr>
          <w:t>AGRADECIMIENTOS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_Toc316133500 \h </w:instrText>
        </w:r>
        <w:r w:rsidRPr="0091532D">
          <w:rPr>
            <w:noProof w:val="0"/>
            <w:webHidden/>
            <w:lang w:val="es-VE"/>
          </w:rPr>
        </w:r>
        <w:r w:rsidRPr="0091532D">
          <w:rPr>
            <w:noProof w:val="0"/>
            <w:webHidden/>
            <w:lang w:val="es-VE"/>
          </w:rPr>
          <w:fldChar w:fldCharType="separate"/>
        </w:r>
        <w:r w:rsidRPr="0091532D">
          <w:rPr>
            <w:webHidden/>
            <w:lang w:val="es-VE"/>
          </w:rPr>
          <w:t>iv</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1" w:history="1">
        <w:r w:rsidRPr="0091532D">
          <w:rPr>
            <w:rStyle w:val="Hyperlink"/>
            <w:rFonts w:cs="Calibri"/>
            <w:noProof w:val="0"/>
            <w:lang w:val="es-VE"/>
          </w:rPr>
          <w:t>RESUMEN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_Toc316133501 \h </w:instrText>
        </w:r>
        <w:r w:rsidRPr="0091532D">
          <w:rPr>
            <w:noProof w:val="0"/>
            <w:webHidden/>
            <w:lang w:val="es-VE"/>
          </w:rPr>
        </w:r>
        <w:r w:rsidRPr="0091532D">
          <w:rPr>
            <w:noProof w:val="0"/>
            <w:webHidden/>
            <w:lang w:val="es-VE"/>
          </w:rPr>
          <w:fldChar w:fldCharType="separate"/>
        </w:r>
        <w:r w:rsidRPr="0091532D">
          <w:rPr>
            <w:webHidden/>
            <w:lang w:val="es-VE"/>
          </w:rPr>
          <w:t>v</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2" w:history="1">
        <w:r w:rsidRPr="0091532D">
          <w:rPr>
            <w:rStyle w:val="Hyperlink"/>
            <w:rFonts w:cs="Calibri"/>
            <w:noProof w:val="0"/>
            <w:lang w:val="es-VE"/>
          </w:rPr>
          <w:t>ÍNDICE GENERAL</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_Toc316133502 \h </w:instrText>
        </w:r>
        <w:r w:rsidRPr="0091532D">
          <w:rPr>
            <w:noProof w:val="0"/>
            <w:webHidden/>
            <w:lang w:val="es-VE"/>
          </w:rPr>
        </w:r>
        <w:r w:rsidRPr="0091532D">
          <w:rPr>
            <w:noProof w:val="0"/>
            <w:webHidden/>
            <w:lang w:val="es-VE"/>
          </w:rPr>
          <w:fldChar w:fldCharType="separate"/>
        </w:r>
        <w:r w:rsidRPr="0091532D">
          <w:rPr>
            <w:webHidden/>
            <w:lang w:val="es-VE"/>
          </w:rPr>
          <w:t>vi</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3" w:history="1">
        <w:r w:rsidRPr="0091532D">
          <w:rPr>
            <w:rStyle w:val="Hyperlink"/>
            <w:rFonts w:cs="Calibri"/>
            <w:noProof w:val="0"/>
            <w:lang w:val="es-VE"/>
          </w:rPr>
          <w:t>ÍNDICE DE TABLAS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_Toc316133503 \h </w:instrText>
        </w:r>
        <w:r w:rsidRPr="0091532D">
          <w:rPr>
            <w:noProof w:val="0"/>
            <w:webHidden/>
            <w:lang w:val="es-VE"/>
          </w:rPr>
        </w:r>
        <w:r w:rsidRPr="0091532D">
          <w:rPr>
            <w:noProof w:val="0"/>
            <w:webHidden/>
            <w:lang w:val="es-VE"/>
          </w:rPr>
          <w:fldChar w:fldCharType="separate"/>
        </w:r>
        <w:r w:rsidRPr="0091532D">
          <w:rPr>
            <w:webHidden/>
            <w:lang w:val="es-VE"/>
          </w:rPr>
          <w:t>viii</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4" w:history="1">
        <w:r w:rsidRPr="0091532D">
          <w:rPr>
            <w:rStyle w:val="Hyperlink"/>
            <w:rFonts w:cs="Calibri"/>
            <w:noProof w:val="0"/>
            <w:lang w:val="es-VE"/>
          </w:rPr>
          <w:t>ÍNDICE DE FIGURAS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_Toc316133504 \h </w:instrText>
        </w:r>
        <w:r w:rsidRPr="0091532D">
          <w:rPr>
            <w:noProof w:val="0"/>
            <w:webHidden/>
            <w:lang w:val="es-VE"/>
          </w:rPr>
        </w:r>
        <w:r w:rsidRPr="0091532D">
          <w:rPr>
            <w:noProof w:val="0"/>
            <w:webHidden/>
            <w:lang w:val="es-VE"/>
          </w:rPr>
          <w:fldChar w:fldCharType="separate"/>
        </w:r>
        <w:r w:rsidRPr="0091532D">
          <w:rPr>
            <w:webHidden/>
            <w:lang w:val="es-VE"/>
          </w:rPr>
          <w:t>ix</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5" w:history="1">
        <w:r w:rsidRPr="0091532D">
          <w:rPr>
            <w:rStyle w:val="Hyperlink"/>
            <w:rFonts w:cs="Calibri"/>
            <w:noProof w:val="0"/>
            <w:lang w:val="es-VE"/>
          </w:rPr>
          <w:t>ABREVIATURAS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_Toc316133505 \h </w:instrText>
        </w:r>
        <w:r w:rsidRPr="0091532D">
          <w:rPr>
            <w:noProof w:val="0"/>
            <w:webHidden/>
            <w:lang w:val="es-VE"/>
          </w:rPr>
        </w:r>
        <w:r w:rsidRPr="0091532D">
          <w:rPr>
            <w:noProof w:val="0"/>
            <w:webHidden/>
            <w:lang w:val="es-VE"/>
          </w:rPr>
          <w:fldChar w:fldCharType="separate"/>
        </w:r>
        <w:r w:rsidRPr="0091532D">
          <w:rPr>
            <w:webHidden/>
            <w:lang w:val="es-VE"/>
          </w:rPr>
          <w:t>x</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6" w:history="1">
        <w:r w:rsidRPr="0091532D">
          <w:rPr>
            <w:rStyle w:val="Hyperlink"/>
            <w:rFonts w:cs="Calibri"/>
            <w:noProof w:val="0"/>
            <w:lang w:val="es-VE"/>
          </w:rPr>
          <w:t>Introducción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_Toc316133506 \h </w:instrText>
        </w:r>
        <w:r w:rsidRPr="0091532D">
          <w:rPr>
            <w:noProof w:val="0"/>
            <w:webHidden/>
            <w:lang w:val="es-VE"/>
          </w:rPr>
        </w:r>
        <w:r w:rsidRPr="0091532D">
          <w:rPr>
            <w:noProof w:val="0"/>
            <w:webHidden/>
            <w:lang w:val="es-VE"/>
          </w:rPr>
          <w:fldChar w:fldCharType="separate"/>
        </w:r>
        <w:r w:rsidRPr="0091532D">
          <w:rPr>
            <w:webHidden/>
            <w:lang w:val="es-VE"/>
          </w:rPr>
          <w:t>1</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07" w:history="1">
        <w:r w:rsidRPr="0091532D">
          <w:rPr>
            <w:rStyle w:val="Hyperlink"/>
            <w:rFonts w:cs="Calibri"/>
            <w:noProof w:val="0"/>
            <w:lang w:val="es-VE"/>
          </w:rPr>
          <w:t xml:space="preserve"> CAPITULO I  Marco Teórico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_Toc316133507 \h </w:instrText>
        </w:r>
        <w:r w:rsidRPr="0091532D">
          <w:rPr>
            <w:noProof w:val="0"/>
            <w:webHidden/>
            <w:lang w:val="es-VE"/>
          </w:rPr>
        </w:r>
        <w:r w:rsidRPr="0091532D">
          <w:rPr>
            <w:noProof w:val="0"/>
            <w:webHidden/>
            <w:lang w:val="es-VE"/>
          </w:rPr>
          <w:fldChar w:fldCharType="separate"/>
        </w:r>
        <w:r w:rsidRPr="0091532D">
          <w:rPr>
            <w:webHidden/>
            <w:lang w:val="es-VE"/>
          </w:rPr>
          <w:t>2</w:t>
        </w:r>
        <w:r w:rsidRPr="0091532D">
          <w:rPr>
            <w:noProof w:val="0"/>
            <w:webHidden/>
            <w:lang w:val="es-VE"/>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08" w:history="1">
        <w:r w:rsidRPr="0091532D">
          <w:rPr>
            <w:rStyle w:val="Hyperlink"/>
            <w:rFonts w:cs="Calibri"/>
            <w:noProof w:val="0"/>
            <w:lang w:val="es-VE"/>
          </w:rPr>
          <w:t>1.1. Índice de refracción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_Toc316133508 \h </w:instrText>
        </w:r>
        <w:r w:rsidRPr="0091532D">
          <w:rPr>
            <w:noProof w:val="0"/>
            <w:webHidden/>
            <w:lang w:val="es-VE"/>
          </w:rPr>
        </w:r>
        <w:r w:rsidRPr="0091532D">
          <w:rPr>
            <w:noProof w:val="0"/>
            <w:webHidden/>
            <w:lang w:val="es-VE"/>
          </w:rPr>
          <w:fldChar w:fldCharType="separate"/>
        </w:r>
        <w:r w:rsidRPr="0091532D">
          <w:rPr>
            <w:webHidden/>
            <w:lang w:val="es-VE"/>
          </w:rPr>
          <w:t>2</w:t>
        </w:r>
        <w:r w:rsidRPr="0091532D">
          <w:rPr>
            <w:noProof w:val="0"/>
            <w:webHidden/>
            <w:lang w:val="es-VE"/>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09" w:history="1">
        <w:r w:rsidRPr="0091532D">
          <w:rPr>
            <w:rStyle w:val="Hyperlink"/>
            <w:rFonts w:cs="Calibri"/>
            <w:noProof w:val="0"/>
            <w:lang w:val="es-VE"/>
          </w:rPr>
          <w:t>1.2. Camino óptico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_Toc316133509 \h </w:instrText>
        </w:r>
        <w:r w:rsidRPr="0091532D">
          <w:rPr>
            <w:noProof w:val="0"/>
            <w:webHidden/>
            <w:lang w:val="es-VE"/>
          </w:rPr>
        </w:r>
        <w:r w:rsidRPr="0091532D">
          <w:rPr>
            <w:noProof w:val="0"/>
            <w:webHidden/>
            <w:lang w:val="es-VE"/>
          </w:rPr>
          <w:fldChar w:fldCharType="separate"/>
        </w:r>
        <w:r w:rsidRPr="0091532D">
          <w:rPr>
            <w:webHidden/>
            <w:lang w:val="es-VE"/>
          </w:rPr>
          <w:t>2</w:t>
        </w:r>
        <w:r w:rsidRPr="0091532D">
          <w:rPr>
            <w:noProof w:val="0"/>
            <w:webHidden/>
            <w:lang w:val="es-VE"/>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10" w:history="1">
        <w:r w:rsidRPr="0091532D">
          <w:rPr>
            <w:rStyle w:val="Hyperlink"/>
            <w:rFonts w:cs="Calibri"/>
            <w:noProof w:val="0"/>
            <w:lang w:val="es-VE"/>
          </w:rPr>
          <w:t>1.3. Interferencia de la Luz</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_Toc316133510 \h </w:instrText>
        </w:r>
        <w:r w:rsidRPr="0091532D">
          <w:rPr>
            <w:noProof w:val="0"/>
            <w:webHidden/>
            <w:lang w:val="es-VE"/>
          </w:rPr>
        </w:r>
        <w:r w:rsidRPr="0091532D">
          <w:rPr>
            <w:noProof w:val="0"/>
            <w:webHidden/>
            <w:lang w:val="es-VE"/>
          </w:rPr>
          <w:fldChar w:fldCharType="separate"/>
        </w:r>
        <w:r w:rsidRPr="0091532D">
          <w:rPr>
            <w:webHidden/>
            <w:lang w:val="es-VE"/>
          </w:rPr>
          <w:t>3</w:t>
        </w:r>
        <w:r w:rsidRPr="0091532D">
          <w:rPr>
            <w:noProof w:val="0"/>
            <w:webHidden/>
            <w:lang w:val="es-VE"/>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11" w:history="1">
        <w:r w:rsidRPr="0091532D">
          <w:rPr>
            <w:rStyle w:val="Hyperlink"/>
            <w:rFonts w:cs="Calibri"/>
            <w:noProof w:val="0"/>
            <w:lang w:val="es-VE"/>
          </w:rPr>
          <w:t>1.4. Interferómetro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_Toc316133511 \h </w:instrText>
        </w:r>
        <w:r w:rsidRPr="0091532D">
          <w:rPr>
            <w:noProof w:val="0"/>
            <w:webHidden/>
            <w:lang w:val="es-VE"/>
          </w:rPr>
        </w:r>
        <w:r w:rsidRPr="0091532D">
          <w:rPr>
            <w:noProof w:val="0"/>
            <w:webHidden/>
            <w:lang w:val="es-VE"/>
          </w:rPr>
          <w:fldChar w:fldCharType="separate"/>
        </w:r>
        <w:r w:rsidRPr="0091532D">
          <w:rPr>
            <w:webHidden/>
            <w:lang w:val="es-VE"/>
          </w:rPr>
          <w:t>4</w:t>
        </w:r>
        <w:r w:rsidRPr="0091532D">
          <w:rPr>
            <w:noProof w:val="0"/>
            <w:webHidden/>
            <w:lang w:val="es-VE"/>
          </w:rPr>
          <w:fldChar w:fldCharType="end"/>
        </w:r>
      </w:hyperlink>
    </w:p>
    <w:p w:rsidR="00183086" w:rsidRPr="0091532D" w:rsidRDefault="00183086">
      <w:pPr>
        <w:pStyle w:val="TOC3"/>
        <w:rPr>
          <w:rFonts w:ascii="Calibri" w:hAnsi="Calibri" w:cs="Times New Roman"/>
          <w:smallCaps w:val="0"/>
          <w:noProof w:val="0"/>
          <w:lang w:eastAsia="es-VE"/>
        </w:rPr>
      </w:pPr>
      <w:hyperlink w:anchor="_Toc316133512" w:history="1">
        <w:r w:rsidRPr="0091532D">
          <w:rPr>
            <w:rStyle w:val="Hyperlink"/>
            <w:rFonts w:cs="Calibri"/>
            <w:noProof w:val="0"/>
          </w:rPr>
          <w:t>1.4.1. Interferómetro de Michelson</w:t>
        </w:r>
        <w:r w:rsidRPr="0091532D">
          <w:rPr>
            <w:noProof w:val="0"/>
            <w:webHidden/>
          </w:rPr>
          <w:tab/>
        </w:r>
        <w:r w:rsidRPr="0091532D">
          <w:rPr>
            <w:noProof w:val="0"/>
            <w:webHidden/>
          </w:rPr>
          <w:fldChar w:fldCharType="begin"/>
        </w:r>
        <w:r w:rsidRPr="0091532D">
          <w:rPr>
            <w:noProof w:val="0"/>
            <w:webHidden/>
          </w:rPr>
          <w:instrText xml:space="preserve"> PAGEREF _Toc316133512 \h </w:instrText>
        </w:r>
        <w:r w:rsidRPr="0091532D">
          <w:rPr>
            <w:noProof w:val="0"/>
            <w:webHidden/>
          </w:rPr>
        </w:r>
        <w:r w:rsidRPr="0091532D">
          <w:rPr>
            <w:noProof w:val="0"/>
            <w:webHidden/>
          </w:rPr>
          <w:fldChar w:fldCharType="separate"/>
        </w:r>
        <w:r w:rsidRPr="0091532D">
          <w:rPr>
            <w:webHidden/>
          </w:rPr>
          <w:t>4</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13" w:history="1">
        <w:r w:rsidRPr="0091532D">
          <w:rPr>
            <w:rStyle w:val="Hyperlink"/>
            <w:rFonts w:cs="Calibri"/>
            <w:noProof w:val="0"/>
          </w:rPr>
          <w:t>1.4.2. Interferómetro de Mirau</w:t>
        </w:r>
        <w:r w:rsidRPr="0091532D">
          <w:rPr>
            <w:noProof w:val="0"/>
            <w:webHidden/>
          </w:rPr>
          <w:tab/>
        </w:r>
        <w:r w:rsidRPr="0091532D">
          <w:rPr>
            <w:noProof w:val="0"/>
            <w:webHidden/>
          </w:rPr>
          <w:fldChar w:fldCharType="begin"/>
        </w:r>
        <w:r w:rsidRPr="0091532D">
          <w:rPr>
            <w:noProof w:val="0"/>
            <w:webHidden/>
          </w:rPr>
          <w:instrText xml:space="preserve"> PAGEREF _Toc316133513 \h </w:instrText>
        </w:r>
        <w:r w:rsidRPr="0091532D">
          <w:rPr>
            <w:noProof w:val="0"/>
            <w:webHidden/>
          </w:rPr>
        </w:r>
        <w:r w:rsidRPr="0091532D">
          <w:rPr>
            <w:noProof w:val="0"/>
            <w:webHidden/>
          </w:rPr>
          <w:fldChar w:fldCharType="separate"/>
        </w:r>
        <w:r w:rsidRPr="0091532D">
          <w:rPr>
            <w:webHidden/>
          </w:rPr>
          <w:t>5</w:t>
        </w:r>
        <w:r w:rsidRPr="0091532D">
          <w:rPr>
            <w:noProof w:val="0"/>
            <w:webHidden/>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14" w:history="1">
        <w:r w:rsidRPr="0091532D">
          <w:rPr>
            <w:rStyle w:val="Hyperlink"/>
            <w:rFonts w:cs="Calibri"/>
            <w:noProof w:val="0"/>
            <w:lang w:val="es-VE"/>
          </w:rPr>
          <w:t>1.5. Teoría del Color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_Toc316133514 \h </w:instrText>
        </w:r>
        <w:r w:rsidRPr="0091532D">
          <w:rPr>
            <w:noProof w:val="0"/>
            <w:webHidden/>
            <w:lang w:val="es-VE"/>
          </w:rPr>
        </w:r>
        <w:r w:rsidRPr="0091532D">
          <w:rPr>
            <w:noProof w:val="0"/>
            <w:webHidden/>
            <w:lang w:val="es-VE"/>
          </w:rPr>
          <w:fldChar w:fldCharType="separate"/>
        </w:r>
        <w:r w:rsidRPr="0091532D">
          <w:rPr>
            <w:webHidden/>
            <w:lang w:val="es-VE"/>
          </w:rPr>
          <w:t>6</w:t>
        </w:r>
        <w:r w:rsidRPr="0091532D">
          <w:rPr>
            <w:noProof w:val="0"/>
            <w:webHidden/>
            <w:lang w:val="es-VE"/>
          </w:rPr>
          <w:fldChar w:fldCharType="end"/>
        </w:r>
      </w:hyperlink>
    </w:p>
    <w:p w:rsidR="00183086" w:rsidRPr="0091532D" w:rsidRDefault="00183086">
      <w:pPr>
        <w:pStyle w:val="TOC3"/>
        <w:rPr>
          <w:rFonts w:ascii="Calibri" w:hAnsi="Calibri" w:cs="Times New Roman"/>
          <w:smallCaps w:val="0"/>
          <w:noProof w:val="0"/>
          <w:lang w:eastAsia="es-VE"/>
        </w:rPr>
      </w:pPr>
      <w:hyperlink w:anchor="_Toc316133515" w:history="1">
        <w:r w:rsidRPr="0091532D">
          <w:rPr>
            <w:rStyle w:val="Hyperlink"/>
            <w:rFonts w:cs="Calibri"/>
            <w:noProof w:val="0"/>
          </w:rPr>
          <w:t>1.5.1. Espacio de color RGB</w:t>
        </w:r>
        <w:r w:rsidRPr="0091532D">
          <w:rPr>
            <w:noProof w:val="0"/>
            <w:webHidden/>
          </w:rPr>
          <w:tab/>
        </w:r>
        <w:r w:rsidRPr="0091532D">
          <w:rPr>
            <w:noProof w:val="0"/>
            <w:webHidden/>
          </w:rPr>
          <w:fldChar w:fldCharType="begin"/>
        </w:r>
        <w:r w:rsidRPr="0091532D">
          <w:rPr>
            <w:noProof w:val="0"/>
            <w:webHidden/>
          </w:rPr>
          <w:instrText xml:space="preserve"> PAGEREF _Toc316133515 \h </w:instrText>
        </w:r>
        <w:r w:rsidRPr="0091532D">
          <w:rPr>
            <w:noProof w:val="0"/>
            <w:webHidden/>
          </w:rPr>
        </w:r>
        <w:r w:rsidRPr="0091532D">
          <w:rPr>
            <w:noProof w:val="0"/>
            <w:webHidden/>
          </w:rPr>
          <w:fldChar w:fldCharType="separate"/>
        </w:r>
        <w:r w:rsidRPr="0091532D">
          <w:rPr>
            <w:webHidden/>
          </w:rPr>
          <w:t>7</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16" w:history="1">
        <w:r w:rsidRPr="0091532D">
          <w:rPr>
            <w:rStyle w:val="Hyperlink"/>
            <w:rFonts w:cs="Calibri"/>
            <w:noProof w:val="0"/>
          </w:rPr>
          <w:t>1.5.2. Espacio de color HSL</w:t>
        </w:r>
        <w:r w:rsidRPr="0091532D">
          <w:rPr>
            <w:noProof w:val="0"/>
            <w:webHidden/>
          </w:rPr>
          <w:tab/>
        </w:r>
        <w:r w:rsidRPr="0091532D">
          <w:rPr>
            <w:noProof w:val="0"/>
            <w:webHidden/>
          </w:rPr>
          <w:fldChar w:fldCharType="begin"/>
        </w:r>
        <w:r w:rsidRPr="0091532D">
          <w:rPr>
            <w:noProof w:val="0"/>
            <w:webHidden/>
          </w:rPr>
          <w:instrText xml:space="preserve"> PAGEREF _Toc316133516 \h </w:instrText>
        </w:r>
        <w:r w:rsidRPr="0091532D">
          <w:rPr>
            <w:noProof w:val="0"/>
            <w:webHidden/>
          </w:rPr>
        </w:r>
        <w:r w:rsidRPr="0091532D">
          <w:rPr>
            <w:noProof w:val="0"/>
            <w:webHidden/>
          </w:rPr>
          <w:fldChar w:fldCharType="separate"/>
        </w:r>
        <w:r w:rsidRPr="0091532D">
          <w:rPr>
            <w:webHidden/>
          </w:rPr>
          <w:t>8</w:t>
        </w:r>
        <w:r w:rsidRPr="0091532D">
          <w:rPr>
            <w:noProof w:val="0"/>
            <w:webHidden/>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17" w:history="1">
        <w:r w:rsidRPr="0091532D">
          <w:rPr>
            <w:rStyle w:val="Hyperlink"/>
            <w:rFonts w:cs="Calibri"/>
            <w:noProof w:val="0"/>
            <w:lang w:val="es-VE"/>
          </w:rPr>
          <w:t>1.6. Dispositivos digitales de detección de imágenes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_Toc316133517 \h </w:instrText>
        </w:r>
        <w:r w:rsidRPr="0091532D">
          <w:rPr>
            <w:noProof w:val="0"/>
            <w:webHidden/>
            <w:lang w:val="es-VE"/>
          </w:rPr>
        </w:r>
        <w:r w:rsidRPr="0091532D">
          <w:rPr>
            <w:noProof w:val="0"/>
            <w:webHidden/>
            <w:lang w:val="es-VE"/>
          </w:rPr>
          <w:fldChar w:fldCharType="separate"/>
        </w:r>
        <w:r w:rsidRPr="0091532D">
          <w:rPr>
            <w:webHidden/>
            <w:lang w:val="es-VE"/>
          </w:rPr>
          <w:t>9</w:t>
        </w:r>
        <w:r w:rsidRPr="0091532D">
          <w:rPr>
            <w:noProof w:val="0"/>
            <w:webHidden/>
            <w:lang w:val="es-VE"/>
          </w:rPr>
          <w:fldChar w:fldCharType="end"/>
        </w:r>
      </w:hyperlink>
    </w:p>
    <w:p w:rsidR="00183086" w:rsidRPr="0091532D" w:rsidRDefault="00183086">
      <w:pPr>
        <w:pStyle w:val="TOC3"/>
        <w:rPr>
          <w:rFonts w:ascii="Calibri" w:hAnsi="Calibri" w:cs="Times New Roman"/>
          <w:smallCaps w:val="0"/>
          <w:noProof w:val="0"/>
          <w:lang w:eastAsia="es-VE"/>
        </w:rPr>
      </w:pPr>
      <w:hyperlink w:anchor="_Toc316133518" w:history="1">
        <w:r w:rsidRPr="0091532D">
          <w:rPr>
            <w:rStyle w:val="Hyperlink"/>
            <w:rFonts w:cs="Calibri"/>
            <w:noProof w:val="0"/>
          </w:rPr>
          <w:t>1.6.1. Cámaras CCD</w:t>
        </w:r>
        <w:r w:rsidRPr="0091532D">
          <w:rPr>
            <w:noProof w:val="0"/>
            <w:webHidden/>
          </w:rPr>
          <w:tab/>
        </w:r>
        <w:r w:rsidRPr="0091532D">
          <w:rPr>
            <w:noProof w:val="0"/>
            <w:webHidden/>
          </w:rPr>
          <w:fldChar w:fldCharType="begin"/>
        </w:r>
        <w:r w:rsidRPr="0091532D">
          <w:rPr>
            <w:noProof w:val="0"/>
            <w:webHidden/>
          </w:rPr>
          <w:instrText xml:space="preserve"> PAGEREF _Toc316133518 \h </w:instrText>
        </w:r>
        <w:r w:rsidRPr="0091532D">
          <w:rPr>
            <w:noProof w:val="0"/>
            <w:webHidden/>
          </w:rPr>
        </w:r>
        <w:r w:rsidRPr="0091532D">
          <w:rPr>
            <w:noProof w:val="0"/>
            <w:webHidden/>
          </w:rPr>
          <w:fldChar w:fldCharType="separate"/>
        </w:r>
        <w:r w:rsidRPr="0091532D">
          <w:rPr>
            <w:webHidden/>
          </w:rPr>
          <w:t>10</w:t>
        </w:r>
        <w:r w:rsidRPr="0091532D">
          <w:rPr>
            <w:noProof w:val="0"/>
            <w:webHidden/>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19" w:history="1">
        <w:r w:rsidRPr="0091532D">
          <w:rPr>
            <w:rStyle w:val="Hyperlink"/>
            <w:rFonts w:cs="Calibri"/>
            <w:noProof w:val="0"/>
            <w:lang w:val="es-VE"/>
          </w:rPr>
          <w:t xml:space="preserve"> Capítulo II  SIMULADOR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_Toc316133519 \h </w:instrText>
        </w:r>
        <w:r w:rsidRPr="0091532D">
          <w:rPr>
            <w:noProof w:val="0"/>
            <w:webHidden/>
            <w:lang w:val="es-VE"/>
          </w:rPr>
        </w:r>
        <w:r w:rsidRPr="0091532D">
          <w:rPr>
            <w:noProof w:val="0"/>
            <w:webHidden/>
            <w:lang w:val="es-VE"/>
          </w:rPr>
          <w:fldChar w:fldCharType="separate"/>
        </w:r>
        <w:r w:rsidRPr="0091532D">
          <w:rPr>
            <w:webHidden/>
            <w:lang w:val="es-VE"/>
          </w:rPr>
          <w:t>1</w:t>
        </w:r>
        <w:r w:rsidRPr="0091532D">
          <w:rPr>
            <w:noProof w:val="0"/>
            <w:webHidden/>
            <w:lang w:val="es-VE"/>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20" w:history="1">
        <w:r w:rsidRPr="0091532D">
          <w:rPr>
            <w:rStyle w:val="Hyperlink"/>
            <w:rFonts w:cs="Calibri"/>
            <w:noProof w:val="0"/>
            <w:lang w:val="es-VE"/>
          </w:rPr>
          <w:t>2.1. Módulos del simulador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_Toc316133520 \h </w:instrText>
        </w:r>
        <w:r w:rsidRPr="0091532D">
          <w:rPr>
            <w:noProof w:val="0"/>
            <w:webHidden/>
            <w:lang w:val="es-VE"/>
          </w:rPr>
        </w:r>
        <w:r w:rsidRPr="0091532D">
          <w:rPr>
            <w:noProof w:val="0"/>
            <w:webHidden/>
            <w:lang w:val="es-VE"/>
          </w:rPr>
          <w:fldChar w:fldCharType="separate"/>
        </w:r>
        <w:r w:rsidRPr="0091532D">
          <w:rPr>
            <w:webHidden/>
            <w:lang w:val="es-VE"/>
          </w:rPr>
          <w:t>1</w:t>
        </w:r>
        <w:r w:rsidRPr="0091532D">
          <w:rPr>
            <w:noProof w:val="0"/>
            <w:webHidden/>
            <w:lang w:val="es-VE"/>
          </w:rPr>
          <w:fldChar w:fldCharType="end"/>
        </w:r>
      </w:hyperlink>
    </w:p>
    <w:p w:rsidR="00183086" w:rsidRPr="0091532D" w:rsidRDefault="00183086">
      <w:pPr>
        <w:pStyle w:val="TOC3"/>
        <w:rPr>
          <w:rFonts w:ascii="Calibri" w:hAnsi="Calibri" w:cs="Times New Roman"/>
          <w:smallCaps w:val="0"/>
          <w:noProof w:val="0"/>
          <w:lang w:eastAsia="es-VE"/>
        </w:rPr>
      </w:pPr>
      <w:hyperlink w:anchor="_Toc316133521" w:history="1">
        <w:r w:rsidRPr="0091532D">
          <w:rPr>
            <w:rStyle w:val="Hyperlink"/>
            <w:rFonts w:cs="Calibri"/>
            <w:noProof w:val="0"/>
          </w:rPr>
          <w:t>2.1.1. Módulo de espectros</w:t>
        </w:r>
        <w:r w:rsidRPr="0091532D">
          <w:rPr>
            <w:noProof w:val="0"/>
            <w:webHidden/>
          </w:rPr>
          <w:tab/>
        </w:r>
        <w:r w:rsidRPr="0091532D">
          <w:rPr>
            <w:noProof w:val="0"/>
            <w:webHidden/>
          </w:rPr>
          <w:fldChar w:fldCharType="begin"/>
        </w:r>
        <w:r w:rsidRPr="0091532D">
          <w:rPr>
            <w:noProof w:val="0"/>
            <w:webHidden/>
          </w:rPr>
          <w:instrText xml:space="preserve"> PAGEREF _Toc316133521 \h </w:instrText>
        </w:r>
        <w:r w:rsidRPr="0091532D">
          <w:rPr>
            <w:noProof w:val="0"/>
            <w:webHidden/>
          </w:rPr>
        </w:r>
        <w:r w:rsidRPr="0091532D">
          <w:rPr>
            <w:noProof w:val="0"/>
            <w:webHidden/>
          </w:rPr>
          <w:fldChar w:fldCharType="separate"/>
        </w:r>
        <w:r w:rsidRPr="0091532D">
          <w:rPr>
            <w:webHidden/>
          </w:rPr>
          <w:t>1</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22" w:history="1">
        <w:r w:rsidRPr="0091532D">
          <w:rPr>
            <w:rStyle w:val="Hyperlink"/>
            <w:rFonts w:cs="Calibri"/>
            <w:noProof w:val="0"/>
          </w:rPr>
          <w:t>2.1.2. Módulo de muestra</w:t>
        </w:r>
        <w:r w:rsidRPr="0091532D">
          <w:rPr>
            <w:noProof w:val="0"/>
            <w:webHidden/>
          </w:rPr>
          <w:tab/>
        </w:r>
        <w:r w:rsidRPr="0091532D">
          <w:rPr>
            <w:noProof w:val="0"/>
            <w:webHidden/>
          </w:rPr>
          <w:fldChar w:fldCharType="begin"/>
        </w:r>
        <w:r w:rsidRPr="0091532D">
          <w:rPr>
            <w:noProof w:val="0"/>
            <w:webHidden/>
          </w:rPr>
          <w:instrText xml:space="preserve"> PAGEREF _Toc316133522 \h </w:instrText>
        </w:r>
        <w:r w:rsidRPr="0091532D">
          <w:rPr>
            <w:noProof w:val="0"/>
            <w:webHidden/>
          </w:rPr>
        </w:r>
        <w:r w:rsidRPr="0091532D">
          <w:rPr>
            <w:noProof w:val="0"/>
            <w:webHidden/>
          </w:rPr>
          <w:fldChar w:fldCharType="separate"/>
        </w:r>
        <w:r w:rsidRPr="0091532D">
          <w:rPr>
            <w:webHidden/>
          </w:rPr>
          <w:t>2</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23" w:history="1">
        <w:r w:rsidRPr="0091532D">
          <w:rPr>
            <w:rStyle w:val="Hyperlink"/>
            <w:rFonts w:cs="Calibri"/>
            <w:noProof w:val="0"/>
          </w:rPr>
          <w:t>2.1.3. Modulo de cámara</w:t>
        </w:r>
        <w:r w:rsidRPr="0091532D">
          <w:rPr>
            <w:noProof w:val="0"/>
            <w:webHidden/>
          </w:rPr>
          <w:tab/>
        </w:r>
        <w:r w:rsidRPr="0091532D">
          <w:rPr>
            <w:noProof w:val="0"/>
            <w:webHidden/>
          </w:rPr>
          <w:fldChar w:fldCharType="begin"/>
        </w:r>
        <w:r w:rsidRPr="0091532D">
          <w:rPr>
            <w:noProof w:val="0"/>
            <w:webHidden/>
          </w:rPr>
          <w:instrText xml:space="preserve"> PAGEREF _Toc316133523 \h </w:instrText>
        </w:r>
        <w:r w:rsidRPr="0091532D">
          <w:rPr>
            <w:noProof w:val="0"/>
            <w:webHidden/>
          </w:rPr>
        </w:r>
        <w:r w:rsidRPr="0091532D">
          <w:rPr>
            <w:noProof w:val="0"/>
            <w:webHidden/>
          </w:rPr>
          <w:fldChar w:fldCharType="separate"/>
        </w:r>
        <w:r w:rsidRPr="0091532D">
          <w:rPr>
            <w:webHidden/>
          </w:rPr>
          <w:t>3</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24" w:history="1">
        <w:r w:rsidRPr="0091532D">
          <w:rPr>
            <w:rStyle w:val="Hyperlink"/>
            <w:rFonts w:cs="Calibri"/>
            <w:noProof w:val="0"/>
          </w:rPr>
          <w:t>2.1.4. Módulo de la fuente de iluminación</w:t>
        </w:r>
        <w:r w:rsidRPr="0091532D">
          <w:rPr>
            <w:noProof w:val="0"/>
            <w:webHidden/>
          </w:rPr>
          <w:tab/>
        </w:r>
        <w:r w:rsidRPr="0091532D">
          <w:rPr>
            <w:noProof w:val="0"/>
            <w:webHidden/>
          </w:rPr>
          <w:fldChar w:fldCharType="begin"/>
        </w:r>
        <w:r w:rsidRPr="0091532D">
          <w:rPr>
            <w:noProof w:val="0"/>
            <w:webHidden/>
          </w:rPr>
          <w:instrText xml:space="preserve"> PAGEREF _Toc316133524 \h </w:instrText>
        </w:r>
        <w:r w:rsidRPr="0091532D">
          <w:rPr>
            <w:noProof w:val="0"/>
            <w:webHidden/>
          </w:rPr>
        </w:r>
        <w:r w:rsidRPr="0091532D">
          <w:rPr>
            <w:noProof w:val="0"/>
            <w:webHidden/>
          </w:rPr>
          <w:fldChar w:fldCharType="separate"/>
        </w:r>
        <w:r w:rsidRPr="0091532D">
          <w:rPr>
            <w:webHidden/>
          </w:rPr>
          <w:t>3</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25" w:history="1">
        <w:r w:rsidRPr="0091532D">
          <w:rPr>
            <w:rStyle w:val="Hyperlink"/>
            <w:rFonts w:cs="Calibri"/>
            <w:noProof w:val="0"/>
          </w:rPr>
          <w:t>2.1.5. Módulo de ruido</w:t>
        </w:r>
        <w:r w:rsidRPr="0091532D">
          <w:rPr>
            <w:noProof w:val="0"/>
            <w:webHidden/>
          </w:rPr>
          <w:tab/>
        </w:r>
        <w:r w:rsidRPr="0091532D">
          <w:rPr>
            <w:noProof w:val="0"/>
            <w:webHidden/>
          </w:rPr>
          <w:fldChar w:fldCharType="begin"/>
        </w:r>
        <w:r w:rsidRPr="0091532D">
          <w:rPr>
            <w:noProof w:val="0"/>
            <w:webHidden/>
          </w:rPr>
          <w:instrText xml:space="preserve"> PAGEREF _Toc316133525 \h </w:instrText>
        </w:r>
        <w:r w:rsidRPr="0091532D">
          <w:rPr>
            <w:noProof w:val="0"/>
            <w:webHidden/>
          </w:rPr>
        </w:r>
        <w:r w:rsidRPr="0091532D">
          <w:rPr>
            <w:noProof w:val="0"/>
            <w:webHidden/>
          </w:rPr>
          <w:fldChar w:fldCharType="separate"/>
        </w:r>
        <w:r w:rsidRPr="0091532D">
          <w:rPr>
            <w:webHidden/>
          </w:rPr>
          <w:t>3</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26" w:history="1">
        <w:r w:rsidRPr="0091532D">
          <w:rPr>
            <w:rStyle w:val="Hyperlink"/>
            <w:rFonts w:cs="Calibri"/>
            <w:noProof w:val="0"/>
          </w:rPr>
          <w:t>2.1.6. Módulo de interferometría</w:t>
        </w:r>
        <w:r w:rsidRPr="0091532D">
          <w:rPr>
            <w:noProof w:val="0"/>
            <w:webHidden/>
          </w:rPr>
          <w:tab/>
        </w:r>
        <w:r w:rsidRPr="0091532D">
          <w:rPr>
            <w:noProof w:val="0"/>
            <w:webHidden/>
          </w:rPr>
          <w:fldChar w:fldCharType="begin"/>
        </w:r>
        <w:r w:rsidRPr="0091532D">
          <w:rPr>
            <w:noProof w:val="0"/>
            <w:webHidden/>
          </w:rPr>
          <w:instrText xml:space="preserve"> PAGEREF _Toc316133526 \h </w:instrText>
        </w:r>
        <w:r w:rsidRPr="0091532D">
          <w:rPr>
            <w:noProof w:val="0"/>
            <w:webHidden/>
          </w:rPr>
        </w:r>
        <w:r w:rsidRPr="0091532D">
          <w:rPr>
            <w:noProof w:val="0"/>
            <w:webHidden/>
          </w:rPr>
          <w:fldChar w:fldCharType="separate"/>
        </w:r>
        <w:r w:rsidRPr="0091532D">
          <w:rPr>
            <w:webHidden/>
          </w:rPr>
          <w:t>3</w:t>
        </w:r>
        <w:r w:rsidRPr="0091532D">
          <w:rPr>
            <w:noProof w:val="0"/>
            <w:webHidden/>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27" w:history="1">
        <w:r w:rsidRPr="0091532D">
          <w:rPr>
            <w:rStyle w:val="Hyperlink"/>
            <w:rFonts w:cs="Calibri"/>
            <w:noProof w:val="0"/>
            <w:lang w:val="es-VE"/>
          </w:rPr>
          <w:t>2.2. Validación del simulador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_Toc316133527 \h </w:instrText>
        </w:r>
        <w:r w:rsidRPr="0091532D">
          <w:rPr>
            <w:noProof w:val="0"/>
            <w:webHidden/>
            <w:lang w:val="es-VE"/>
          </w:rPr>
        </w:r>
        <w:r w:rsidRPr="0091532D">
          <w:rPr>
            <w:noProof w:val="0"/>
            <w:webHidden/>
            <w:lang w:val="es-VE"/>
          </w:rPr>
          <w:fldChar w:fldCharType="separate"/>
        </w:r>
        <w:r w:rsidRPr="0091532D">
          <w:rPr>
            <w:webHidden/>
            <w:lang w:val="es-VE"/>
          </w:rPr>
          <w:t>10</w:t>
        </w:r>
        <w:r w:rsidRPr="0091532D">
          <w:rPr>
            <w:noProof w:val="0"/>
            <w:webHidden/>
            <w:lang w:val="es-VE"/>
          </w:rPr>
          <w:fldChar w:fldCharType="end"/>
        </w:r>
      </w:hyperlink>
    </w:p>
    <w:p w:rsidR="00183086" w:rsidRPr="0091532D" w:rsidRDefault="00183086">
      <w:pPr>
        <w:pStyle w:val="TOC3"/>
        <w:rPr>
          <w:rFonts w:ascii="Calibri" w:hAnsi="Calibri" w:cs="Times New Roman"/>
          <w:smallCaps w:val="0"/>
          <w:noProof w:val="0"/>
          <w:lang w:eastAsia="es-VE"/>
        </w:rPr>
      </w:pPr>
      <w:hyperlink w:anchor="_Toc316133528" w:history="1">
        <w:r w:rsidRPr="0091532D">
          <w:rPr>
            <w:rStyle w:val="Hyperlink"/>
            <w:rFonts w:cs="Calibri"/>
            <w:noProof w:val="0"/>
          </w:rPr>
          <w:t>2.2.1. Franjas de un plano inclinado con fuente puntual</w:t>
        </w:r>
        <w:r w:rsidRPr="0091532D">
          <w:rPr>
            <w:noProof w:val="0"/>
            <w:webHidden/>
          </w:rPr>
          <w:tab/>
        </w:r>
        <w:r w:rsidRPr="0091532D">
          <w:rPr>
            <w:noProof w:val="0"/>
            <w:webHidden/>
          </w:rPr>
          <w:fldChar w:fldCharType="begin"/>
        </w:r>
        <w:r w:rsidRPr="0091532D">
          <w:rPr>
            <w:noProof w:val="0"/>
            <w:webHidden/>
          </w:rPr>
          <w:instrText xml:space="preserve"> PAGEREF _Toc316133528 \h </w:instrText>
        </w:r>
        <w:r w:rsidRPr="0091532D">
          <w:rPr>
            <w:noProof w:val="0"/>
            <w:webHidden/>
          </w:rPr>
        </w:r>
        <w:r w:rsidRPr="0091532D">
          <w:rPr>
            <w:noProof w:val="0"/>
            <w:webHidden/>
          </w:rPr>
          <w:fldChar w:fldCharType="separate"/>
        </w:r>
        <w:r w:rsidRPr="0091532D">
          <w:rPr>
            <w:webHidden/>
          </w:rPr>
          <w:t>10</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29" w:history="1">
        <w:r w:rsidRPr="0091532D">
          <w:rPr>
            <w:rStyle w:val="Hyperlink"/>
            <w:rFonts w:cs="Calibri"/>
            <w:noProof w:val="0"/>
          </w:rPr>
          <w:t>2.2.2. Franjas de un plano inclinado en luz blanca</w:t>
        </w:r>
        <w:r w:rsidRPr="0091532D">
          <w:rPr>
            <w:noProof w:val="0"/>
            <w:webHidden/>
          </w:rPr>
          <w:tab/>
        </w:r>
        <w:r w:rsidRPr="0091532D">
          <w:rPr>
            <w:noProof w:val="0"/>
            <w:webHidden/>
          </w:rPr>
          <w:fldChar w:fldCharType="begin"/>
        </w:r>
        <w:r w:rsidRPr="0091532D">
          <w:rPr>
            <w:noProof w:val="0"/>
            <w:webHidden/>
          </w:rPr>
          <w:instrText xml:space="preserve"> PAGEREF _Toc316133529 \h </w:instrText>
        </w:r>
        <w:r w:rsidRPr="0091532D">
          <w:rPr>
            <w:noProof w:val="0"/>
            <w:webHidden/>
          </w:rPr>
        </w:r>
        <w:r w:rsidRPr="0091532D">
          <w:rPr>
            <w:noProof w:val="0"/>
            <w:webHidden/>
          </w:rPr>
          <w:fldChar w:fldCharType="separate"/>
        </w:r>
        <w:r w:rsidRPr="0091532D">
          <w:rPr>
            <w:webHidden/>
          </w:rPr>
          <w:t>12</w:t>
        </w:r>
        <w:r w:rsidRPr="0091532D">
          <w:rPr>
            <w:noProof w:val="0"/>
            <w:webHidden/>
          </w:rPr>
          <w:fldChar w:fldCharType="end"/>
        </w:r>
      </w:hyperlink>
    </w:p>
    <w:p w:rsidR="00183086" w:rsidRPr="0091532D" w:rsidRDefault="00183086">
      <w:pPr>
        <w:pStyle w:val="TOC3"/>
        <w:rPr>
          <w:rFonts w:ascii="Calibri" w:hAnsi="Calibri" w:cs="Times New Roman"/>
          <w:smallCaps w:val="0"/>
          <w:noProof w:val="0"/>
          <w:lang w:eastAsia="es-VE"/>
        </w:rPr>
      </w:pPr>
      <w:hyperlink w:anchor="_Toc316133530" w:history="1">
        <w:r w:rsidRPr="0091532D">
          <w:rPr>
            <w:rStyle w:val="Hyperlink"/>
            <w:rFonts w:cs="Calibri"/>
            <w:noProof w:val="0"/>
          </w:rPr>
          <w:t>2.2.3. Replicación de un interferograma real</w:t>
        </w:r>
        <w:r w:rsidRPr="0091532D">
          <w:rPr>
            <w:noProof w:val="0"/>
            <w:webHidden/>
          </w:rPr>
          <w:tab/>
        </w:r>
        <w:r w:rsidRPr="0091532D">
          <w:rPr>
            <w:noProof w:val="0"/>
            <w:webHidden/>
          </w:rPr>
          <w:fldChar w:fldCharType="begin"/>
        </w:r>
        <w:r w:rsidRPr="0091532D">
          <w:rPr>
            <w:noProof w:val="0"/>
            <w:webHidden/>
          </w:rPr>
          <w:instrText xml:space="preserve"> PAGEREF _Toc316133530 \h </w:instrText>
        </w:r>
        <w:r w:rsidRPr="0091532D">
          <w:rPr>
            <w:noProof w:val="0"/>
            <w:webHidden/>
          </w:rPr>
        </w:r>
        <w:r w:rsidRPr="0091532D">
          <w:rPr>
            <w:noProof w:val="0"/>
            <w:webHidden/>
          </w:rPr>
          <w:fldChar w:fldCharType="separate"/>
        </w:r>
        <w:r w:rsidRPr="0091532D">
          <w:rPr>
            <w:webHidden/>
          </w:rPr>
          <w:t>13</w:t>
        </w:r>
        <w:r w:rsidRPr="0091532D">
          <w:rPr>
            <w:noProof w:val="0"/>
            <w:webHidden/>
          </w:rPr>
          <w:fldChar w:fldCharType="end"/>
        </w:r>
      </w:hyperlink>
    </w:p>
    <w:p w:rsidR="00183086" w:rsidRPr="0091532D" w:rsidRDefault="00183086">
      <w:pPr>
        <w:pStyle w:val="TOC2"/>
        <w:rPr>
          <w:rFonts w:ascii="Calibri" w:hAnsi="Calibri" w:cs="Times New Roman"/>
          <w:smallCaps w:val="0"/>
          <w:noProof w:val="0"/>
          <w:lang w:val="es-VE" w:eastAsia="es-VE"/>
        </w:rPr>
      </w:pPr>
      <w:hyperlink w:anchor="_Toc316133531" w:history="1">
        <w:r w:rsidRPr="0091532D">
          <w:rPr>
            <w:rStyle w:val="Hyperlink"/>
            <w:rFonts w:cs="Calibri"/>
            <w:noProof w:val="0"/>
            <w:lang w:val="es-VE"/>
          </w:rPr>
          <w:t>2.3. Conclusión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_Toc316133531 \h </w:instrText>
        </w:r>
        <w:r w:rsidRPr="0091532D">
          <w:rPr>
            <w:noProof w:val="0"/>
            <w:webHidden/>
            <w:lang w:val="es-VE"/>
          </w:rPr>
        </w:r>
        <w:r w:rsidRPr="0091532D">
          <w:rPr>
            <w:noProof w:val="0"/>
            <w:webHidden/>
            <w:lang w:val="es-VE"/>
          </w:rPr>
          <w:fldChar w:fldCharType="separate"/>
        </w:r>
        <w:r w:rsidRPr="0091532D">
          <w:rPr>
            <w:webHidden/>
            <w:lang w:val="es-VE"/>
          </w:rPr>
          <w:t>15</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32" w:history="1">
        <w:r w:rsidRPr="0091532D">
          <w:rPr>
            <w:rStyle w:val="Hyperlink"/>
            <w:rFonts w:cs="Calibri"/>
            <w:noProof w:val="0"/>
            <w:lang w:val="es-VE"/>
          </w:rPr>
          <w:t xml:space="preserve"> CAPITULO III  Algoritmo de Control</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_Toc316133532 \h </w:instrText>
        </w:r>
        <w:r w:rsidRPr="0091532D">
          <w:rPr>
            <w:noProof w:val="0"/>
            <w:webHidden/>
            <w:lang w:val="es-VE"/>
          </w:rPr>
        </w:r>
        <w:r w:rsidRPr="0091532D">
          <w:rPr>
            <w:noProof w:val="0"/>
            <w:webHidden/>
            <w:lang w:val="es-VE"/>
          </w:rPr>
          <w:fldChar w:fldCharType="separate"/>
        </w:r>
        <w:r w:rsidRPr="0091532D">
          <w:rPr>
            <w:webHidden/>
            <w:lang w:val="es-VE"/>
          </w:rPr>
          <w:t>1</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33" w:history="1">
        <w:r w:rsidRPr="0091532D">
          <w:rPr>
            <w:rStyle w:val="Hyperlink"/>
            <w:rFonts w:cs="Calibri"/>
            <w:noProof w:val="0"/>
            <w:lang w:val="es-VE"/>
          </w:rPr>
          <w:t>CAPITULO III  Conclusiones y recomendaciones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_Toc316133533 \h </w:instrText>
        </w:r>
        <w:r w:rsidRPr="0091532D">
          <w:rPr>
            <w:noProof w:val="0"/>
            <w:webHidden/>
            <w:lang w:val="es-VE"/>
          </w:rPr>
        </w:r>
        <w:r w:rsidRPr="0091532D">
          <w:rPr>
            <w:noProof w:val="0"/>
            <w:webHidden/>
            <w:lang w:val="es-VE"/>
          </w:rPr>
          <w:fldChar w:fldCharType="separate"/>
        </w:r>
        <w:r w:rsidRPr="0091532D">
          <w:rPr>
            <w:webHidden/>
            <w:lang w:val="es-VE"/>
          </w:rPr>
          <w:t>2</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34" w:history="1">
        <w:r w:rsidRPr="0091532D">
          <w:rPr>
            <w:rStyle w:val="Hyperlink"/>
            <w:rFonts w:cs="Calibri"/>
            <w:noProof w:val="0"/>
            <w:lang w:val="es-VE"/>
          </w:rPr>
          <w:t>Referencias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_Toc316133534 \h </w:instrText>
        </w:r>
        <w:r w:rsidRPr="0091532D">
          <w:rPr>
            <w:noProof w:val="0"/>
            <w:webHidden/>
            <w:lang w:val="es-VE"/>
          </w:rPr>
        </w:r>
        <w:r w:rsidRPr="0091532D">
          <w:rPr>
            <w:noProof w:val="0"/>
            <w:webHidden/>
            <w:lang w:val="es-VE"/>
          </w:rPr>
          <w:fldChar w:fldCharType="separate"/>
        </w:r>
        <w:r w:rsidRPr="0091532D">
          <w:rPr>
            <w:webHidden/>
            <w:lang w:val="es-VE"/>
          </w:rPr>
          <w:t>1</w:t>
        </w:r>
        <w:r w:rsidRPr="0091532D">
          <w:rPr>
            <w:noProof w:val="0"/>
            <w:webHidden/>
            <w:lang w:val="es-VE"/>
          </w:rPr>
          <w:fldChar w:fldCharType="end"/>
        </w:r>
      </w:hyperlink>
    </w:p>
    <w:p w:rsidR="00183086" w:rsidRPr="0091532D" w:rsidRDefault="00183086">
      <w:pPr>
        <w:pStyle w:val="TOC1"/>
        <w:rPr>
          <w:rFonts w:ascii="Calibri" w:hAnsi="Calibri" w:cs="Times New Roman"/>
          <w:b w:val="0"/>
          <w:bCs w:val="0"/>
          <w:caps w:val="0"/>
          <w:noProof w:val="0"/>
          <w:lang w:val="es-VE" w:eastAsia="es-VE"/>
        </w:rPr>
      </w:pPr>
      <w:hyperlink w:anchor="_Toc316133535" w:history="1">
        <w:r w:rsidRPr="0091532D">
          <w:rPr>
            <w:rStyle w:val="Hyperlink"/>
            <w:rFonts w:cs="Calibri"/>
            <w:noProof w:val="0"/>
            <w:lang w:val="es-VE"/>
          </w:rPr>
          <w:t>Anexo A</w:t>
        </w:r>
        <w:r w:rsidRPr="0091532D">
          <w:rPr>
            <w:rFonts w:ascii="Calibri" w:hAnsi="Calibri" w:cs="Times New Roman"/>
            <w:b w:val="0"/>
            <w:bCs w:val="0"/>
            <w:caps w:val="0"/>
            <w:noProof w:val="0"/>
            <w:lang w:val="es-VE" w:eastAsia="es-VE"/>
          </w:rPr>
          <w:tab/>
        </w:r>
        <w:r w:rsidRPr="0091532D">
          <w:rPr>
            <w:rStyle w:val="Hyperlink"/>
            <w:rFonts w:cs="Calibri"/>
            <w:noProof w:val="0"/>
            <w:lang w:val="es-VE"/>
          </w:rPr>
          <w:t>Anexo a</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_Toc316133535 \h </w:instrText>
        </w:r>
        <w:r w:rsidRPr="0091532D">
          <w:rPr>
            <w:noProof w:val="0"/>
            <w:webHidden/>
            <w:lang w:val="es-VE"/>
          </w:rPr>
        </w:r>
        <w:r w:rsidRPr="0091532D">
          <w:rPr>
            <w:noProof w:val="0"/>
            <w:webHidden/>
            <w:lang w:val="es-VE"/>
          </w:rPr>
          <w:fldChar w:fldCharType="separate"/>
        </w:r>
        <w:r w:rsidRPr="0091532D">
          <w:rPr>
            <w:webHidden/>
            <w:lang w:val="es-VE"/>
          </w:rPr>
          <w:t>2</w:t>
        </w:r>
        <w:r w:rsidRPr="0091532D">
          <w:rPr>
            <w:noProof w:val="0"/>
            <w:webHidden/>
            <w:lang w:val="es-VE"/>
          </w:rPr>
          <w:fldChar w:fldCharType="end"/>
        </w:r>
      </w:hyperlink>
    </w:p>
    <w:p w:rsidR="00183086" w:rsidRPr="008D2941" w:rsidRDefault="00183086" w:rsidP="00BF1090">
      <w:pPr>
        <w:tabs>
          <w:tab w:val="right" w:leader="dot" w:pos="9072"/>
        </w:tabs>
        <w:ind w:firstLine="0"/>
      </w:pPr>
      <w:r w:rsidRPr="008D2941">
        <w:fldChar w:fldCharType="end"/>
      </w:r>
    </w:p>
    <w:p w:rsidR="00183086" w:rsidRPr="008D2941" w:rsidRDefault="00183086" w:rsidP="00BF1090">
      <w:pPr>
        <w:spacing w:before="0" w:after="200" w:line="276" w:lineRule="auto"/>
        <w:ind w:firstLine="0"/>
        <w:jc w:val="left"/>
        <w:rPr>
          <w:sz w:val="22"/>
        </w:rPr>
      </w:pPr>
      <w:r w:rsidRPr="008D2941">
        <w:rPr>
          <w:sz w:val="22"/>
        </w:rPr>
        <w:br w:type="page"/>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Heading1"/>
        <w:numPr>
          <w:ilvl w:val="0"/>
          <w:numId w:val="0"/>
        </w:numPr>
      </w:pPr>
      <w:bookmarkStart w:id="4" w:name="_Toc316133503"/>
      <w:r w:rsidRPr="008D2941">
        <w:t>ÍNDICE DE TABLAS</w:t>
      </w:r>
      <w:bookmarkEnd w:id="4"/>
    </w:p>
    <w:p w:rsidR="00183086" w:rsidRPr="008D2941" w:rsidRDefault="00183086" w:rsidP="00BF1090"/>
    <w:p w:rsidR="00183086" w:rsidRPr="008D2941" w:rsidRDefault="00183086" w:rsidP="00BF1090">
      <w:pPr>
        <w:pStyle w:val="Normalsininterlineado"/>
        <w:tabs>
          <w:tab w:val="right" w:pos="9129"/>
        </w:tabs>
        <w:spacing w:line="360" w:lineRule="auto"/>
        <w:jc w:val="left"/>
      </w:pPr>
      <w:r w:rsidRPr="008D2941">
        <w:tab/>
        <w:t>Pág.</w:t>
      </w:r>
    </w:p>
    <w:p w:rsidR="00183086" w:rsidRDefault="00183086">
      <w:pPr>
        <w:pStyle w:val="TableofFigures"/>
        <w:tabs>
          <w:tab w:val="right" w:leader="dot" w:pos="9111"/>
        </w:tabs>
        <w:rPr>
          <w:rFonts w:ascii="Calibri" w:hAnsi="Calibri" w:cs="Times New Roman"/>
          <w:noProof/>
          <w:sz w:val="22"/>
          <w:szCs w:val="22"/>
          <w:lang w:eastAsia="es-VE"/>
        </w:rPr>
      </w:pPr>
      <w:r w:rsidRPr="008D2941">
        <w:fldChar w:fldCharType="begin"/>
      </w:r>
      <w:r w:rsidRPr="008D2941">
        <w:instrText xml:space="preserve"> TOC \h \z \c "Tabla" </w:instrText>
      </w:r>
      <w:r w:rsidRPr="008D2941">
        <w:fldChar w:fldCharType="separate"/>
      </w:r>
      <w:hyperlink w:anchor="_Toc316136359" w:history="1">
        <w:r w:rsidRPr="0094022B">
          <w:rPr>
            <w:rStyle w:val="Hyperlink"/>
            <w:rFonts w:cs="Calibri"/>
            <w:noProof/>
          </w:rPr>
          <w:t>Tabla 2.1 : Longitud de coherencia del espectro absorbido por los sensores RGB ante el iluminador estándar A</w:t>
        </w:r>
        <w:r>
          <w:rPr>
            <w:noProof/>
            <w:webHidden/>
          </w:rPr>
          <w:tab/>
        </w:r>
        <w:r>
          <w:rPr>
            <w:noProof/>
            <w:webHidden/>
          </w:rPr>
          <w:fldChar w:fldCharType="begin"/>
        </w:r>
        <w:r>
          <w:rPr>
            <w:noProof/>
            <w:webHidden/>
          </w:rPr>
          <w:instrText xml:space="preserve"> PAGEREF _Toc316136359 \h </w:instrText>
        </w:r>
        <w:r>
          <w:rPr>
            <w:noProof/>
            <w:webHidden/>
          </w:rPr>
        </w:r>
        <w:r>
          <w:rPr>
            <w:noProof/>
            <w:webHidden/>
          </w:rPr>
          <w:fldChar w:fldCharType="separate"/>
        </w:r>
        <w:r>
          <w:rPr>
            <w:noProof/>
            <w:webHidden/>
          </w:rPr>
          <w:t>13</w:t>
        </w:r>
        <w:r>
          <w:rPr>
            <w:noProof/>
            <w:webHidden/>
          </w:rPr>
          <w:fldChar w:fldCharType="end"/>
        </w:r>
      </w:hyperlink>
    </w:p>
    <w:p w:rsidR="00183086" w:rsidRPr="008D2941" w:rsidRDefault="00183086" w:rsidP="00BF1090">
      <w:r w:rsidRPr="008D2941">
        <w:fldChar w:fldCharType="end"/>
      </w:r>
    </w:p>
    <w:p w:rsidR="00183086" w:rsidRPr="008D2941" w:rsidRDefault="00183086" w:rsidP="00BF1090">
      <w:pPr>
        <w:spacing w:before="0" w:after="200" w:line="276" w:lineRule="auto"/>
        <w:ind w:firstLine="0"/>
        <w:jc w:val="left"/>
      </w:pPr>
      <w:r w:rsidRPr="008D2941">
        <w:br w:type="page"/>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Heading1"/>
        <w:numPr>
          <w:ilvl w:val="0"/>
          <w:numId w:val="0"/>
        </w:numPr>
      </w:pPr>
      <w:bookmarkStart w:id="5" w:name="_Toc316133504"/>
      <w:r w:rsidRPr="008D2941">
        <w:t>ÍNDICE DE FIGURAS</w:t>
      </w:r>
      <w:bookmarkEnd w:id="5"/>
    </w:p>
    <w:p w:rsidR="00183086" w:rsidRPr="008D2941" w:rsidRDefault="00183086" w:rsidP="00BF1090"/>
    <w:p w:rsidR="00183086" w:rsidRPr="008D2941" w:rsidRDefault="00183086" w:rsidP="00BF1090">
      <w:pPr>
        <w:pStyle w:val="Normalsininterlineado"/>
        <w:tabs>
          <w:tab w:val="right" w:pos="9129"/>
        </w:tabs>
        <w:spacing w:line="360" w:lineRule="auto"/>
        <w:jc w:val="left"/>
      </w:pPr>
      <w:r w:rsidRPr="008D2941">
        <w:tab/>
        <w:t>Pág.</w:t>
      </w:r>
    </w:p>
    <w:p w:rsidR="00183086" w:rsidRPr="0091532D" w:rsidRDefault="00183086">
      <w:pPr>
        <w:pStyle w:val="TableofFigures"/>
        <w:tabs>
          <w:tab w:val="right" w:leader="dot" w:pos="9111"/>
        </w:tabs>
        <w:rPr>
          <w:rFonts w:ascii="Calibri" w:hAnsi="Calibri" w:cs="Times New Roman"/>
          <w:sz w:val="22"/>
          <w:szCs w:val="22"/>
          <w:lang w:eastAsia="es-VE"/>
        </w:rPr>
      </w:pPr>
      <w:r w:rsidRPr="008D2941">
        <w:fldChar w:fldCharType="begin"/>
      </w:r>
      <w:r w:rsidRPr="008D2941">
        <w:instrText xml:space="preserve"> TOC \h \z \c "Figura" </w:instrText>
      </w:r>
      <w:r w:rsidRPr="008D2941">
        <w:fldChar w:fldCharType="separate"/>
      </w:r>
      <w:hyperlink w:anchor="_Toc314488713" w:history="1">
        <w:r w:rsidRPr="0091532D">
          <w:rPr>
            <w:rStyle w:val="Hyperlink"/>
            <w:rFonts w:cs="Calibri"/>
          </w:rPr>
          <w:t>Figura 1.1: Interferómetro de Michelson</w:t>
        </w:r>
        <w:r w:rsidRPr="0091532D">
          <w:rPr>
            <w:webHidden/>
          </w:rPr>
          <w:tab/>
        </w:r>
        <w:r w:rsidRPr="0091532D">
          <w:rPr>
            <w:webHidden/>
          </w:rPr>
          <w:fldChar w:fldCharType="begin"/>
        </w:r>
        <w:r w:rsidRPr="0091532D">
          <w:rPr>
            <w:webHidden/>
          </w:rPr>
          <w:instrText xml:space="preserve"> PAGEREF _Toc314488713 \h </w:instrText>
        </w:r>
        <w:r w:rsidRPr="0091532D">
          <w:rPr>
            <w:webHidden/>
          </w:rPr>
        </w:r>
        <w:r w:rsidRPr="0091532D">
          <w:rPr>
            <w:webHidden/>
          </w:rPr>
          <w:fldChar w:fldCharType="separate"/>
        </w:r>
        <w:r w:rsidRPr="0091532D">
          <w:rPr>
            <w:noProof/>
            <w:webHidden/>
          </w:rPr>
          <w:t>5</w:t>
        </w:r>
        <w:r w:rsidRPr="0091532D">
          <w:rPr>
            <w:webHidden/>
          </w:rPr>
          <w:fldChar w:fldCharType="end"/>
        </w:r>
      </w:hyperlink>
    </w:p>
    <w:p w:rsidR="00183086" w:rsidRPr="0091532D" w:rsidRDefault="00183086">
      <w:pPr>
        <w:pStyle w:val="TableofFigures"/>
        <w:tabs>
          <w:tab w:val="right" w:leader="dot" w:pos="9111"/>
        </w:tabs>
        <w:rPr>
          <w:rFonts w:ascii="Calibri" w:hAnsi="Calibri" w:cs="Times New Roman"/>
          <w:sz w:val="22"/>
          <w:szCs w:val="22"/>
          <w:lang w:eastAsia="es-VE"/>
        </w:rPr>
      </w:pPr>
      <w:hyperlink w:anchor="_Toc314488714" w:history="1">
        <w:r w:rsidRPr="0091532D">
          <w:rPr>
            <w:rStyle w:val="Hyperlink"/>
            <w:rFonts w:cs="Calibri"/>
          </w:rPr>
          <w:t>Figura 1.2: Esquema de interferómetro de Mirau</w:t>
        </w:r>
        <w:r w:rsidRPr="0091532D">
          <w:rPr>
            <w:webHidden/>
          </w:rPr>
          <w:tab/>
        </w:r>
        <w:r w:rsidRPr="0091532D">
          <w:rPr>
            <w:webHidden/>
          </w:rPr>
          <w:fldChar w:fldCharType="begin"/>
        </w:r>
        <w:r w:rsidRPr="0091532D">
          <w:rPr>
            <w:webHidden/>
          </w:rPr>
          <w:instrText xml:space="preserve"> PAGEREF _Toc314488714 \h </w:instrText>
        </w:r>
        <w:r w:rsidRPr="0091532D">
          <w:rPr>
            <w:webHidden/>
          </w:rPr>
        </w:r>
        <w:r w:rsidRPr="0091532D">
          <w:rPr>
            <w:webHidden/>
          </w:rPr>
          <w:fldChar w:fldCharType="separate"/>
        </w:r>
        <w:r w:rsidRPr="0091532D">
          <w:rPr>
            <w:noProof/>
            <w:webHidden/>
          </w:rPr>
          <w:t>6</w:t>
        </w:r>
        <w:r w:rsidRPr="0091532D">
          <w:rPr>
            <w:webHidden/>
          </w:rPr>
          <w:fldChar w:fldCharType="end"/>
        </w:r>
      </w:hyperlink>
    </w:p>
    <w:p w:rsidR="00183086" w:rsidRPr="0091532D" w:rsidRDefault="00183086">
      <w:pPr>
        <w:pStyle w:val="TableofFigures"/>
        <w:tabs>
          <w:tab w:val="right" w:leader="dot" w:pos="9111"/>
        </w:tabs>
        <w:rPr>
          <w:rFonts w:ascii="Calibri" w:hAnsi="Calibri" w:cs="Times New Roman"/>
          <w:sz w:val="22"/>
          <w:szCs w:val="22"/>
          <w:lang w:eastAsia="es-VE"/>
        </w:rPr>
      </w:pPr>
      <w:hyperlink w:anchor="_Toc314488715" w:history="1">
        <w:r w:rsidRPr="0091532D">
          <w:rPr>
            <w:rStyle w:val="Hyperlink"/>
            <w:rFonts w:cs="Calibri"/>
          </w:rPr>
          <w:t>Figura 1.3 : Espacio de color HSL</w:t>
        </w:r>
        <w:r w:rsidRPr="0091532D">
          <w:rPr>
            <w:webHidden/>
          </w:rPr>
          <w:tab/>
        </w:r>
        <w:r w:rsidRPr="0091532D">
          <w:rPr>
            <w:webHidden/>
          </w:rPr>
          <w:fldChar w:fldCharType="begin"/>
        </w:r>
        <w:r w:rsidRPr="0091532D">
          <w:rPr>
            <w:webHidden/>
          </w:rPr>
          <w:instrText xml:space="preserve"> PAGEREF _Toc314488715 \h </w:instrText>
        </w:r>
        <w:r w:rsidRPr="0091532D">
          <w:rPr>
            <w:webHidden/>
          </w:rPr>
        </w:r>
        <w:r w:rsidRPr="0091532D">
          <w:rPr>
            <w:webHidden/>
          </w:rPr>
          <w:fldChar w:fldCharType="separate"/>
        </w:r>
        <w:r w:rsidRPr="0091532D">
          <w:rPr>
            <w:noProof/>
            <w:webHidden/>
          </w:rPr>
          <w:t>9</w:t>
        </w:r>
        <w:r w:rsidRPr="0091532D">
          <w:rPr>
            <w:webHidden/>
          </w:rPr>
          <w:fldChar w:fldCharType="end"/>
        </w:r>
      </w:hyperlink>
    </w:p>
    <w:p w:rsidR="00183086" w:rsidRPr="008D2941" w:rsidRDefault="00183086" w:rsidP="00BF1090">
      <w:r w:rsidRPr="008D2941">
        <w:fldChar w:fldCharType="end"/>
      </w:r>
    </w:p>
    <w:p w:rsidR="00183086" w:rsidRPr="008D2941" w:rsidRDefault="00183086" w:rsidP="00BF1090">
      <w:pPr>
        <w:spacing w:before="0" w:after="200" w:line="276" w:lineRule="auto"/>
        <w:ind w:firstLine="0"/>
        <w:jc w:val="left"/>
      </w:pPr>
      <w:r w:rsidRPr="008D2941">
        <w:br w:type="page"/>
      </w: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Heading1"/>
        <w:numPr>
          <w:ilvl w:val="0"/>
          <w:numId w:val="0"/>
        </w:numPr>
      </w:pPr>
      <w:bookmarkStart w:id="6" w:name="_Toc316133505"/>
      <w:r w:rsidRPr="008D2941">
        <w:t>ABREVIATURAS</w:t>
      </w:r>
      <w:bookmarkEnd w:id="6"/>
    </w:p>
    <w:p w:rsidR="00183086" w:rsidRPr="008D2941" w:rsidRDefault="00183086" w:rsidP="00BF1090"/>
    <w:p w:rsidR="00183086" w:rsidRPr="008D2941" w:rsidRDefault="00183086" w:rsidP="00BF1090">
      <w:pPr>
        <w:ind w:firstLine="0"/>
      </w:pPr>
    </w:p>
    <w:p w:rsidR="00183086" w:rsidRPr="008D2941" w:rsidRDefault="00183086" w:rsidP="00BF1090"/>
    <w:p w:rsidR="00183086" w:rsidRPr="008D2941" w:rsidRDefault="00183086" w:rsidP="00BF1090">
      <w:pPr>
        <w:pStyle w:val="Normalsininterlineado"/>
      </w:pPr>
    </w:p>
    <w:p w:rsidR="00183086" w:rsidRPr="008D2941" w:rsidRDefault="00183086" w:rsidP="00BF1090">
      <w:pPr>
        <w:pStyle w:val="Normalsininterlineado"/>
        <w:sectPr w:rsidR="00183086" w:rsidRPr="008D2941" w:rsidSect="00BF1090">
          <w:headerReference w:type="default" r:id="rId11"/>
          <w:footerReference w:type="even" r:id="rId12"/>
          <w:footerReference w:type="default" r:id="rId13"/>
          <w:headerReference w:type="first" r:id="rId14"/>
          <w:footerReference w:type="first" r:id="rId15"/>
          <w:pgSz w:w="12240" w:h="15840" w:code="1"/>
          <w:pgMar w:top="1418" w:right="1418" w:bottom="1418" w:left="1701" w:header="709" w:footer="709" w:gutter="0"/>
          <w:pgNumType w:fmt="lowerRoman" w:start="1"/>
          <w:cols w:space="708"/>
          <w:titlePg/>
          <w:docGrid w:linePitch="360"/>
        </w:sectPr>
      </w:pPr>
    </w:p>
    <w:p w:rsidR="00183086" w:rsidRPr="008D2941" w:rsidRDefault="00183086" w:rsidP="00BF1090">
      <w:pPr>
        <w:pStyle w:val="Normalsininterlineado"/>
      </w:pPr>
      <w:bookmarkStart w:id="7" w:name="_Toc264550869"/>
      <w:bookmarkStart w:id="8" w:name="_Toc276051240"/>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Normalsininterlineado"/>
      </w:pPr>
    </w:p>
    <w:p w:rsidR="00183086" w:rsidRPr="008D2941" w:rsidRDefault="00183086" w:rsidP="00BF1090">
      <w:pPr>
        <w:pStyle w:val="Heading1"/>
        <w:numPr>
          <w:ilvl w:val="0"/>
          <w:numId w:val="0"/>
        </w:numPr>
      </w:pPr>
      <w:bookmarkStart w:id="9" w:name="_Toc316133506"/>
      <w:r w:rsidRPr="008D2941">
        <w:t>Introducción</w:t>
      </w:r>
      <w:bookmarkEnd w:id="7"/>
      <w:bookmarkEnd w:id="8"/>
      <w:bookmarkEnd w:id="9"/>
    </w:p>
    <w:p w:rsidR="00183086" w:rsidRPr="008D2941" w:rsidRDefault="00183086" w:rsidP="00BF1090"/>
    <w:p w:rsidR="00183086" w:rsidRPr="008D2941" w:rsidRDefault="00183086" w:rsidP="00BF1090">
      <w:pPr>
        <w:spacing w:after="0" w:line="240" w:lineRule="auto"/>
        <w:rPr>
          <w:lang w:eastAsia="ar-SA"/>
        </w:rPr>
      </w:pPr>
      <w:r w:rsidRPr="008D2941">
        <w:rPr>
          <w:lang w:eastAsia="ar-SA"/>
        </w:rPr>
        <w:br w:type="page"/>
      </w:r>
    </w:p>
    <w:p w:rsidR="00183086" w:rsidRPr="008D2941" w:rsidRDefault="00183086" w:rsidP="00EB6BBC">
      <w:pPr>
        <w:pStyle w:val="Normalsininterlineado"/>
      </w:pPr>
    </w:p>
    <w:p w:rsidR="00183086" w:rsidRPr="008D2941" w:rsidRDefault="00183086" w:rsidP="00EB6BBC">
      <w:pPr>
        <w:pStyle w:val="Normalsininterlineado"/>
      </w:pPr>
    </w:p>
    <w:p w:rsidR="00183086" w:rsidRPr="008D2941" w:rsidRDefault="00183086" w:rsidP="00EB6BBC">
      <w:pPr>
        <w:pStyle w:val="Normalsininterlineado"/>
      </w:pPr>
    </w:p>
    <w:p w:rsidR="00183086" w:rsidRPr="008D2941" w:rsidRDefault="00183086" w:rsidP="00EB6BBC">
      <w:pPr>
        <w:pStyle w:val="Normalsininterlineado"/>
      </w:pPr>
    </w:p>
    <w:p w:rsidR="00183086" w:rsidRPr="008D2941" w:rsidRDefault="00183086" w:rsidP="00EB6BBC">
      <w:pPr>
        <w:pStyle w:val="Heading1"/>
        <w:numPr>
          <w:numberingChange w:id="10" w:author="DST" w:date="2012-02-09T08:12:00Z" w:original="%1:1:0:"/>
        </w:numPr>
      </w:pPr>
      <w:bookmarkStart w:id="11" w:name="_Toc316133507"/>
      <w:r w:rsidRPr="008D2941">
        <w:t>CAPITULO I</w:t>
      </w:r>
      <w:r w:rsidRPr="008D2941">
        <w:br/>
      </w:r>
      <w:r w:rsidRPr="008D2941">
        <w:br/>
        <w:t>Marco Teórico</w:t>
      </w:r>
      <w:bookmarkEnd w:id="11"/>
    </w:p>
    <w:p w:rsidR="00183086" w:rsidRPr="008D2941" w:rsidRDefault="00183086" w:rsidP="008A1939">
      <w:pPr>
        <w:pStyle w:val="Heading2"/>
        <w:numPr>
          <w:numberingChange w:id="12" w:author="DST" w:date="2012-02-09T08:12:00Z" w:original="%1:1:0:.%2:1:0:."/>
        </w:numPr>
      </w:pPr>
      <w:bookmarkStart w:id="13" w:name="_Toc316133508"/>
      <w:r w:rsidRPr="008D2941">
        <w:t>Índice de refracción</w:t>
      </w:r>
      <w:bookmarkEnd w:id="13"/>
    </w:p>
    <w:p w:rsidR="00183086" w:rsidRPr="008D2941" w:rsidRDefault="00183086" w:rsidP="008A1939">
      <w:r w:rsidRPr="008D2941">
        <w:t>El índice de refracción está definido como la proporción entre la velocidad de la luz en el vacío y la velocidad de la luz en un medio.</w:t>
      </w:r>
      <w:r w:rsidRPr="008D2941">
        <w:fldChar w:fldCharType="begin"/>
      </w:r>
      <w:r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Pr="008D2941">
        <w:fldChar w:fldCharType="separate"/>
      </w:r>
      <w:r w:rsidRPr="0091532D">
        <w:t>[</w:t>
      </w:r>
      <w:hyperlink w:anchor="_ENREF_1" w:tooltip="Jenkins, 2001 #38" w:history="1">
        <w:r w:rsidRPr="0091532D">
          <w:t>1</w:t>
        </w:r>
      </w:hyperlink>
      <w:r w:rsidRPr="0091532D">
        <w:t>]</w:t>
      </w:r>
      <w:r w:rsidRPr="008D2941">
        <w:fldChar w:fldCharType="end"/>
      </w:r>
    </w:p>
    <w:p w:rsidR="00183086" w:rsidRPr="0091532D" w:rsidRDefault="00183086" w:rsidP="008A1939">
      <w:pPr>
        <w:pStyle w:val="MTDisplayEquation"/>
        <w:rPr>
          <w:lang w:val="es-VE"/>
        </w:rPr>
      </w:pPr>
      <w:r w:rsidRPr="0091532D">
        <w:rPr>
          <w:lang w:val="es-VE"/>
        </w:rPr>
        <w:tab/>
      </w:r>
      <w:r w:rsidRPr="0091532D">
        <w:rPr>
          <w:position w:val="-24"/>
          <w:lang w:val="es-VE"/>
        </w:rPr>
        <w:object w:dxaOrig="580" w:dyaOrig="620">
          <v:shape id="_x0000_i1029" type="#_x0000_t75" style="width:29.25pt;height:30.75pt" o:ole="">
            <v:imagedata r:id="rId16" o:title=""/>
          </v:shape>
          <o:OLEObject Type="Embed" ProgID="Equation.DSMT4" ShapeID="_x0000_i1029" DrawAspect="Content" ObjectID="_1390671016" r:id="rId17"/>
        </w:object>
      </w:r>
      <w:r w:rsidRPr="0091532D">
        <w:rPr>
          <w:lang w:val="es-VE"/>
        </w:rPr>
        <w:tab/>
      </w:r>
      <w:r w:rsidRPr="0091532D">
        <w:rPr>
          <w:lang w:val="es-VE"/>
        </w:rPr>
        <w:fldChar w:fldCharType="begin"/>
      </w:r>
      <w:r w:rsidRPr="0091532D">
        <w:rPr>
          <w:lang w:val="es-VE"/>
        </w:rPr>
        <w:instrText xml:space="preserve"> MACROBUTTON MTPlaceRef \* MERGEFORMAT </w:instrText>
      </w:r>
      <w:bookmarkStart w:id="14" w:name="ZEqnNum444881"/>
      <w:r w:rsidRPr="0091532D">
        <w:rPr>
          <w:lang w:val="es-VE"/>
        </w:rPr>
        <w:instrText>(</w:instrText>
      </w:r>
      <w:fldSimple w:instr=" SEQ MTChap \c \* Arabic \* MERGEFORMAT ">
        <w:r w:rsidRPr="0091532D">
          <w:rPr>
            <w:lang w:val="es-VE"/>
          </w:rPr>
          <w:instrText>0</w:instrText>
        </w:r>
      </w:fldSimple>
      <w:r w:rsidRPr="0091532D">
        <w:rPr>
          <w:lang w:val="es-VE"/>
        </w:rPr>
        <w:instrText>.</w:instrText>
      </w:r>
      <w:fldSimple w:instr=" SEQ MTEqn \c \* Arabic \* MERGEFORMAT ">
        <w:r w:rsidRPr="0091532D">
          <w:rPr>
            <w:lang w:val="es-VE"/>
          </w:rPr>
          <w:instrText>1</w:instrText>
        </w:r>
      </w:fldSimple>
      <w:r w:rsidRPr="0091532D">
        <w:rPr>
          <w:lang w:val="es-VE"/>
        </w:rPr>
        <w:instrText>)</w:instrText>
      </w:r>
      <w:bookmarkEnd w:id="14"/>
      <w:r w:rsidRPr="0091532D">
        <w:rPr>
          <w:lang w:val="es-VE"/>
        </w:rPr>
        <w:fldChar w:fldCharType="end"/>
      </w:r>
    </w:p>
    <w:p w:rsidR="00183086" w:rsidRPr="0091532D" w:rsidRDefault="00183086" w:rsidP="008A1939">
      <w:r w:rsidRPr="0091532D">
        <w:t xml:space="preserve">Donde </w:t>
      </w:r>
      <w:r w:rsidRPr="0091532D">
        <w:rPr>
          <w:position w:val="-6"/>
        </w:rPr>
        <w:object w:dxaOrig="180" w:dyaOrig="220">
          <v:shape id="_x0000_i1030" type="#_x0000_t75" style="width:9pt;height:11.25pt" o:ole="">
            <v:imagedata r:id="rId18" o:title=""/>
          </v:shape>
          <o:OLEObject Type="Embed" ProgID="Equation.DSMT4" ShapeID="_x0000_i1030" DrawAspect="Content" ObjectID="_1390671017" r:id="rId19"/>
        </w:object>
      </w:r>
      <w:r w:rsidRPr="0091532D">
        <w:t xml:space="preserve"> es la velocidad de la luz en el vacío, </w:t>
      </w:r>
      <w:r w:rsidRPr="0091532D">
        <w:rPr>
          <w:position w:val="-6"/>
        </w:rPr>
        <w:object w:dxaOrig="180" w:dyaOrig="220">
          <v:shape id="_x0000_i1031" type="#_x0000_t75" style="width:9pt;height:11.25pt" o:ole="">
            <v:imagedata r:id="rId20" o:title=""/>
          </v:shape>
          <o:OLEObject Type="Embed" ProgID="Equation.DSMT4" ShapeID="_x0000_i1031" DrawAspect="Content" ObjectID="_1390671018" r:id="rId21"/>
        </w:object>
      </w:r>
      <w:r w:rsidRPr="0091532D">
        <w:t xml:space="preserve"> es la velocidad de la luz en el medio y </w:t>
      </w:r>
      <w:r w:rsidRPr="0091532D">
        <w:rPr>
          <w:position w:val="-6"/>
        </w:rPr>
        <w:object w:dxaOrig="200" w:dyaOrig="220">
          <v:shape id="_x0000_i1032" type="#_x0000_t75" style="width:9.75pt;height:11.25pt" o:ole="">
            <v:imagedata r:id="rId22" o:title=""/>
          </v:shape>
          <o:OLEObject Type="Embed" ProgID="Equation.DSMT4" ShapeID="_x0000_i1032" DrawAspect="Content" ObjectID="_1390671019" r:id="rId23"/>
        </w:object>
      </w:r>
      <w:r w:rsidRPr="0091532D">
        <w:t xml:space="preserve"> es el índice de refracción.</w:t>
      </w:r>
    </w:p>
    <w:p w:rsidR="00183086" w:rsidRPr="0091532D" w:rsidRDefault="00183086" w:rsidP="008A1939">
      <w:pPr>
        <w:pStyle w:val="Heading2"/>
        <w:numPr>
          <w:numberingChange w:id="15" w:author="DST" w:date="2012-02-09T08:12:00Z" w:original="%1:1:0:.%2:2:0:."/>
        </w:numPr>
      </w:pPr>
      <w:bookmarkStart w:id="16" w:name="_Toc316133509"/>
      <w:r w:rsidRPr="0091532D">
        <w:t>Camino óptico</w:t>
      </w:r>
      <w:bookmarkEnd w:id="16"/>
    </w:p>
    <w:p w:rsidR="00183086" w:rsidRPr="0091532D" w:rsidRDefault="00183086" w:rsidP="008A1939">
      <w:r w:rsidRPr="0091532D">
        <w:t xml:space="preserve">El camino óptico </w:t>
      </w:r>
      <w:del w:id="17" w:author="DST" w:date="2012-02-09T08:12:00Z">
        <w:r w:rsidRPr="0091532D" w:rsidDel="00715BF1">
          <w:delText xml:space="preserve">representa </w:delText>
        </w:r>
      </w:del>
      <w:ins w:id="18" w:author="DST" w:date="2012-02-09T08:12:00Z">
        <w:r>
          <w:t>se define como</w:t>
        </w:r>
        <w:r w:rsidRPr="0091532D">
          <w:t xml:space="preserve"> </w:t>
        </w:r>
      </w:ins>
      <w:r w:rsidRPr="0091532D">
        <w:t xml:space="preserve">la distancia </w:t>
      </w:r>
      <w:del w:id="19" w:author="DST" w:date="2012-02-09T08:13:00Z">
        <w:r w:rsidRPr="0091532D" w:rsidDel="00715BF1">
          <w:delText xml:space="preserve">que </w:delText>
        </w:r>
      </w:del>
      <w:ins w:id="20" w:author="DST" w:date="2012-02-09T08:13:00Z">
        <w:r>
          <w:t>recorrida por</w:t>
        </w:r>
        <w:r w:rsidRPr="0091532D">
          <w:t xml:space="preserve"> </w:t>
        </w:r>
      </w:ins>
      <w:r w:rsidRPr="0091532D">
        <w:t xml:space="preserve">un haz de luz </w:t>
      </w:r>
      <w:del w:id="21" w:author="DST" w:date="2012-02-09T08:13:00Z">
        <w:r w:rsidRPr="0091532D" w:rsidDel="00715BF1">
          <w:delText>recorrería en el vacío si lo hace dentro de un medio.</w:delText>
        </w:r>
      </w:del>
      <w:ins w:id="22" w:author="DST" w:date="2012-02-09T08:13:00Z">
        <w:r>
          <w:t>multipicada por el indice de refra</w:t>
        </w:r>
      </w:ins>
      <w:ins w:id="23" w:author="DST" w:date="2012-02-09T08:14:00Z">
        <w:r>
          <w:t>c</w:t>
        </w:r>
      </w:ins>
      <w:ins w:id="24" w:author="DST" w:date="2012-02-09T08:13:00Z">
        <w:r>
          <w:t>cion del medio en el cual se pro</w:t>
        </w:r>
      </w:ins>
      <w:ins w:id="25" w:author="DST" w:date="2012-02-09T08:14:00Z">
        <w:r>
          <w:t>paga:</w:t>
        </w:r>
      </w:ins>
    </w:p>
    <w:p w:rsidR="00183086" w:rsidRPr="0091532D" w:rsidDel="00715BF1" w:rsidRDefault="00183086" w:rsidP="008A1939">
      <w:pPr>
        <w:pStyle w:val="MTDisplayEquation"/>
        <w:rPr>
          <w:del w:id="26" w:author="DST" w:date="2012-02-09T08:14:00Z"/>
          <w:lang w:val="es-VE"/>
        </w:rPr>
      </w:pPr>
      <w:del w:id="27" w:author="DST" w:date="2012-02-09T08:14:00Z">
        <w:r w:rsidRPr="0091532D" w:rsidDel="00715BF1">
          <w:rPr>
            <w:lang w:val="es-VE"/>
          </w:rPr>
          <w:delText>La distancia es el producto del tiempo por la velocidad obtiene</w:delText>
        </w:r>
      </w:del>
    </w:p>
    <w:p w:rsidR="00183086" w:rsidRPr="0091532D" w:rsidRDefault="00183086" w:rsidP="008A1939">
      <w:pPr>
        <w:pStyle w:val="MTDisplayEquation"/>
        <w:rPr>
          <w:lang w:val="es-VE"/>
        </w:rPr>
      </w:pPr>
      <w:r w:rsidRPr="0091532D">
        <w:rPr>
          <w:lang w:val="es-VE"/>
        </w:rPr>
        <w:tab/>
      </w:r>
      <w:ins w:id="28" w:author="DST" w:date="2012-02-09T08:14:00Z">
        <w:r w:rsidRPr="0091532D">
          <w:rPr>
            <w:position w:val="-6"/>
            <w:lang w:val="es-VE"/>
          </w:rPr>
          <w:object w:dxaOrig="859" w:dyaOrig="279">
            <v:shape id="_x0000_i1033" type="#_x0000_t75" style="width:42.75pt;height:14.25pt" o:ole="">
              <v:imagedata r:id="rId24" o:title=""/>
            </v:shape>
            <o:OLEObject Type="Embed" ProgID="Equation.DSMT4" ShapeID="_x0000_i1033" DrawAspect="Content" ObjectID="_1390671020" r:id="rId25"/>
          </w:object>
        </w:r>
      </w:ins>
      <w:del w:id="29" w:author="DST" w:date="2012-02-09T08:14:00Z">
        <w:r w:rsidRPr="0091532D" w:rsidDel="00715BF1">
          <w:rPr>
            <w:position w:val="-6"/>
            <w:lang w:val="es-VE"/>
          </w:rPr>
          <w:object w:dxaOrig="760" w:dyaOrig="279">
            <v:shape id="_x0000_i1034" type="#_x0000_t75" style="width:38.25pt;height:14.25pt" o:ole="">
              <v:imagedata r:id="rId26" o:title=""/>
            </v:shape>
            <o:OLEObject Type="Embed" ProgID="Equation.DSMT4" ShapeID="_x0000_i1034" DrawAspect="Content" ObjectID="_1390671021" r:id="rId27"/>
          </w:object>
        </w:r>
      </w:del>
      <w:r w:rsidRPr="0091532D">
        <w:rPr>
          <w:lang w:val="es-VE"/>
        </w:rPr>
        <w:tab/>
      </w:r>
      <w:r w:rsidRPr="0091532D">
        <w:rPr>
          <w:lang w:val="es-VE"/>
        </w:rPr>
        <w:fldChar w:fldCharType="begin"/>
      </w:r>
      <w:r w:rsidRPr="0091532D">
        <w:rPr>
          <w:lang w:val="es-VE"/>
        </w:rPr>
        <w:instrText xml:space="preserve"> MACROBUTTON MTPlaceRef \* MERGEFORMAT </w:instrText>
      </w:r>
      <w:bookmarkStart w:id="30" w:name="ZEqnNum648393"/>
      <w:r w:rsidRPr="0091532D">
        <w:rPr>
          <w:lang w:val="es-VE"/>
        </w:rPr>
        <w:instrText>(</w:instrText>
      </w:r>
      <w:fldSimple w:instr=" SEQ MTChap \c \* Arabic \* MERGEFORMAT ">
        <w:r w:rsidRPr="0091532D">
          <w:rPr>
            <w:lang w:val="es-VE"/>
          </w:rPr>
          <w:instrText>0</w:instrText>
        </w:r>
      </w:fldSimple>
      <w:r w:rsidRPr="0091532D">
        <w:rPr>
          <w:lang w:val="es-VE"/>
        </w:rPr>
        <w:instrText>.</w:instrText>
      </w:r>
      <w:fldSimple w:instr=" SEQ MTEqn \c \* Arabic \* MERGEFORMAT ">
        <w:r w:rsidRPr="0091532D">
          <w:rPr>
            <w:lang w:val="es-VE"/>
          </w:rPr>
          <w:instrText>2</w:instrText>
        </w:r>
      </w:fldSimple>
      <w:r w:rsidRPr="0091532D">
        <w:rPr>
          <w:lang w:val="es-VE"/>
        </w:rPr>
        <w:instrText>)</w:instrText>
      </w:r>
      <w:bookmarkEnd w:id="30"/>
      <w:r w:rsidRPr="0091532D">
        <w:rPr>
          <w:lang w:val="es-VE"/>
        </w:rPr>
        <w:fldChar w:fldCharType="end"/>
      </w:r>
    </w:p>
    <w:p w:rsidR="00183086" w:rsidRPr="008D2941" w:rsidDel="00715BF1" w:rsidRDefault="00183086" w:rsidP="008A1939">
      <w:pPr>
        <w:rPr>
          <w:del w:id="31" w:author="DST" w:date="2012-02-09T08:14:00Z"/>
        </w:rPr>
      </w:pPr>
      <w:del w:id="32" w:author="DST" w:date="2012-02-09T08:14:00Z">
        <w:r w:rsidRPr="008D2941" w:rsidDel="00715BF1">
          <w:delText xml:space="preserve">Utilizando la ecuación </w:delText>
        </w:r>
        <w:r w:rsidRPr="008D2941" w:rsidDel="00715BF1">
          <w:fldChar w:fldCharType="begin"/>
        </w:r>
        <w:r w:rsidRPr="008D2941" w:rsidDel="00715BF1">
          <w:delInstrText xml:space="preserve"> GOTOBUTTON ZEqnNum444881  \* MERGEFORMAT </w:delInstrText>
        </w:r>
        <w:r w:rsidRPr="008D2941" w:rsidDel="00715BF1">
          <w:fldChar w:fldCharType="begin"/>
        </w:r>
        <w:r w:rsidRPr="008D2941" w:rsidDel="00715BF1">
          <w:delInstrText xml:space="preserve"> REF ZEqnNum444881 \* Charformat \! \* MERGEFORMAT </w:delInstrText>
        </w:r>
        <w:r w:rsidRPr="008D2941" w:rsidDel="00715BF1">
          <w:fldChar w:fldCharType="separate"/>
        </w:r>
        <w:r w:rsidRPr="008D2941" w:rsidDel="00715BF1">
          <w:delInstrText>(0.1)</w:delInstrText>
        </w:r>
        <w:r w:rsidRPr="008D2941" w:rsidDel="00715BF1">
          <w:fldChar w:fldCharType="end"/>
        </w:r>
        <w:r w:rsidRPr="008D2941" w:rsidDel="00715BF1">
          <w:fldChar w:fldCharType="end"/>
        </w:r>
        <w:r w:rsidRPr="008D2941" w:rsidDel="00715BF1">
          <w:delText xml:space="preserve"> se obtiene que </w:delText>
        </w:r>
        <w:r w:rsidRPr="008D2941" w:rsidDel="00715BF1">
          <w:rPr>
            <w:position w:val="-18"/>
          </w:rPr>
          <w:object w:dxaOrig="720" w:dyaOrig="480">
            <v:shape id="_x0000_i1035" type="#_x0000_t75" style="width:36pt;height:24pt" o:ole="">
              <v:imagedata r:id="rId28" o:title=""/>
            </v:shape>
            <o:OLEObject Type="Embed" ProgID="Equation.DSMT4" ShapeID="_x0000_i1035" DrawAspect="Content" ObjectID="_1390671022" r:id="rId29"/>
          </w:object>
        </w:r>
        <w:r w:rsidRPr="008D2941" w:rsidDel="00715BF1">
          <w:delText>, por lo tanto:</w:delText>
        </w:r>
      </w:del>
    </w:p>
    <w:p w:rsidR="00183086" w:rsidRPr="0091532D" w:rsidDel="00715BF1" w:rsidRDefault="00183086" w:rsidP="008A1939">
      <w:pPr>
        <w:pStyle w:val="MTDisplayEquation"/>
        <w:rPr>
          <w:del w:id="33" w:author="DST" w:date="2012-02-09T08:14:00Z"/>
          <w:lang w:val="es-VE"/>
        </w:rPr>
      </w:pPr>
      <w:del w:id="34" w:author="DST" w:date="2012-02-09T08:14:00Z">
        <w:r w:rsidRPr="0091532D" w:rsidDel="00715BF1">
          <w:rPr>
            <w:lang w:val="es-VE"/>
          </w:rPr>
          <w:tab/>
        </w:r>
        <w:r w:rsidRPr="0091532D" w:rsidDel="00715BF1">
          <w:rPr>
            <w:position w:val="-40"/>
            <w:lang w:val="es-VE"/>
          </w:rPr>
          <w:object w:dxaOrig="999" w:dyaOrig="920">
            <v:shape id="_x0000_i1036" type="#_x0000_t75" style="width:50.25pt;height:44.25pt" o:ole="">
              <v:imagedata r:id="rId30" o:title=""/>
            </v:shape>
            <o:OLEObject Type="Embed" ProgID="Equation.DSMT4" ShapeID="_x0000_i1036" DrawAspect="Content" ObjectID="_1390671023" r:id="rId31"/>
          </w:object>
        </w:r>
      </w:del>
    </w:p>
    <w:p w:rsidR="00183086" w:rsidRPr="0091532D" w:rsidDel="00715BF1" w:rsidRDefault="00183086" w:rsidP="008A1939">
      <w:pPr>
        <w:pStyle w:val="MTDisplayEquation"/>
        <w:rPr>
          <w:del w:id="35" w:author="DST" w:date="2012-02-09T08:14:00Z"/>
          <w:lang w:val="es-VE"/>
        </w:rPr>
      </w:pPr>
      <w:del w:id="36" w:author="DST" w:date="2012-02-09T08:14:00Z">
        <w:r w:rsidRPr="0091532D" w:rsidDel="00715BF1">
          <w:rPr>
            <w:lang w:val="es-VE"/>
          </w:rPr>
          <w:tab/>
        </w:r>
        <w:r w:rsidRPr="0091532D" w:rsidDel="00715BF1">
          <w:rPr>
            <w:position w:val="-6"/>
            <w:lang w:val="es-VE"/>
          </w:rPr>
          <w:object w:dxaOrig="859" w:dyaOrig="279">
            <v:shape id="_x0000_i1037" type="#_x0000_t75" style="width:42.75pt;height:14.25pt" o:ole="">
              <v:imagedata r:id="rId24" o:title=""/>
            </v:shape>
            <o:OLEObject Type="Embed" ProgID="Equation.DSMT4" ShapeID="_x0000_i1037" DrawAspect="Content" ObjectID="_1390671024" r:id="rId32"/>
          </w:object>
        </w:r>
        <w:r w:rsidRPr="0091532D" w:rsidDel="00715BF1">
          <w:rPr>
            <w:lang w:val="es-VE"/>
          </w:rPr>
          <w:tab/>
        </w:r>
        <w:r w:rsidRPr="0091532D" w:rsidDel="00715BF1">
          <w:rPr>
            <w:lang w:val="es-VE"/>
          </w:rPr>
          <w:fldChar w:fldCharType="begin"/>
        </w:r>
        <w:r w:rsidRPr="0091532D" w:rsidDel="00715BF1">
          <w:rPr>
            <w:lang w:val="es-VE"/>
          </w:rPr>
          <w:delInstrText xml:space="preserve"> MACROBUTTON MTPlaceRef \* MERGEFORMAT (</w:delInstrText>
        </w:r>
        <w:r w:rsidRPr="0091532D" w:rsidDel="00715BF1">
          <w:rPr>
            <w:lang w:val="es-VE"/>
          </w:rPr>
          <w:fldChar w:fldCharType="begin"/>
        </w:r>
        <w:r w:rsidRPr="0091532D" w:rsidDel="00715BF1">
          <w:rPr>
            <w:lang w:val="es-VE"/>
          </w:rPr>
          <w:delInstrText xml:space="preserve"> SEQ MTChap \c \* Arabic \* MERGEFORMAT </w:delInstrText>
        </w:r>
        <w:r w:rsidRPr="0091532D" w:rsidDel="00715BF1">
          <w:rPr>
            <w:lang w:val="es-VE"/>
          </w:rPr>
          <w:fldChar w:fldCharType="separate"/>
        </w:r>
        <w:r w:rsidRPr="0091532D" w:rsidDel="00715BF1">
          <w:rPr>
            <w:lang w:val="es-VE"/>
          </w:rPr>
          <w:delInstrText>0</w:delInstrText>
        </w:r>
        <w:r w:rsidRPr="0091532D" w:rsidDel="00715BF1">
          <w:rPr>
            <w:lang w:val="es-VE"/>
          </w:rPr>
          <w:fldChar w:fldCharType="end"/>
        </w:r>
        <w:r w:rsidRPr="0091532D" w:rsidDel="00715BF1">
          <w:rPr>
            <w:lang w:val="es-VE"/>
          </w:rPr>
          <w:delInstrText>.</w:delInstrText>
        </w:r>
        <w:r w:rsidRPr="0091532D" w:rsidDel="00715BF1">
          <w:rPr>
            <w:lang w:val="es-VE"/>
          </w:rPr>
          <w:fldChar w:fldCharType="begin"/>
        </w:r>
        <w:r w:rsidRPr="0091532D" w:rsidDel="00715BF1">
          <w:rPr>
            <w:lang w:val="es-VE"/>
          </w:rPr>
          <w:delInstrText xml:space="preserve"> SEQ MTEqn \c \* Arabic \* MERGEFORMAT </w:delInstrText>
        </w:r>
        <w:r w:rsidRPr="0091532D" w:rsidDel="00715BF1">
          <w:rPr>
            <w:lang w:val="es-VE"/>
          </w:rPr>
          <w:fldChar w:fldCharType="separate"/>
        </w:r>
        <w:r w:rsidRPr="0091532D" w:rsidDel="00715BF1">
          <w:rPr>
            <w:lang w:val="es-VE"/>
          </w:rPr>
          <w:delInstrText>3</w:delInstrText>
        </w:r>
        <w:r w:rsidRPr="0091532D" w:rsidDel="00715BF1">
          <w:rPr>
            <w:lang w:val="es-VE"/>
          </w:rPr>
          <w:fldChar w:fldCharType="end"/>
        </w:r>
        <w:r w:rsidRPr="0091532D" w:rsidDel="00715BF1">
          <w:rPr>
            <w:lang w:val="es-VE"/>
          </w:rPr>
          <w:delInstrText>)</w:delInstrText>
        </w:r>
        <w:r w:rsidRPr="0091532D" w:rsidDel="00715BF1">
          <w:rPr>
            <w:lang w:val="es-VE"/>
          </w:rPr>
          <w:fldChar w:fldCharType="end"/>
        </w:r>
      </w:del>
    </w:p>
    <w:p w:rsidR="00183086" w:rsidRPr="0091532D" w:rsidRDefault="00183086" w:rsidP="00EB6BBC">
      <w:r w:rsidRPr="0091532D">
        <w:t xml:space="preserve">Donde </w:t>
      </w:r>
      <w:r w:rsidRPr="0091532D">
        <w:rPr>
          <w:position w:val="-4"/>
        </w:rPr>
        <w:object w:dxaOrig="220" w:dyaOrig="260">
          <v:shape id="_x0000_i1038" type="#_x0000_t75" style="width:11.25pt;height:12.75pt" o:ole="">
            <v:imagedata r:id="rId33" o:title=""/>
          </v:shape>
          <o:OLEObject Type="Embed" ProgID="Equation.DSMT4" ShapeID="_x0000_i1038" DrawAspect="Content" ObjectID="_1390671025" r:id="rId34"/>
        </w:object>
      </w:r>
      <w:r w:rsidRPr="0091532D">
        <w:t xml:space="preserve"> es el camino óptico.</w:t>
      </w:r>
      <w:r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Pr="0091532D">
        <w:fldChar w:fldCharType="separate"/>
      </w:r>
      <w:r w:rsidRPr="0091532D">
        <w:t>[</w:t>
      </w:r>
      <w:hyperlink w:anchor="_ENREF_1" w:tooltip="Jenkins, 2001 #38" w:history="1">
        <w:r w:rsidRPr="0091532D">
          <w:t>1</w:t>
        </w:r>
      </w:hyperlink>
      <w:r w:rsidRPr="0091532D">
        <w:t>]</w:t>
      </w:r>
      <w:r w:rsidRPr="0091532D">
        <w:fldChar w:fldCharType="end"/>
      </w:r>
    </w:p>
    <w:p w:rsidR="00183086" w:rsidRPr="008D2941" w:rsidRDefault="00183086" w:rsidP="00EB6BBC">
      <w:pPr>
        <w:pStyle w:val="Heading2"/>
        <w:numPr>
          <w:numberingChange w:id="37" w:author="DST" w:date="2012-02-09T08:12:00Z" w:original="%1:1:0:.%2:3:0:."/>
        </w:numPr>
      </w:pPr>
      <w:bookmarkStart w:id="38" w:name="_Toc316133510"/>
      <w:r w:rsidRPr="008D2941">
        <w:t>Interferencia de la Luz</w:t>
      </w:r>
      <w:bookmarkEnd w:id="38"/>
    </w:p>
    <w:p w:rsidR="00183086" w:rsidRPr="008D2941" w:rsidRDefault="00183086">
      <w:r w:rsidRPr="008D2941">
        <w:fldChar w:fldCharType="begin"/>
      </w:r>
      <w:r w:rsidRPr="008D2941">
        <w:instrText xml:space="preserve"> MACROBUTTON MTEditEquationSection2 </w:instrText>
      </w:r>
      <w:r w:rsidRPr="0091532D">
        <w:rPr>
          <w:rStyle w:val="MTEquationSection"/>
        </w:rPr>
        <w:instrText>Equation Chapter (Next) Section 1</w:instrText>
      </w:r>
      <w:r w:rsidRPr="008D2941">
        <w:fldChar w:fldCharType="end"/>
      </w:r>
      <w:r w:rsidRPr="008D2941">
        <w:t>Una onda de luz que se propaga en la dirección z se puede escribir con la siguiente función de onda</w:t>
      </w:r>
    </w:p>
    <w:p w:rsidR="00183086" w:rsidRPr="0091532D" w:rsidRDefault="00183086" w:rsidP="00EB426B">
      <w:pPr>
        <w:pStyle w:val="MTDisplayEquation"/>
        <w:rPr>
          <w:lang w:val="es-VE"/>
        </w:rPr>
      </w:pPr>
      <w:r w:rsidRPr="0091532D">
        <w:rPr>
          <w:lang w:val="es-VE"/>
        </w:rPr>
        <w:tab/>
      </w:r>
      <w:r w:rsidRPr="0091532D">
        <w:rPr>
          <w:position w:val="-30"/>
          <w:lang w:val="es-VE"/>
        </w:rPr>
        <w:object w:dxaOrig="3260" w:dyaOrig="720">
          <v:shape id="_x0000_i1039" type="#_x0000_t75" style="width:159.75pt;height:36pt" o:ole="">
            <v:imagedata r:id="rId35" o:title=""/>
          </v:shape>
          <o:OLEObject Type="Embed" ProgID="Equation.DSMT4" ShapeID="_x0000_i1039" DrawAspect="Content" ObjectID="_1390671026" r:id="rId36"/>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1</w:instrText>
        </w:r>
      </w:fldSimple>
      <w:r w:rsidRPr="0091532D">
        <w:rPr>
          <w:lang w:val="es-VE"/>
        </w:rPr>
        <w:instrText>)</w:instrText>
      </w:r>
      <w:r w:rsidRPr="0091532D">
        <w:rPr>
          <w:lang w:val="es-VE"/>
        </w:rPr>
        <w:fldChar w:fldCharType="end"/>
      </w:r>
    </w:p>
    <w:p w:rsidR="00183086" w:rsidRPr="008D2941" w:rsidRDefault="00183086">
      <w:r w:rsidRPr="008D2941">
        <w:t>Donde:</w:t>
      </w:r>
    </w:p>
    <w:p w:rsidR="00183086" w:rsidRPr="008D2941" w:rsidRDefault="00183086" w:rsidP="00B82B2C">
      <w:pPr>
        <w:pStyle w:val="ListParagraph"/>
        <w:numPr>
          <w:ilvl w:val="0"/>
          <w:numId w:val="1"/>
          <w:numberingChange w:id="39" w:author="DST" w:date="2012-02-09T08:12:00Z" w:original=""/>
        </w:numPr>
      </w:pPr>
      <w:r w:rsidRPr="0091532D">
        <w:rPr>
          <w:position w:val="-6"/>
        </w:rPr>
        <w:object w:dxaOrig="220" w:dyaOrig="279">
          <v:shape id="_x0000_i1040" type="#_x0000_t75" style="width:11.25pt;height:13.5pt" o:ole="">
            <v:imagedata r:id="rId37" o:title=""/>
          </v:shape>
          <o:OLEObject Type="Embed" ProgID="Equation.DSMT4" ShapeID="_x0000_i1040" DrawAspect="Content" ObjectID="_1390671027" r:id="rId38"/>
        </w:object>
      </w:r>
      <w:r w:rsidRPr="008D2941">
        <w:t xml:space="preserve"> es la longitud de onda</w:t>
      </w:r>
    </w:p>
    <w:p w:rsidR="00183086" w:rsidRPr="008D2941" w:rsidRDefault="00183086" w:rsidP="00B82B2C">
      <w:pPr>
        <w:pStyle w:val="ListParagraph"/>
        <w:numPr>
          <w:ilvl w:val="0"/>
          <w:numId w:val="1"/>
          <w:numberingChange w:id="40" w:author="DST" w:date="2012-02-09T08:12:00Z" w:original=""/>
        </w:numPr>
      </w:pPr>
      <w:r w:rsidRPr="0091532D">
        <w:rPr>
          <w:position w:val="-6"/>
        </w:rPr>
        <w:object w:dxaOrig="200" w:dyaOrig="220">
          <v:shape id="_x0000_i1041" type="#_x0000_t75" style="width:9.75pt;height:11.25pt" o:ole="">
            <v:imagedata r:id="rId39" o:title=""/>
          </v:shape>
          <o:OLEObject Type="Embed" ProgID="Equation.DSMT4" ShapeID="_x0000_i1041" DrawAspect="Content" ObjectID="_1390671028" r:id="rId40"/>
        </w:object>
      </w:r>
      <w:r w:rsidRPr="008D2941">
        <w:t xml:space="preserve"> es la frecuencia (número de ondas por unidad de tiempo)</w:t>
      </w:r>
    </w:p>
    <w:p w:rsidR="00183086" w:rsidRPr="008D2941" w:rsidRDefault="00183086" w:rsidP="00B82B2C">
      <w:pPr>
        <w:pStyle w:val="ListParagraph"/>
        <w:numPr>
          <w:ilvl w:val="0"/>
          <w:numId w:val="1"/>
          <w:numberingChange w:id="41" w:author="DST" w:date="2012-02-09T08:12:00Z" w:original=""/>
        </w:numPr>
      </w:pPr>
      <w:r w:rsidRPr="0091532D">
        <w:rPr>
          <w:position w:val="-6"/>
        </w:rPr>
        <w:object w:dxaOrig="260" w:dyaOrig="279">
          <v:shape id="_x0000_i1042" type="#_x0000_t75" style="width:13.5pt;height:14.25pt" o:ole="">
            <v:imagedata r:id="rId41" o:title=""/>
          </v:shape>
          <o:OLEObject Type="Embed" ProgID="Equation.DSMT4" ShapeID="_x0000_i1042" DrawAspect="Content" ObjectID="_1390671029" r:id="rId42"/>
        </w:object>
      </w:r>
      <w:r w:rsidRPr="008D2941">
        <w:t xml:space="preserve"> es la amplitud </w:t>
      </w:r>
    </w:p>
    <w:p w:rsidR="00183086" w:rsidRPr="008D2941" w:rsidRDefault="00183086" w:rsidP="00B82B2C">
      <w:pPr>
        <w:pStyle w:val="ListParagraph"/>
        <w:numPr>
          <w:ilvl w:val="0"/>
          <w:numId w:val="1"/>
          <w:numberingChange w:id="42" w:author="DST" w:date="2012-02-09T08:12:00Z" w:original=""/>
        </w:numPr>
      </w:pPr>
      <w:r w:rsidRPr="0091532D">
        <w:rPr>
          <w:position w:val="-6"/>
        </w:rPr>
        <w:object w:dxaOrig="1020" w:dyaOrig="279">
          <v:shape id="_x0000_i1043" type="#_x0000_t75" style="width:50.25pt;height:13.5pt" o:ole="">
            <v:imagedata r:id="rId43" o:title=""/>
          </v:shape>
          <o:OLEObject Type="Embed" ProgID="Equation.DSMT4" ShapeID="_x0000_i1043" DrawAspect="Content" ObjectID="_1390671030" r:id="rId44"/>
        </w:object>
      </w:r>
      <w:r w:rsidRPr="008D2941">
        <w:t xml:space="preserve"> es el número de onda</w:t>
      </w:r>
    </w:p>
    <w:p w:rsidR="00183086" w:rsidRPr="008D2941" w:rsidRDefault="00183086" w:rsidP="00B82B2C">
      <w:pPr>
        <w:pStyle w:val="ListParagraph"/>
        <w:numPr>
          <w:ilvl w:val="0"/>
          <w:numId w:val="1"/>
          <w:numberingChange w:id="43" w:author="DST" w:date="2012-02-09T08:12:00Z" w:original=""/>
        </w:numPr>
      </w:pPr>
      <w:r w:rsidRPr="0091532D">
        <w:rPr>
          <w:position w:val="-6"/>
        </w:rPr>
        <w:object w:dxaOrig="220" w:dyaOrig="279">
          <v:shape id="_x0000_i1044" type="#_x0000_t75" style="width:11.25pt;height:13.5pt" o:ole="">
            <v:imagedata r:id="rId45" o:title=""/>
          </v:shape>
          <o:OLEObject Type="Embed" ProgID="Equation.DSMT4" ShapeID="_x0000_i1044" DrawAspect="Content" ObjectID="_1390671031" r:id="rId46"/>
        </w:object>
      </w:r>
      <w:r w:rsidRPr="008D2941">
        <w:t xml:space="preserve"> es </w:t>
      </w:r>
      <w:del w:id="44" w:author="DST" w:date="2012-02-09T08:16:00Z">
        <w:r w:rsidRPr="008D2941" w:rsidDel="003A7BF3">
          <w:delText xml:space="preserve">la </w:delText>
        </w:r>
      </w:del>
      <w:ins w:id="45" w:author="DST" w:date="2012-02-09T08:16:00Z">
        <w:r>
          <w:t>un término de</w:t>
        </w:r>
        <w:r w:rsidRPr="008D2941">
          <w:t xml:space="preserve"> </w:t>
        </w:r>
      </w:ins>
      <w:r w:rsidRPr="008D2941">
        <w:t>fase</w:t>
      </w:r>
      <w:ins w:id="46" w:author="DST" w:date="2012-02-09T08:17:00Z">
        <w:r>
          <w:t xml:space="preserve"> que depende de la fuente del campo</w:t>
        </w:r>
      </w:ins>
      <w:ins w:id="47" w:author="DST" w:date="2012-02-09T08:16:00Z">
        <w:r>
          <w:t>, que supondremos</w:t>
        </w:r>
      </w:ins>
      <w:r w:rsidRPr="008D2941">
        <w:t xml:space="preserve"> constante</w:t>
      </w:r>
    </w:p>
    <w:p w:rsidR="00183086" w:rsidRPr="008D2941" w:rsidRDefault="00183086">
      <w:r w:rsidRPr="008D2941">
        <w:t xml:space="preserve">La fase de la onda es el </w:t>
      </w:r>
      <w:del w:id="48" w:author="DST" w:date="2012-02-09T08:17:00Z">
        <w:r w:rsidRPr="008D2941" w:rsidDel="00FB1489">
          <w:delText>término dentro</w:delText>
        </w:r>
      </w:del>
      <w:ins w:id="49" w:author="DST" w:date="2012-02-09T08:17:00Z">
        <w:r>
          <w:t>argumento</w:t>
        </w:r>
      </w:ins>
      <w:r w:rsidRPr="008D2941">
        <w:t xml:space="preserve"> del coseno, </w:t>
      </w:r>
      <w:r w:rsidRPr="008D2941">
        <w:rPr>
          <w:position w:val="-28"/>
        </w:rPr>
        <w:object w:dxaOrig="1939" w:dyaOrig="680">
          <v:shape id="_x0000_i1045" type="#_x0000_t75" style="width:96pt;height:33.75pt" o:ole="">
            <v:imagedata r:id="rId47" o:title=""/>
          </v:shape>
          <o:OLEObject Type="Embed" ProgID="Equation.DSMT4" ShapeID="_x0000_i1045" DrawAspect="Content" ObjectID="_1390671032" r:id="rId48"/>
        </w:object>
      </w:r>
      <w:r w:rsidRPr="008D2941">
        <w:t xml:space="preserve">, escrito de otra forma tenemos que  </w:t>
      </w:r>
    </w:p>
    <w:p w:rsidR="00183086" w:rsidRPr="0091532D" w:rsidRDefault="00183086" w:rsidP="00B82B2C">
      <w:pPr>
        <w:pStyle w:val="MTDisplayEquation"/>
        <w:rPr>
          <w:lang w:val="es-VE"/>
        </w:rPr>
      </w:pPr>
      <w:r w:rsidRPr="0091532D">
        <w:rPr>
          <w:lang w:val="es-VE"/>
        </w:rPr>
        <w:tab/>
      </w:r>
      <w:r w:rsidRPr="0091532D">
        <w:rPr>
          <w:position w:val="-10"/>
          <w:lang w:val="es-VE"/>
        </w:rPr>
        <w:object w:dxaOrig="1700" w:dyaOrig="320">
          <v:shape id="_x0000_i1046" type="#_x0000_t75" style="width:82.5pt;height:15.75pt" o:ole="">
            <v:imagedata r:id="rId49" o:title=""/>
          </v:shape>
          <o:OLEObject Type="Embed" ProgID="Equation.DSMT4" ShapeID="_x0000_i1046" DrawAspect="Content" ObjectID="_1390671033" r:id="rId50"/>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2</w:instrText>
        </w:r>
      </w:fldSimple>
      <w:r w:rsidRPr="0091532D">
        <w:rPr>
          <w:lang w:val="es-VE"/>
        </w:rPr>
        <w:instrText>)</w:instrText>
      </w:r>
      <w:r w:rsidRPr="0091532D">
        <w:rPr>
          <w:lang w:val="es-VE"/>
        </w:rPr>
        <w:fldChar w:fldCharType="end"/>
      </w:r>
    </w:p>
    <w:p w:rsidR="00183086" w:rsidRPr="008D2941" w:rsidRDefault="00183086">
      <w:r w:rsidRPr="008D2941">
        <w:t xml:space="preserve">En dos puntos distintos, </w:t>
      </w:r>
      <w:r w:rsidRPr="008D2941">
        <w:rPr>
          <w:position w:val="-12"/>
        </w:rPr>
        <w:object w:dxaOrig="240" w:dyaOrig="360">
          <v:shape id="_x0000_i1047" type="#_x0000_t75" style="width:12pt;height:18pt" o:ole="">
            <v:imagedata r:id="rId51" o:title=""/>
          </v:shape>
          <o:OLEObject Type="Embed" ProgID="Equation.DSMT4" ShapeID="_x0000_i1047" DrawAspect="Content" ObjectID="_1390671034" r:id="rId52"/>
        </w:object>
      </w:r>
      <w:r w:rsidRPr="008D2941">
        <w:t xml:space="preserve"> y </w:t>
      </w:r>
      <w:r w:rsidRPr="008D2941">
        <w:rPr>
          <w:position w:val="-12"/>
        </w:rPr>
        <w:object w:dxaOrig="260" w:dyaOrig="360">
          <v:shape id="_x0000_i1048" type="#_x0000_t75" style="width:13.5pt;height:18pt" o:ole="">
            <v:imagedata r:id="rId53" o:title=""/>
          </v:shape>
          <o:OLEObject Type="Embed" ProgID="Equation.DSMT4" ShapeID="_x0000_i1048" DrawAspect="Content" ObjectID="_1390671035" r:id="rId54"/>
        </w:object>
      </w:r>
      <w:r w:rsidRPr="008D2941">
        <w:t xml:space="preserve">, a lo largo de la dirección de propagación de la onda, las fases serán </w:t>
      </w:r>
      <w:r w:rsidRPr="008D2941">
        <w:rPr>
          <w:position w:val="-12"/>
        </w:rPr>
        <w:object w:dxaOrig="1800" w:dyaOrig="360">
          <v:shape id="_x0000_i1049" type="#_x0000_t75" style="width:90pt;height:18pt" o:ole="">
            <v:imagedata r:id="rId55" o:title=""/>
          </v:shape>
          <o:OLEObject Type="Embed" ProgID="Equation.DSMT4" ShapeID="_x0000_i1049" DrawAspect="Content" ObjectID="_1390671036" r:id="rId56"/>
        </w:object>
      </w:r>
      <w:r w:rsidRPr="008D2941">
        <w:t xml:space="preserve"> y </w:t>
      </w:r>
      <w:r w:rsidRPr="008D2941">
        <w:rPr>
          <w:position w:val="-12"/>
        </w:rPr>
        <w:object w:dxaOrig="1860" w:dyaOrig="360">
          <v:shape id="_x0000_i1050" type="#_x0000_t75" style="width:93pt;height:18pt" o:ole="">
            <v:imagedata r:id="rId57" o:title=""/>
          </v:shape>
          <o:OLEObject Type="Embed" ProgID="Equation.DSMT4" ShapeID="_x0000_i1050" DrawAspect="Content" ObjectID="_1390671037" r:id="rId58"/>
        </w:object>
      </w:r>
      <w:r w:rsidRPr="008D2941">
        <w:t xml:space="preserve">. </w:t>
      </w:r>
    </w:p>
    <w:p w:rsidR="00183086" w:rsidRPr="0091532D" w:rsidRDefault="00183086" w:rsidP="00B82B2C">
      <w:pPr>
        <w:pStyle w:val="MTDisplayEquation"/>
        <w:rPr>
          <w:lang w:val="es-VE"/>
        </w:rPr>
      </w:pPr>
      <w:r w:rsidRPr="0091532D">
        <w:rPr>
          <w:lang w:val="es-VE"/>
        </w:rPr>
        <w:tab/>
      </w:r>
      <w:r w:rsidRPr="0091532D">
        <w:rPr>
          <w:position w:val="-14"/>
          <w:lang w:val="es-VE"/>
        </w:rPr>
        <w:object w:dxaOrig="2980" w:dyaOrig="400">
          <v:shape id="_x0000_i1051" type="#_x0000_t75" style="width:149.25pt;height:20.25pt" o:ole="">
            <v:imagedata r:id="rId59" o:title=""/>
          </v:shape>
          <o:OLEObject Type="Embed" ProgID="Equation.DSMT4" ShapeID="_x0000_i1051" DrawAspect="Content" ObjectID="_1390671038" r:id="rId60"/>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3</w:instrText>
        </w:r>
      </w:fldSimple>
      <w:r w:rsidRPr="0091532D">
        <w:rPr>
          <w:lang w:val="es-VE"/>
        </w:rPr>
        <w:instrText>)</w:instrText>
      </w:r>
      <w:r w:rsidRPr="0091532D">
        <w:rPr>
          <w:lang w:val="es-VE"/>
        </w:rPr>
        <w:fldChar w:fldCharType="end"/>
      </w:r>
    </w:p>
    <w:p w:rsidR="00183086" w:rsidRPr="008D2941" w:rsidRDefault="00183086">
      <w:r w:rsidRPr="008D2941">
        <w:t>La diferencia de fase entre estos puntos será igual a la diferencia de caminos ópticos multiplicada por el número de onda.</w:t>
      </w:r>
      <w:r w:rsidRPr="008D2941">
        <w:fldChar w:fldCharType="begin"/>
      </w:r>
      <w:r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Pr="008D2941">
        <w:fldChar w:fldCharType="separate"/>
      </w:r>
      <w:r w:rsidRPr="0091532D">
        <w:t>[</w:t>
      </w:r>
      <w:hyperlink w:anchor="_ENREF_2" w:tooltip="Gåsvik, 2002 #17" w:history="1">
        <w:r w:rsidRPr="0091532D">
          <w:t>2</w:t>
        </w:r>
      </w:hyperlink>
      <w:r w:rsidRPr="0091532D">
        <w:t>]</w:t>
      </w:r>
      <w:r w:rsidRPr="008D2941">
        <w:fldChar w:fldCharType="end"/>
      </w:r>
    </w:p>
    <w:p w:rsidR="00183086" w:rsidRPr="008D2941" w:rsidRDefault="00183086" w:rsidP="006E0ECA">
      <w:r w:rsidRPr="008D2941">
        <w:t xml:space="preserve">Si tenemos dos ondas planas que inciden en un mismo detector y se escriben los campos eléctricos en notación compleja tal que </w:t>
      </w:r>
    </w:p>
    <w:p w:rsidR="00183086" w:rsidRPr="0091532D" w:rsidRDefault="00183086" w:rsidP="006E0ECA">
      <w:pPr>
        <w:pStyle w:val="MTDisplayEquation"/>
        <w:rPr>
          <w:lang w:val="es-VE"/>
        </w:rPr>
      </w:pPr>
      <w:r w:rsidRPr="0091532D">
        <w:rPr>
          <w:lang w:val="es-VE"/>
        </w:rPr>
        <w:tab/>
      </w:r>
      <w:r w:rsidRPr="0091532D">
        <w:rPr>
          <w:position w:val="-32"/>
          <w:lang w:val="es-VE"/>
        </w:rPr>
        <w:object w:dxaOrig="1100" w:dyaOrig="760">
          <v:shape id="_x0000_i1052" type="#_x0000_t75" style="width:54.75pt;height:38.25pt" o:ole="">
            <v:imagedata r:id="rId61" o:title=""/>
          </v:shape>
          <o:OLEObject Type="Embed" ProgID="Equation.DSMT4" ShapeID="_x0000_i1052" DrawAspect="Content" ObjectID="_1390671039" r:id="rId62"/>
        </w:object>
      </w:r>
    </w:p>
    <w:p w:rsidR="00183086" w:rsidRPr="008D2941" w:rsidRDefault="00183086" w:rsidP="006E0ECA">
      <w:r w:rsidRPr="008D2941">
        <w:t>La intensidad obtenida será igual al cuadrado de la suma de los campos eléctricos.</w:t>
      </w:r>
    </w:p>
    <w:p w:rsidR="00183086" w:rsidRPr="0091532D" w:rsidRDefault="00183086" w:rsidP="006E0ECA">
      <w:pPr>
        <w:pStyle w:val="MTDisplayEquation"/>
        <w:rPr>
          <w:lang w:val="es-VE"/>
        </w:rPr>
      </w:pPr>
      <w:r w:rsidRPr="0091532D">
        <w:rPr>
          <w:lang w:val="es-VE"/>
        </w:rPr>
        <w:tab/>
      </w:r>
      <w:r w:rsidRPr="0091532D">
        <w:rPr>
          <w:position w:val="-14"/>
          <w:lang w:val="es-VE"/>
        </w:rPr>
        <w:object w:dxaOrig="4500" w:dyaOrig="440">
          <v:shape id="_x0000_i1053" type="#_x0000_t75" style="width:222.75pt;height:21.75pt" o:ole="">
            <v:imagedata r:id="rId63" o:title=""/>
          </v:shape>
          <o:OLEObject Type="Embed" ProgID="Equation.DSMT4" ShapeID="_x0000_i1053" DrawAspect="Content" ObjectID="_1390671040" r:id="rId64"/>
        </w:object>
      </w:r>
    </w:p>
    <w:p w:rsidR="00183086" w:rsidRPr="0091532D" w:rsidRDefault="00183086" w:rsidP="006E0ECA">
      <w:pPr>
        <w:pStyle w:val="MTDisplayEquation"/>
        <w:rPr>
          <w:lang w:val="es-VE"/>
        </w:rPr>
      </w:pPr>
      <w:r w:rsidRPr="0091532D">
        <w:rPr>
          <w:lang w:val="es-VE"/>
        </w:rPr>
        <w:tab/>
      </w:r>
      <w:r w:rsidRPr="0091532D">
        <w:rPr>
          <w:position w:val="-14"/>
          <w:lang w:val="es-VE"/>
        </w:rPr>
        <w:object w:dxaOrig="2840" w:dyaOrig="420">
          <v:shape id="_x0000_i1054" type="#_x0000_t75" style="width:139.5pt;height:21pt" o:ole="">
            <v:imagedata r:id="rId65" o:title=""/>
          </v:shape>
          <o:OLEObject Type="Embed" ProgID="Equation.DSMT4" ShapeID="_x0000_i1054" DrawAspect="Content" ObjectID="_1390671041" r:id="rId66"/>
        </w:object>
      </w:r>
      <w:r w:rsidRPr="0091532D">
        <w:rPr>
          <w:lang w:val="es-VE"/>
        </w:rPr>
        <w:tab/>
      </w:r>
      <w:r w:rsidRPr="0091532D">
        <w:rPr>
          <w:lang w:val="es-VE"/>
        </w:rPr>
        <w:fldChar w:fldCharType="begin"/>
      </w:r>
      <w:r w:rsidRPr="0091532D">
        <w:rPr>
          <w:lang w:val="es-VE"/>
        </w:rPr>
        <w:instrText xml:space="preserve"> MACROBUTTON MTPlaceRef \* MERGEFORMAT </w:instrText>
      </w:r>
      <w:bookmarkStart w:id="50" w:name="ZEqnNum884393"/>
      <w:r w:rsidRPr="0091532D">
        <w:rPr>
          <w:lang w:val="es-VE"/>
        </w:rPr>
        <w:instrText>(</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4</w:instrText>
        </w:r>
      </w:fldSimple>
      <w:r w:rsidRPr="0091532D">
        <w:rPr>
          <w:lang w:val="es-VE"/>
        </w:rPr>
        <w:instrText>)</w:instrText>
      </w:r>
      <w:bookmarkEnd w:id="50"/>
      <w:r w:rsidRPr="0091532D">
        <w:rPr>
          <w:lang w:val="es-VE"/>
        </w:rPr>
        <w:fldChar w:fldCharType="end"/>
      </w:r>
    </w:p>
    <w:p w:rsidR="00183086" w:rsidRPr="008D2941" w:rsidRDefault="00183086" w:rsidP="00727B63">
      <w:r w:rsidRPr="008D2941">
        <w:t xml:space="preserve">Dónde </w:t>
      </w:r>
      <w:r w:rsidRPr="008D2941">
        <w:rPr>
          <w:position w:val="-12"/>
        </w:rPr>
        <w:object w:dxaOrig="1180" w:dyaOrig="360">
          <v:shape id="_x0000_i1055" type="#_x0000_t75" style="width:58.5pt;height:18pt" o:ole="">
            <v:imagedata r:id="rId67" o:title=""/>
          </v:shape>
          <o:OLEObject Type="Embed" ProgID="Equation.DSMT4" ShapeID="_x0000_i1055" DrawAspect="Content" ObjectID="_1390671042" r:id="rId68"/>
        </w:object>
      </w:r>
      <w:r w:rsidRPr="008D2941">
        <w:t xml:space="preserve">. De la ecuación </w:t>
      </w:r>
      <w:r w:rsidRPr="008D2941">
        <w:fldChar w:fldCharType="begin"/>
      </w:r>
      <w:r w:rsidRPr="008D2941">
        <w:instrText xml:space="preserve"> GOTOBUTTON ZEqnNum884393  \* MERGEFORMAT </w:instrText>
      </w:r>
      <w:fldSimple w:instr=" REF ZEqnNum884393 \* Charformat \! \* MERGEFORMAT ">
        <w:r w:rsidRPr="008D2941">
          <w:instrText>(1.4)</w:instrText>
        </w:r>
      </w:fldSimple>
      <w:r w:rsidRPr="008D2941">
        <w:fldChar w:fldCharType="end"/>
      </w:r>
      <w:r w:rsidRPr="008D2941">
        <w:t xml:space="preserve"> se puede observar que la intensidad en el receptor no </w:t>
      </w:r>
      <w:ins w:id="51" w:author="DST" w:date="2012-02-09T08:18:00Z">
        <w:r>
          <w:t xml:space="preserve">es </w:t>
        </w:r>
      </w:ins>
      <w:r w:rsidRPr="008D2941">
        <w:t>simplemente</w:t>
      </w:r>
      <w:del w:id="52" w:author="DST" w:date="2012-02-09T08:18:00Z">
        <w:r w:rsidRPr="008D2941" w:rsidDel="005A7271">
          <w:delText xml:space="preserve"> es</w:delText>
        </w:r>
      </w:del>
      <w:r w:rsidRPr="008D2941">
        <w:t xml:space="preserve"> la suma de las intensidades de cada onda incidente, </w:t>
      </w:r>
      <w:ins w:id="53" w:author="DST" w:date="2012-02-09T08:17:00Z">
        <w:r>
          <w:t xml:space="preserve">sino </w:t>
        </w:r>
      </w:ins>
      <w:del w:id="54" w:author="DST" w:date="2012-02-09T08:18:00Z">
        <w:r w:rsidRPr="008D2941" w:rsidDel="005A7271">
          <w:delText xml:space="preserve">tiene </w:delText>
        </w:r>
      </w:del>
      <w:ins w:id="55" w:author="DST" w:date="2012-02-09T08:18:00Z">
        <w:r>
          <w:t xml:space="preserve">que posee </w:t>
        </w:r>
      </w:ins>
      <w:r w:rsidRPr="008D2941">
        <w:t xml:space="preserve">un término </w:t>
      </w:r>
      <w:del w:id="56" w:author="DST" w:date="2012-02-09T08:18:00Z">
        <w:r w:rsidRPr="008D2941" w:rsidDel="005A7271">
          <w:delText xml:space="preserve">que es </w:delText>
        </w:r>
      </w:del>
      <w:r w:rsidRPr="008D2941">
        <w:t xml:space="preserve">llamado </w:t>
      </w:r>
      <w:del w:id="57" w:author="DST" w:date="2012-02-09T08:18:00Z">
        <w:r w:rsidRPr="008D2941" w:rsidDel="005A7271">
          <w:delText xml:space="preserve">el término </w:delText>
        </w:r>
      </w:del>
      <w:r w:rsidRPr="008D2941">
        <w:t xml:space="preserve">de interferencia que viene modulado por la diferencia de caminos ópticos. </w:t>
      </w:r>
      <w:r w:rsidRPr="008D2941">
        <w:fldChar w:fldCharType="begin"/>
      </w:r>
      <w:r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Pr="008D2941">
        <w:fldChar w:fldCharType="separate"/>
      </w:r>
      <w:r w:rsidRPr="0091532D">
        <w:t>[</w:t>
      </w:r>
      <w:hyperlink w:anchor="_ENREF_2" w:tooltip="Gåsvik, 2002 #17" w:history="1">
        <w:r w:rsidRPr="0091532D">
          <w:t>2</w:t>
        </w:r>
      </w:hyperlink>
      <w:r w:rsidRPr="0091532D">
        <w:t>]</w:t>
      </w:r>
      <w:r w:rsidRPr="008D2941">
        <w:fldChar w:fldCharType="end"/>
      </w:r>
    </w:p>
    <w:p w:rsidR="00183086" w:rsidRPr="008D2941" w:rsidRDefault="00183086" w:rsidP="00EB6BBC">
      <w:pPr>
        <w:pStyle w:val="Heading2"/>
        <w:numPr>
          <w:numberingChange w:id="58" w:author="DST" w:date="2012-02-09T08:12:00Z" w:original="%1:1:0:.%2:4:0:."/>
        </w:numPr>
      </w:pPr>
      <w:bookmarkStart w:id="59" w:name="_Toc316133511"/>
      <w:r w:rsidRPr="008D2941">
        <w:t>Interferómetro</w:t>
      </w:r>
      <w:bookmarkEnd w:id="59"/>
    </w:p>
    <w:p w:rsidR="00183086" w:rsidRPr="008D2941" w:rsidRDefault="00183086">
      <w:r w:rsidRPr="008D2941">
        <w:t xml:space="preserve">Un interferómetro es un dispositivo que hace </w:t>
      </w:r>
      <w:ins w:id="60" w:author="DST" w:date="2012-02-09T08:30:00Z">
        <w:r>
          <w:t>co</w:t>
        </w:r>
      </w:ins>
      <w:r w:rsidRPr="008D2941">
        <w:t>incidir en un</w:t>
      </w:r>
      <w:ins w:id="61" w:author="DST" w:date="2012-02-09T08:30:00Z">
        <w:r>
          <w:t xml:space="preserve"> volumen de espacio</w:t>
        </w:r>
      </w:ins>
      <w:del w:id="62" w:author="DST" w:date="2012-02-09T08:30:00Z">
        <w:r w:rsidRPr="008D2941" w:rsidDel="00891A71">
          <w:delText>a</w:delText>
        </w:r>
      </w:del>
      <w:r w:rsidRPr="008D2941">
        <w:t xml:space="preserve"> </w:t>
      </w:r>
      <w:del w:id="63" w:author="DST" w:date="2012-02-09T08:30:00Z">
        <w:r w:rsidRPr="008D2941" w:rsidDel="00891A71">
          <w:delText xml:space="preserve">región, </w:delText>
        </w:r>
      </w:del>
      <w:r w:rsidRPr="008D2941">
        <w:t xml:space="preserve">dos haces de luz que recorren caminos ópticos diferentes. Dependiendo de la diferencia de caminos ópticos entre </w:t>
      </w:r>
      <w:del w:id="64" w:author="DST" w:date="2012-02-09T08:30:00Z">
        <w:r w:rsidRPr="008D2941" w:rsidDel="00891A71">
          <w:delText xml:space="preserve">cada punto donde inciden </w:delText>
        </w:r>
      </w:del>
      <w:r w:rsidRPr="008D2941">
        <w:t>los haces</w:t>
      </w:r>
      <w:ins w:id="65" w:author="DST" w:date="2012-02-09T08:32:00Z">
        <w:r>
          <w:t xml:space="preserve">, </w:t>
        </w:r>
      </w:ins>
      <w:ins w:id="66" w:author="DST" w:date="2012-02-09T08:33:00Z">
        <w:r>
          <w:t xml:space="preserve">diferencia </w:t>
        </w:r>
      </w:ins>
      <w:ins w:id="67" w:author="DST" w:date="2012-02-09T08:32:00Z">
        <w:r>
          <w:t xml:space="preserve">que puede tener una funcionalidad espacial y temporal, </w:t>
        </w:r>
      </w:ins>
      <w:del w:id="68" w:author="DST" w:date="2012-02-09T08:32:00Z">
        <w:r w:rsidRPr="008D2941" w:rsidDel="00891A71">
          <w:delText>,</w:delText>
        </w:r>
      </w:del>
      <w:r w:rsidRPr="008D2941">
        <w:t xml:space="preserve"> existirá interferencia constructiva o destructiva. El patrón de interferencia generado </w:t>
      </w:r>
      <w:del w:id="69" w:author="DST" w:date="2012-02-09T08:31:00Z">
        <w:r w:rsidRPr="008D2941" w:rsidDel="00891A71">
          <w:delText>en la región incidente</w:delText>
        </w:r>
      </w:del>
      <w:ins w:id="70" w:author="DST" w:date="2012-02-09T08:31:00Z">
        <w:r>
          <w:t xml:space="preserve">y visualizado en un plano de </w:t>
        </w:r>
      </w:ins>
      <w:ins w:id="71" w:author="DST" w:date="2012-02-09T08:32:00Z">
        <w:r>
          <w:t>observación</w:t>
        </w:r>
      </w:ins>
      <w:r w:rsidRPr="008D2941">
        <w:t xml:space="preserve"> es llamado interferograma.</w:t>
      </w:r>
    </w:p>
    <w:p w:rsidR="00183086" w:rsidRPr="008D2941" w:rsidRDefault="00183086" w:rsidP="00EB6BBC">
      <w:pPr>
        <w:pStyle w:val="Heading3"/>
        <w:numPr>
          <w:numberingChange w:id="72" w:author="DST" w:date="2012-02-09T08:12:00Z" w:original="%1:1:0:.%2:4:0:.%3:1:0:."/>
        </w:numPr>
      </w:pPr>
      <w:bookmarkStart w:id="73" w:name="_Toc316133512"/>
      <w:r w:rsidRPr="008D2941">
        <w:t>Interferómetro de Michelson</w:t>
      </w:r>
      <w:bookmarkEnd w:id="73"/>
    </w:p>
    <w:p w:rsidR="00183086" w:rsidRPr="008D2941" w:rsidRDefault="00183086">
      <w:r w:rsidRPr="008D2941">
        <w:t xml:space="preserve">Uno de los más comunes y simples </w:t>
      </w:r>
      <w:ins w:id="74" w:author="DST" w:date="2012-02-09T08:33:00Z">
        <w:r>
          <w:t xml:space="preserve">dispositivos para producir interferencia controlada, </w:t>
        </w:r>
      </w:ins>
      <w:r w:rsidRPr="008D2941">
        <w:t>es el interferómetro de Michelson</w:t>
      </w:r>
      <w:ins w:id="75" w:author="DST" w:date="2012-02-09T08:33:00Z">
        <w:r>
          <w:t xml:space="preserve">; </w:t>
        </w:r>
      </w:ins>
      <w:del w:id="76" w:author="DST" w:date="2012-02-09T08:33:00Z">
        <w:r w:rsidRPr="008D2941" w:rsidDel="00F53F07">
          <w:delText xml:space="preserve">, este </w:delText>
        </w:r>
      </w:del>
      <w:r w:rsidRPr="008D2941">
        <w:t>consta de un divisor de haz, dos espejos y una fuente de luz (</w:t>
      </w:r>
      <w:r w:rsidRPr="008D2941">
        <w:fldChar w:fldCharType="begin"/>
      </w:r>
      <w:r w:rsidRPr="008D2941">
        <w:instrText xml:space="preserve"> REF _Ref314484386 \h </w:instrText>
      </w:r>
      <w:r w:rsidRPr="008D2941">
        <w:fldChar w:fldCharType="separate"/>
      </w:r>
      <w:r w:rsidRPr="008D2941">
        <w:t xml:space="preserve">Figura </w:t>
      </w:r>
      <w:r w:rsidRPr="0091532D">
        <w:t>1.1</w:t>
      </w:r>
      <w:r w:rsidRPr="008D2941">
        <w:fldChar w:fldCharType="end"/>
      </w:r>
      <w:r w:rsidRPr="008D2941">
        <w:t>). El divisor de haz divide el haz que proviene de la fuente en dos</w:t>
      </w:r>
      <w:del w:id="77" w:author="DST" w:date="2012-02-09T08:35:00Z">
        <w:r w:rsidRPr="008D2941" w:rsidDel="00F53F07">
          <w:delText xml:space="preserve"> haces, uno de ellos atraviesa el divisor, mientras que el otro se refleja</w:delText>
        </w:r>
      </w:del>
      <w:del w:id="78" w:author="DST" w:date="2012-02-09T08:34:00Z">
        <w:r w:rsidRPr="008D2941" w:rsidDel="00F53F07">
          <w:delText>,</w:delText>
        </w:r>
      </w:del>
      <w:del w:id="79" w:author="DST" w:date="2012-02-09T08:35:00Z">
        <w:r w:rsidRPr="008D2941" w:rsidDel="00F53F07">
          <w:delText xml:space="preserve"> normalmente </w:delText>
        </w:r>
      </w:del>
      <w:del w:id="80" w:author="DST" w:date="2012-02-09T08:34:00Z">
        <w:r w:rsidRPr="008D2941" w:rsidDel="00F53F07">
          <w:delText xml:space="preserve">perpendicularmente </w:delText>
        </w:r>
      </w:del>
      <w:del w:id="81" w:author="DST" w:date="2012-02-09T08:35:00Z">
        <w:r w:rsidRPr="008D2941" w:rsidDel="00F53F07">
          <w:delText xml:space="preserve">al haz incidente. </w:delText>
        </w:r>
      </w:del>
      <w:ins w:id="82" w:author="DST" w:date="2012-02-09T08:35:00Z">
        <w:r>
          <w:t xml:space="preserve">. </w:t>
        </w:r>
      </w:ins>
      <w:del w:id="83" w:author="DST" w:date="2012-02-09T08:35:00Z">
        <w:r w:rsidRPr="008D2941" w:rsidDel="00F53F07">
          <w:delText>A un</w:delText>
        </w:r>
      </w:del>
      <w:ins w:id="84" w:author="DST" w:date="2012-02-09T08:35:00Z">
        <w:r>
          <w:t xml:space="preserve">Uno de los haces se toma como referencia, </w:t>
        </w:r>
      </w:ins>
      <w:r w:rsidRPr="008D2941">
        <w:t xml:space="preserve"> </w:t>
      </w:r>
      <w:del w:id="85" w:author="DST" w:date="2012-02-09T08:36:00Z">
        <w:r w:rsidRPr="008D2941" w:rsidDel="00F53F07">
          <w:delText>haz se le llamará haz de referencia y a</w:delText>
        </w:r>
      </w:del>
      <w:ins w:id="86" w:author="DST" w:date="2012-02-09T08:36:00Z">
        <w:r>
          <w:t>e</w:t>
        </w:r>
      </w:ins>
      <w:r w:rsidRPr="008D2941">
        <w:t>l otro</w:t>
      </w:r>
      <w:del w:id="87" w:author="DST" w:date="2012-02-09T08:34:00Z">
        <w:r w:rsidRPr="008D2941" w:rsidDel="00F53F07">
          <w:delText xml:space="preserve"> el</w:delText>
        </w:r>
      </w:del>
      <w:r w:rsidRPr="008D2941">
        <w:t xml:space="preserve"> </w:t>
      </w:r>
      <w:ins w:id="88" w:author="DST" w:date="2012-02-09T08:36:00Z">
        <w:r>
          <w:t xml:space="preserve">se le llama </w:t>
        </w:r>
      </w:ins>
      <w:r w:rsidRPr="008D2941">
        <w:t>haz de muestra</w:t>
      </w:r>
      <w:ins w:id="89" w:author="DST" w:date="2012-02-09T08:36:00Z">
        <w:r>
          <w:t xml:space="preserve"> porque interactúa directamente con el sistema a estudiar.</w:t>
        </w:r>
      </w:ins>
      <w:del w:id="90" w:author="DST" w:date="2012-02-09T08:36:00Z">
        <w:r w:rsidRPr="008D2941" w:rsidDel="00F53F07">
          <w:delText>.</w:delText>
        </w:r>
      </w:del>
      <w:r w:rsidRPr="008D2941">
        <w:t xml:space="preserve"> </w:t>
      </w:r>
    </w:p>
    <w:p w:rsidR="00183086" w:rsidRPr="008D2941" w:rsidRDefault="00183086">
      <w:r w:rsidRPr="008D2941">
        <w:t>El haz de referencia rebota en un espejo y vuelve a chocar con el divisor del haz que divide el haz nuevamente, uno que atraviesa el divisor y otro que se desvía hacia un campo donde se formará el interferograma.</w:t>
      </w:r>
    </w:p>
    <w:p w:rsidR="00183086" w:rsidRPr="008D2941" w:rsidDel="00F53F07" w:rsidRDefault="00183086">
      <w:pPr>
        <w:rPr>
          <w:del w:id="91" w:author="DST" w:date="2012-02-09T08:37:00Z"/>
        </w:rPr>
      </w:pPr>
      <w:del w:id="92" w:author="DST" w:date="2012-02-09T08:37:00Z">
        <w:r w:rsidRPr="008D2941" w:rsidDel="00F53F07">
          <w:delText>El haz de muestra también rebota en un espejo y también se divide en 2 haces al incidir sobre el divisor de haces, uno que atraviesa el divisor y continua hasta el campo donde se formará el interferograma y el otro que se desvía.</w:delText>
        </w:r>
      </w:del>
    </w:p>
    <w:p w:rsidR="00183086" w:rsidRPr="008D2941" w:rsidRDefault="00183086">
      <w:r w:rsidRPr="008D2941">
        <w:t>Si las distancias entre el divisor de haz y los espejos son diferentes, cada haz habrá viajado longitudes distintas.</w:t>
      </w:r>
    </w:p>
    <w:p w:rsidR="00183086" w:rsidRPr="008D2941" w:rsidRDefault="00183086"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183086" w:rsidRPr="008D2941" w:rsidRDefault="00183086"/>
    <w:tbl>
      <w:tblPr>
        <w:tblW w:w="0" w:type="auto"/>
        <w:jc w:val="center"/>
        <w:tblLook w:val="00A0"/>
      </w:tblPr>
      <w:tblGrid>
        <w:gridCol w:w="9261"/>
      </w:tblGrid>
      <w:tr w:rsidR="00183086" w:rsidRPr="000F280D" w:rsidTr="000F280D">
        <w:trPr>
          <w:jc w:val="center"/>
        </w:trPr>
        <w:tc>
          <w:tcPr>
            <w:tcW w:w="9261" w:type="dxa"/>
            <w:vAlign w:val="center"/>
          </w:tcPr>
          <w:p w:rsidR="00183086" w:rsidRPr="000F280D" w:rsidRDefault="00183086" w:rsidP="00EB6BBC">
            <w:pPr>
              <w:pStyle w:val="EstiloEpgrafe11ptoSinNegritaAutomticoCentrado1"/>
              <w:rPr>
                <w:sz w:val="24"/>
              </w:rPr>
            </w:pPr>
            <w:r>
              <w:rPr>
                <w:noProof/>
                <w:lang w:eastAsia="es-VE"/>
              </w:rPr>
              <w:pict>
                <v:shape id="0 Imagen" o:spid="_x0000_i1056" type="#_x0000_t75" style="width:225pt;height:210pt;visibility:visible">
                  <v:imagedata r:id="rId69" o:title=""/>
                </v:shape>
              </w:pict>
            </w:r>
          </w:p>
        </w:tc>
      </w:tr>
      <w:tr w:rsidR="00183086" w:rsidRPr="000F280D" w:rsidTr="000F280D">
        <w:trPr>
          <w:jc w:val="center"/>
        </w:trPr>
        <w:tc>
          <w:tcPr>
            <w:tcW w:w="9261" w:type="dxa"/>
            <w:vAlign w:val="center"/>
          </w:tcPr>
          <w:p w:rsidR="00183086" w:rsidRPr="000F280D" w:rsidRDefault="00183086" w:rsidP="00EB6BBC">
            <w:pPr>
              <w:pStyle w:val="EstiloEpgrafe11ptoSinNegritaAutomticoCentrado1"/>
              <w:rPr>
                <w:sz w:val="24"/>
              </w:rPr>
            </w:pPr>
            <w:bookmarkStart w:id="93" w:name="_Ref314484386"/>
            <w:bookmarkStart w:id="94" w:name="_Toc314488713"/>
            <w:r w:rsidRPr="000F280D">
              <w:t xml:space="preserve">Figura </w:t>
            </w:r>
            <w:fldSimple w:instr=" STYLEREF 1 \s ">
              <w:r w:rsidRPr="000F280D">
                <w:t>1</w:t>
              </w:r>
            </w:fldSimple>
            <w:r w:rsidRPr="000F280D">
              <w:t>.</w:t>
            </w:r>
            <w:fldSimple w:instr=" SEQ Figura \* ARABIC \s 1 ">
              <w:r w:rsidRPr="000F280D">
                <w:t>1</w:t>
              </w:r>
            </w:fldSimple>
            <w:bookmarkEnd w:id="93"/>
            <w:r w:rsidRPr="000F280D">
              <w:t>: Interferómetro de Michelson</w:t>
            </w:r>
            <w:bookmarkEnd w:id="94"/>
          </w:p>
        </w:tc>
      </w:tr>
    </w:tbl>
    <w:p w:rsidR="00183086" w:rsidRPr="008D2941" w:rsidRDefault="00183086" w:rsidP="00EB6BBC">
      <w:pPr>
        <w:keepNext/>
      </w:pPr>
    </w:p>
    <w:p w:rsidR="00183086" w:rsidRPr="008D2941" w:rsidRDefault="00183086" w:rsidP="00EB6BBC">
      <w:pPr>
        <w:pStyle w:val="Heading3"/>
        <w:numPr>
          <w:numberingChange w:id="95" w:author="DST" w:date="2012-02-09T08:12:00Z" w:original="%1:1:0:.%2:4:0:.%3:2:0:."/>
        </w:numPr>
      </w:pPr>
      <w:bookmarkStart w:id="96" w:name="_Toc316133513"/>
      <w:r w:rsidRPr="008D2941">
        <w:t>Interferómetro de Mirau</w:t>
      </w:r>
      <w:bookmarkEnd w:id="96"/>
    </w:p>
    <w:p w:rsidR="00183086" w:rsidRPr="008D2941" w:rsidRDefault="00183086" w:rsidP="00727B63">
      <w:r w:rsidRPr="008D2941">
        <w:t xml:space="preserve">El interferómetro de Mirau es un </w:t>
      </w:r>
      <w:ins w:id="97" w:author="DST" w:date="2012-02-09T13:33:00Z">
        <w:r>
          <w:t>tipo de dispositivo interferencial, en donde el haz de rferencia y el de muestra son colineales, de tal manera que es susceptible de ser</w:t>
        </w:r>
      </w:ins>
      <w:del w:id="98" w:author="DST" w:date="2012-02-09T13:33:00Z">
        <w:r w:rsidRPr="008D2941" w:rsidDel="00113F95">
          <w:delText>interferómetro</w:delText>
        </w:r>
      </w:del>
      <w:r w:rsidRPr="008D2941">
        <w:t xml:space="preserve"> ubicado dentro de un objetivo de microscopio</w:t>
      </w:r>
      <w:del w:id="99" w:author="DST" w:date="2012-02-09T13:34:00Z">
        <w:r w:rsidRPr="008D2941" w:rsidDel="00113F95">
          <w:delText xml:space="preserve">, funciona bajo el mismo principio del interferómetro de Michelson. </w:delText>
        </w:r>
      </w:del>
      <w:ins w:id="100" w:author="DST" w:date="2012-02-09T13:34:00Z">
        <w:r>
          <w:t>.</w:t>
        </w:r>
      </w:ins>
    </w:p>
    <w:p w:rsidR="00183086" w:rsidRPr="0091532D" w:rsidRDefault="00183086" w:rsidP="00727B63">
      <w:pPr>
        <w:rPr>
          <w:lang w:eastAsia="es-VE"/>
        </w:rPr>
      </w:pPr>
      <w:r w:rsidRPr="008D2941">
        <w:t xml:space="preserve">Un haz incidente atraviesa el </w:t>
      </w:r>
      <w:del w:id="101" w:author="DST" w:date="2012-02-09T13:35:00Z">
        <w:r w:rsidRPr="008D2941" w:rsidDel="00E04674">
          <w:delText xml:space="preserve">lente </w:delText>
        </w:r>
      </w:del>
      <w:ins w:id="102" w:author="DST" w:date="2012-02-09T13:35:00Z">
        <w:r>
          <w:t>objetivo</w:t>
        </w:r>
        <w:r w:rsidRPr="008D2941">
          <w:t xml:space="preserve"> </w:t>
        </w:r>
      </w:ins>
      <w:r w:rsidRPr="008D2941">
        <w:t xml:space="preserve">del microscopio, luego pasa por un espejo semitransparente que funciona como un divisor de haz, un haz </w:t>
      </w:r>
      <w:del w:id="103" w:author="DST" w:date="2012-02-09T13:34:00Z">
        <w:r w:rsidRPr="008D2941" w:rsidDel="00E04674">
          <w:delText>continua</w:delText>
        </w:r>
      </w:del>
      <w:ins w:id="104" w:author="DST" w:date="2012-02-09T13:34:00Z">
        <w:r w:rsidRPr="008D2941">
          <w:t>contin</w:t>
        </w:r>
        <w:r>
          <w:t>ú</w:t>
        </w:r>
        <w:r w:rsidRPr="008D2941">
          <w:t>a</w:t>
        </w:r>
      </w:ins>
      <w:r w:rsidRPr="008D2941">
        <w:t xml:space="preserve"> su camino hacia el objeto de muestra que reflecta y nuevamente atraviesa el espejo semitransparente hacia el lente del microscopio; el otro haz, que se puede llamar haz de referencia es el que se refleja en el espejo semitransparente hacia un espejo de referencia</w:t>
      </w:r>
      <w:ins w:id="105" w:author="DST" w:date="2012-02-09T13:34:00Z">
        <w:r>
          <w:t>,</w:t>
        </w:r>
      </w:ins>
      <w:r w:rsidRPr="008D2941">
        <w:t xml:space="preserve"> que lo devuelve hacia el espejo </w:t>
      </w:r>
      <w:del w:id="106" w:author="DST" w:date="2012-02-09T13:34:00Z">
        <w:r w:rsidRPr="008D2941" w:rsidDel="00E04674">
          <w:delText xml:space="preserve">de </w:delText>
        </w:r>
      </w:del>
      <w:r w:rsidRPr="008D2941">
        <w:t xml:space="preserve">semitransparente para que vuelva a ser reflejado hacia el </w:t>
      </w:r>
      <w:del w:id="107" w:author="DST" w:date="2012-02-09T13:34:00Z">
        <w:r w:rsidRPr="008D2941" w:rsidDel="00E04674">
          <w:delText xml:space="preserve">lente </w:delText>
        </w:r>
      </w:del>
      <w:ins w:id="108" w:author="DST" w:date="2012-02-09T13:34:00Z">
        <w:r>
          <w:t>objetivo</w:t>
        </w:r>
        <w:r w:rsidRPr="008D2941">
          <w:t xml:space="preserve"> </w:t>
        </w:r>
      </w:ins>
      <w:r w:rsidRPr="008D2941">
        <w:t xml:space="preserve">del microscopio. </w:t>
      </w:r>
      <w:del w:id="109" w:author="DST" w:date="2012-02-09T13:35:00Z">
        <w:r w:rsidRPr="008D2941" w:rsidDel="00E04674">
          <w:delText>Ambos haces coinciden en el lente del microscopio y forman el interferograma, el cual puede ser observado en el microscopio.</w:delText>
        </w:r>
        <w:r w:rsidRPr="0091532D" w:rsidDel="00E04674">
          <w:rPr>
            <w:lang w:eastAsia="es-VE"/>
          </w:rPr>
          <w:delText xml:space="preserve"> </w:delText>
        </w:r>
      </w:del>
    </w:p>
    <w:tbl>
      <w:tblPr>
        <w:tblW w:w="0" w:type="auto"/>
        <w:jc w:val="center"/>
        <w:tblLook w:val="00A0"/>
      </w:tblPr>
      <w:tblGrid>
        <w:gridCol w:w="9261"/>
      </w:tblGrid>
      <w:tr w:rsidR="00183086" w:rsidRPr="000F280D" w:rsidTr="000F280D">
        <w:trPr>
          <w:jc w:val="center"/>
        </w:trPr>
        <w:tc>
          <w:tcPr>
            <w:tcW w:w="9261" w:type="dxa"/>
          </w:tcPr>
          <w:p w:rsidR="00183086" w:rsidRPr="000F280D" w:rsidRDefault="00183086" w:rsidP="00EB6BBC">
            <w:pPr>
              <w:pStyle w:val="EstiloEpgrafe11ptoSinNegritaAutomticoCentrado1"/>
              <w:rPr>
                <w:sz w:val="24"/>
              </w:rPr>
            </w:pPr>
            <w:r>
              <w:rPr>
                <w:noProof/>
                <w:lang w:eastAsia="es-VE"/>
              </w:rPr>
              <w:pict>
                <v:shape id="_x0000_i1057" type="#_x0000_t75" style="width:245.25pt;height:274.5pt;visibility:visible">
                  <v:imagedata r:id="rId70" o:title=""/>
                </v:shape>
              </w:pict>
            </w:r>
          </w:p>
        </w:tc>
      </w:tr>
      <w:tr w:rsidR="00183086" w:rsidRPr="00183086" w:rsidTr="000F280D">
        <w:trPr>
          <w:jc w:val="center"/>
        </w:trPr>
        <w:tc>
          <w:tcPr>
            <w:tcW w:w="9261" w:type="dxa"/>
          </w:tcPr>
          <w:p w:rsidR="00183086" w:rsidRPr="00183086" w:rsidRDefault="00183086" w:rsidP="00EB6BBC">
            <w:pPr>
              <w:pStyle w:val="EstiloEpgrafe11ptoSinNegritaAutomticoCentrado1"/>
              <w:rPr>
                <w:sz w:val="24"/>
                <w:lang w:val="pt-BR" w:eastAsia="es-VE"/>
                <w:rPrChange w:id="110" w:author="Unknown">
                  <w:rPr>
                    <w:sz w:val="24"/>
                    <w:lang w:eastAsia="es-VE"/>
                  </w:rPr>
                </w:rPrChange>
              </w:rPr>
            </w:pPr>
            <w:bookmarkStart w:id="111" w:name="_Toc314488714"/>
            <w:r w:rsidRPr="00183086">
              <w:rPr>
                <w:lang w:val="pt-BR"/>
                <w:rPrChange w:id="112" w:author="DST" w:date="2012-02-09T08:12:00Z">
                  <w:rPr/>
                </w:rPrChange>
              </w:rPr>
              <w:t xml:space="preserve">Figura </w:t>
            </w:r>
            <w:r w:rsidRPr="00183086">
              <w:rPr>
                <w:lang w:val="pt-BR"/>
                <w:rPrChange w:id="113" w:author="DST" w:date="2012-02-09T08:12:00Z">
                  <w:rPr>
                    <w:lang w:val="pt-BR"/>
                  </w:rPr>
                </w:rPrChange>
              </w:rPr>
              <w:fldChar w:fldCharType="begin"/>
            </w:r>
            <w:r w:rsidRPr="00183086">
              <w:rPr>
                <w:lang w:val="pt-BR"/>
                <w:rPrChange w:id="114" w:author="DST" w:date="2012-02-09T08:12:00Z">
                  <w:rPr/>
                </w:rPrChange>
              </w:rPr>
              <w:instrText xml:space="preserve"> STYLEREF 1 </w:instrText>
            </w:r>
            <w:r>
              <w:rPr>
                <w:lang w:val="pt-BR"/>
              </w:rPr>
              <w:instrText>\</w:instrText>
            </w:r>
            <w:r w:rsidRPr="00183086">
              <w:rPr>
                <w:lang w:val="pt-BR"/>
                <w:rPrChange w:id="115" w:author="DST" w:date="2012-02-09T08:12:00Z">
                  <w:rPr/>
                </w:rPrChange>
              </w:rPr>
              <w:instrText xml:space="preserve">s </w:instrText>
            </w:r>
            <w:r w:rsidRPr="00183086">
              <w:rPr>
                <w:lang w:val="pt-BR"/>
                <w:rPrChange w:id="116" w:author="DST" w:date="2012-02-09T08:12:00Z">
                  <w:rPr>
                    <w:lang w:val="pt-BR"/>
                  </w:rPr>
                </w:rPrChange>
              </w:rPr>
              <w:fldChar w:fldCharType="separate"/>
            </w:r>
            <w:r w:rsidRPr="00183086">
              <w:rPr>
                <w:lang w:val="pt-BR"/>
                <w:rPrChange w:id="117" w:author="DST" w:date="2012-02-09T08:12:00Z">
                  <w:rPr/>
                </w:rPrChange>
              </w:rPr>
              <w:t>1</w:t>
            </w:r>
            <w:r w:rsidRPr="00183086">
              <w:rPr>
                <w:lang w:val="pt-BR"/>
                <w:rPrChange w:id="118" w:author="DST" w:date="2012-02-09T08:12:00Z">
                  <w:rPr>
                    <w:lang w:val="pt-BR"/>
                  </w:rPr>
                </w:rPrChange>
              </w:rPr>
              <w:fldChar w:fldCharType="end"/>
            </w:r>
            <w:r w:rsidRPr="00183086">
              <w:rPr>
                <w:lang w:val="pt-BR"/>
                <w:rPrChange w:id="119" w:author="DST" w:date="2012-02-09T08:12:00Z">
                  <w:rPr/>
                </w:rPrChange>
              </w:rPr>
              <w:t>.</w:t>
            </w:r>
            <w:r w:rsidRPr="00183086">
              <w:rPr>
                <w:lang w:val="pt-BR"/>
                <w:rPrChange w:id="120" w:author="DST" w:date="2012-02-09T08:12:00Z">
                  <w:rPr>
                    <w:lang w:val="pt-BR"/>
                  </w:rPr>
                </w:rPrChange>
              </w:rPr>
              <w:fldChar w:fldCharType="begin"/>
            </w:r>
            <w:r w:rsidRPr="00183086">
              <w:rPr>
                <w:lang w:val="pt-BR"/>
                <w:rPrChange w:id="121" w:author="DST" w:date="2012-02-09T08:12:00Z">
                  <w:rPr/>
                </w:rPrChange>
              </w:rPr>
              <w:instrText xml:space="preserve"> SEQ Figura </w:instrText>
            </w:r>
            <w:r>
              <w:rPr>
                <w:lang w:val="pt-BR"/>
              </w:rPr>
              <w:instrText>\</w:instrText>
            </w:r>
            <w:r w:rsidRPr="00183086">
              <w:rPr>
                <w:lang w:val="pt-BR"/>
                <w:rPrChange w:id="122" w:author="DST" w:date="2012-02-09T08:12:00Z">
                  <w:rPr/>
                </w:rPrChange>
              </w:rPr>
              <w:instrText xml:space="preserve">* ARABIC </w:instrText>
            </w:r>
            <w:r>
              <w:rPr>
                <w:lang w:val="pt-BR"/>
              </w:rPr>
              <w:instrText>\</w:instrText>
            </w:r>
            <w:r w:rsidRPr="00183086">
              <w:rPr>
                <w:lang w:val="pt-BR"/>
                <w:rPrChange w:id="123" w:author="DST" w:date="2012-02-09T08:12:00Z">
                  <w:rPr/>
                </w:rPrChange>
              </w:rPr>
              <w:instrText xml:space="preserve">s 1 </w:instrText>
            </w:r>
            <w:r w:rsidRPr="00183086">
              <w:rPr>
                <w:lang w:val="pt-BR"/>
                <w:rPrChange w:id="124" w:author="DST" w:date="2012-02-09T08:12:00Z">
                  <w:rPr>
                    <w:lang w:val="pt-BR"/>
                  </w:rPr>
                </w:rPrChange>
              </w:rPr>
              <w:fldChar w:fldCharType="separate"/>
            </w:r>
            <w:r w:rsidRPr="00183086">
              <w:rPr>
                <w:lang w:val="pt-BR"/>
                <w:rPrChange w:id="125" w:author="DST" w:date="2012-02-09T08:12:00Z">
                  <w:rPr/>
                </w:rPrChange>
              </w:rPr>
              <w:t>2</w:t>
            </w:r>
            <w:r w:rsidRPr="00183086">
              <w:rPr>
                <w:lang w:val="pt-BR"/>
                <w:rPrChange w:id="126" w:author="DST" w:date="2012-02-09T08:12:00Z">
                  <w:rPr>
                    <w:lang w:val="pt-BR"/>
                  </w:rPr>
                </w:rPrChange>
              </w:rPr>
              <w:fldChar w:fldCharType="end"/>
            </w:r>
            <w:r w:rsidRPr="00183086">
              <w:rPr>
                <w:lang w:val="pt-BR"/>
                <w:rPrChange w:id="127" w:author="DST" w:date="2012-02-09T08:12:00Z">
                  <w:rPr/>
                </w:rPrChange>
              </w:rPr>
              <w:t>: Esquema de interferómetro de Mirau</w:t>
            </w:r>
            <w:bookmarkEnd w:id="111"/>
          </w:p>
        </w:tc>
      </w:tr>
    </w:tbl>
    <w:p w:rsidR="00183086" w:rsidRPr="00183086" w:rsidRDefault="00183086" w:rsidP="00727B63">
      <w:pPr>
        <w:rPr>
          <w:lang w:val="pt-BR"/>
          <w:rPrChange w:id="128" w:author="Unknown">
            <w:rPr/>
          </w:rPrChange>
        </w:rPr>
      </w:pPr>
    </w:p>
    <w:p w:rsidR="00183086" w:rsidRPr="008D2941" w:rsidRDefault="00183086" w:rsidP="00EB6BBC">
      <w:pPr>
        <w:pStyle w:val="Heading2"/>
        <w:numPr>
          <w:numberingChange w:id="129" w:author="DST" w:date="2012-02-09T08:12:00Z" w:original="%1:1:0:.%2:5:0:."/>
        </w:numPr>
      </w:pPr>
      <w:bookmarkStart w:id="130" w:name="_Toc289948775"/>
      <w:bookmarkStart w:id="131" w:name="_Toc289968997"/>
      <w:bookmarkStart w:id="132" w:name="_Toc314559929"/>
      <w:bookmarkStart w:id="133" w:name="_Toc289948776"/>
      <w:bookmarkStart w:id="134" w:name="_Toc289968998"/>
      <w:bookmarkStart w:id="135" w:name="_Toc314559930"/>
      <w:bookmarkStart w:id="136" w:name="_Toc316133514"/>
      <w:bookmarkEnd w:id="130"/>
      <w:bookmarkEnd w:id="131"/>
      <w:bookmarkEnd w:id="132"/>
      <w:bookmarkEnd w:id="133"/>
      <w:bookmarkEnd w:id="134"/>
      <w:bookmarkEnd w:id="135"/>
      <w:r w:rsidRPr="008D2941">
        <w:t>Teoría del Color</w:t>
      </w:r>
      <w:bookmarkEnd w:id="136"/>
    </w:p>
    <w:p w:rsidR="00183086" w:rsidRPr="008D2941" w:rsidRDefault="00183086" w:rsidP="00EB6BBC">
      <w:r w:rsidRPr="008D2941">
        <w:t xml:space="preserve">El sistema visual humano (HVS) es </w:t>
      </w:r>
      <w:del w:id="137" w:author="DST" w:date="2012-02-09T13:35:00Z">
        <w:r w:rsidRPr="008D2941" w:rsidDel="00D057B5">
          <w:delText>capaz de medir</w:delText>
        </w:r>
      </w:del>
      <w:ins w:id="138" w:author="DST" w:date="2012-02-09T13:35:00Z">
        <w:r>
          <w:t>sensible a</w:t>
        </w:r>
      </w:ins>
      <w:r w:rsidRPr="008D2941">
        <w:t xml:space="preserve"> una parte del espectro electromagnético, aproximadamente entre </w:t>
      </w:r>
      <w:r w:rsidRPr="0091532D">
        <w:rPr>
          <w:position w:val="-6"/>
        </w:rPr>
        <w:object w:dxaOrig="720" w:dyaOrig="279">
          <v:shape id="_x0000_i1058" type="#_x0000_t75" style="width:36pt;height:14.25pt" o:ole="">
            <v:imagedata r:id="rId71" o:title=""/>
          </v:shape>
          <o:OLEObject Type="Embed" ProgID="Equation.DSMT4" ShapeID="_x0000_i1058" DrawAspect="Content" ObjectID="_1390671043" r:id="rId72"/>
        </w:object>
      </w:r>
      <w:r w:rsidRPr="008D2941">
        <w:t xml:space="preserve"> y </w:t>
      </w:r>
      <w:del w:id="139" w:author="DST" w:date="2012-02-09T13:35:00Z">
        <w:r w:rsidRPr="0091532D" w:rsidDel="00D057B5">
          <w:rPr>
            <w:position w:val="-6"/>
          </w:rPr>
          <w:object w:dxaOrig="720" w:dyaOrig="279">
            <v:shape id="_x0000_i1059" type="#_x0000_t75" style="width:36pt;height:14.25pt" o:ole="">
              <v:imagedata r:id="rId73" o:title=""/>
            </v:shape>
            <o:OLEObject Type="Embed" ProgID="Equation.DSMT4" ShapeID="_x0000_i1059" DrawAspect="Content" ObjectID="_1390671044" r:id="rId74"/>
          </w:object>
        </w:r>
        <w:r w:rsidRPr="008D2941" w:rsidDel="00D057B5">
          <w:delText xml:space="preserve">, </w:delText>
        </w:r>
      </w:del>
      <w:ins w:id="140" w:author="DST" w:date="2012-02-09T13:35:00Z">
        <w:r w:rsidRPr="0091532D">
          <w:rPr>
            <w:position w:val="-6"/>
          </w:rPr>
          <w:object w:dxaOrig="720" w:dyaOrig="279">
            <v:shape id="_x0000_i1060" type="#_x0000_t75" style="width:36pt;height:14.25pt" o:ole="">
              <v:imagedata r:id="rId73" o:title=""/>
            </v:shape>
            <o:OLEObject Type="Embed" ProgID="Equation.DSMT4" ShapeID="_x0000_i1060" DrawAspect="Content" ObjectID="_1390671045" r:id="rId75"/>
          </w:object>
        </w:r>
        <w:r>
          <w:t>;</w:t>
        </w:r>
        <w:r w:rsidRPr="008D2941">
          <w:t xml:space="preserve"> </w:t>
        </w:r>
      </w:ins>
      <w:r w:rsidRPr="008D2941">
        <w:t xml:space="preserve">como no es posible ver cada </w:t>
      </w:r>
      <w:ins w:id="141" w:author="DST" w:date="2012-02-09T13:36:00Z">
        <w:r>
          <w:t>“color” por separado,</w:t>
        </w:r>
      </w:ins>
      <w:del w:id="142" w:author="DST" w:date="2012-02-09T13:36:00Z">
        <w:r w:rsidRPr="008D2941" w:rsidDel="00D057B5">
          <w:delText>combinación posible,</w:delText>
        </w:r>
      </w:del>
      <w:r w:rsidRPr="008D2941">
        <w:t xml:space="preserve"> el ser humano tiende a agrupar </w:t>
      </w:r>
      <w:del w:id="143" w:author="DST" w:date="2012-02-09T13:36:00Z">
        <w:r w:rsidRPr="008D2941" w:rsidDel="00D057B5">
          <w:delText>grupos de espectros</w:delText>
        </w:r>
      </w:del>
      <w:ins w:id="144" w:author="DST" w:date="2012-02-09T13:36:00Z">
        <w:r>
          <w:t>zonas espectrales</w:t>
        </w:r>
      </w:ins>
      <w:r w:rsidRPr="008D2941">
        <w:t xml:space="preserve"> en colores.  </w:t>
      </w:r>
    </w:p>
    <w:p w:rsidR="00183086" w:rsidRPr="008D2941" w:rsidRDefault="00183086" w:rsidP="00EB6BBC">
      <w:r w:rsidRPr="008D2941">
        <w:t xml:space="preserve">Los espacios de color son una notación que se utiliza para especificar los colores. Los espacios de colores se pueden dividir en los siguientes tipos </w:t>
      </w:r>
      <w:r w:rsidRPr="008D2941">
        <w:fldChar w:fldCharType="begin"/>
      </w:r>
      <w:r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Pr="008D2941">
        <w:fldChar w:fldCharType="separate"/>
      </w:r>
      <w:r w:rsidRPr="0091532D">
        <w:t>[</w:t>
      </w:r>
      <w:hyperlink w:anchor="_ENREF_3" w:tooltip="Tkalčič, 2003 #21" w:history="1">
        <w:r w:rsidRPr="0091532D">
          <w:t>3</w:t>
        </w:r>
      </w:hyperlink>
      <w:r w:rsidRPr="0091532D">
        <w:t>]</w:t>
      </w:r>
      <w:r w:rsidRPr="008D2941">
        <w:fldChar w:fldCharType="end"/>
      </w:r>
      <w:r w:rsidRPr="008D2941">
        <w:t>:</w:t>
      </w:r>
    </w:p>
    <w:p w:rsidR="00183086" w:rsidRPr="008D2941" w:rsidRDefault="00183086" w:rsidP="00EB6BBC">
      <w:pPr>
        <w:pStyle w:val="ListParagraph"/>
        <w:numPr>
          <w:ilvl w:val="0"/>
          <w:numId w:val="46"/>
          <w:numberingChange w:id="145" w:author="DST" w:date="2012-02-09T08:12:00Z" w:original=""/>
        </w:numPr>
      </w:pPr>
      <w:r w:rsidRPr="008D2941">
        <w:rPr>
          <w:b/>
        </w:rPr>
        <w:t>Espacios basados en HVS:</w:t>
      </w:r>
      <w:r w:rsidRPr="008D2941">
        <w:t xml:space="preserve"> son los espacios que se basan en las propiedades del HVS, entre estos está el espacio de colores RGB, HSI, HSV, entre otros.</w:t>
      </w:r>
    </w:p>
    <w:p w:rsidR="00183086" w:rsidRPr="008D2941" w:rsidRDefault="00183086" w:rsidP="00EB6BBC">
      <w:pPr>
        <w:pStyle w:val="ListParagraph"/>
        <w:numPr>
          <w:ilvl w:val="0"/>
          <w:numId w:val="46"/>
          <w:numberingChange w:id="146" w:author="DST" w:date="2012-02-09T08:12:00Z" w:original=""/>
        </w:numPr>
      </w:pPr>
      <w:r w:rsidRPr="008D2941">
        <w:rPr>
          <w:b/>
        </w:rPr>
        <w:t>Espacios específicos de aplicaciones:</w:t>
      </w:r>
      <w:r w:rsidRPr="008D2941">
        <w:t xml:space="preserve"> son los desarrollados o adoptados para aplicaciones como la televisión, los sistemas fotográficos y los sistemas de impresión. Entre estos se encuentran el espacio CMY(K), el Kodak Photo YCC, el YUV, YIQ, etc</w:t>
      </w:r>
      <w:ins w:id="147" w:author="DST" w:date="2012-02-09T13:37:00Z">
        <w:r>
          <w:t xml:space="preserve"> [agregar otras referencias bibliograficas]</w:t>
        </w:r>
      </w:ins>
      <w:del w:id="148" w:author="DST" w:date="2012-02-09T13:37:00Z">
        <w:r w:rsidRPr="008D2941" w:rsidDel="00D057B5">
          <w:delText>.</w:delText>
        </w:r>
      </w:del>
    </w:p>
    <w:p w:rsidR="00183086" w:rsidRPr="008D2941" w:rsidRDefault="00183086" w:rsidP="007B0419">
      <w:pPr>
        <w:pStyle w:val="ListParagraph"/>
        <w:numPr>
          <w:ilvl w:val="0"/>
          <w:numId w:val="46"/>
          <w:ins w:id="149" w:author="DST" w:date="2012-02-09T13:37:00Z"/>
        </w:numPr>
        <w:rPr>
          <w:ins w:id="150" w:author="DST" w:date="2012-02-09T13:37:00Z"/>
        </w:rPr>
      </w:pPr>
      <w:r w:rsidRPr="008D2941">
        <w:rPr>
          <w:b/>
        </w:rPr>
        <w:t>Espacios de colores CIE:</w:t>
      </w:r>
      <w:r w:rsidRPr="008D2941">
        <w:t xml:space="preserve"> Son espacios propuestos por la Comisión Internacional en Iluminación (CIE por sus siglas en francés) y tienen propiedades que los hacen independientes a los dispositivos. Entre estos están el CIE XYZ, Lab y Luv.</w:t>
      </w:r>
      <w:ins w:id="151" w:author="DST" w:date="2012-02-09T13:37:00Z">
        <w:r w:rsidRPr="007B0419">
          <w:t xml:space="preserve"> </w:t>
        </w:r>
        <w:r>
          <w:t>[agregar otras referencias bibliograficas]</w:t>
        </w:r>
      </w:ins>
    </w:p>
    <w:p w:rsidR="00183086" w:rsidRPr="008D2941" w:rsidRDefault="00183086" w:rsidP="00EB6BBC">
      <w:pPr>
        <w:pStyle w:val="ListParagraph"/>
        <w:numPr>
          <w:ilvl w:val="0"/>
          <w:numId w:val="46"/>
          <w:numberingChange w:id="152" w:author="DST" w:date="2012-02-09T08:12:00Z" w:original=""/>
        </w:numPr>
      </w:pPr>
    </w:p>
    <w:p w:rsidR="00183086" w:rsidRPr="008D2941" w:rsidRDefault="00183086">
      <w:pPr>
        <w:pStyle w:val="Heading3"/>
        <w:numPr>
          <w:numberingChange w:id="153" w:author="DST" w:date="2012-02-09T08:12:00Z" w:original="%1:1:0:.%2:5:0:.%3:1:0:."/>
        </w:numPr>
      </w:pPr>
      <w:bookmarkStart w:id="154" w:name="_Toc316133515"/>
      <w:r w:rsidRPr="008D2941">
        <w:t>Espacio de color RGB</w:t>
      </w:r>
      <w:bookmarkEnd w:id="154"/>
    </w:p>
    <w:p w:rsidR="00183086" w:rsidRPr="008D2941" w:rsidRDefault="00183086" w:rsidP="00EB6BBC">
      <w:r w:rsidRPr="008D2941">
        <w:t xml:space="preserve">La idea se basa en </w:t>
      </w:r>
      <w:del w:id="155" w:author="DST" w:date="2012-02-09T13:44:00Z">
        <w:r w:rsidRPr="008D2941" w:rsidDel="006B266F">
          <w:delText xml:space="preserve">expresar </w:delText>
        </w:r>
      </w:del>
      <w:ins w:id="156" w:author="DST" w:date="2012-02-09T13:44:00Z">
        <w:r>
          <w:t>representar</w:t>
        </w:r>
        <w:r w:rsidRPr="008D2941">
          <w:t xml:space="preserve"> </w:t>
        </w:r>
      </w:ins>
      <w:r w:rsidRPr="008D2941">
        <w:t>el espectro visible de forma que simule el método de recepción del ojo humano</w:t>
      </w:r>
      <w:ins w:id="157" w:author="DST" w:date="2012-02-09T13:44:00Z">
        <w:r>
          <w:t>,</w:t>
        </w:r>
      </w:ins>
      <w:r w:rsidRPr="008D2941">
        <w:t xml:space="preserve"> de modo que se posea toda la información necesaria para almacenar, procesar y generar un espectro equivalente</w:t>
      </w:r>
      <w:del w:id="158" w:author="DST" w:date="2012-02-09T13:45:00Z">
        <w:r w:rsidRPr="008D2941" w:rsidDel="006B266F">
          <w:delText>.</w:delText>
        </w:r>
      </w:del>
      <w:r w:rsidRPr="008D2941">
        <w:t xml:space="preserve"> </w:t>
      </w:r>
      <w:r w:rsidRPr="008D2941">
        <w:fldChar w:fldCharType="begin"/>
      </w:r>
      <w:r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Pr="008D2941">
        <w:fldChar w:fldCharType="separate"/>
      </w:r>
      <w:r w:rsidRPr="0091532D">
        <w:t>[</w:t>
      </w:r>
      <w:hyperlink w:anchor="_ENREF_3" w:tooltip="Tkalčič, 2003 #21" w:history="1">
        <w:r w:rsidRPr="0091532D">
          <w:t>3</w:t>
        </w:r>
      </w:hyperlink>
      <w:r w:rsidRPr="0091532D">
        <w:t>]</w:t>
      </w:r>
      <w:r w:rsidRPr="008D2941">
        <w:fldChar w:fldCharType="end"/>
      </w:r>
      <w:r w:rsidRPr="008D2941">
        <w:t xml:space="preserve"> </w:t>
      </w:r>
    </w:p>
    <w:p w:rsidR="00183086" w:rsidRPr="008D2941" w:rsidRDefault="00183086" w:rsidP="00EB6BBC">
      <w:r w:rsidRPr="008D2941">
        <w:t>Según la teoría tricromática propuesta por Thomas Young y Hermann von Helmholtz en 1802</w:t>
      </w:r>
      <w:ins w:id="159" w:author="DST" w:date="2012-02-09T13:45:00Z">
        <w:r>
          <w:t>,</w:t>
        </w:r>
      </w:ins>
      <w:r w:rsidRPr="008D2941">
        <w:t xml:space="preserve"> </w:t>
      </w:r>
      <w:ins w:id="160" w:author="DST" w:date="2012-02-09T13:45:00Z">
        <w:r>
          <w:t xml:space="preserve">se </w:t>
        </w:r>
      </w:ins>
      <w:r w:rsidRPr="008D2941">
        <w:t xml:space="preserve">postula que existen tres tipos de células foto-detectoras en el ojo humano, sensibles aproximadamente al rojo, verde y azul, de hecho hay tres tipos de conos en el ojo, L, M y S </w:t>
      </w:r>
      <w:del w:id="161" w:author="DST" w:date="2012-02-09T13:45:00Z">
        <w:r w:rsidRPr="008D2941" w:rsidDel="006B266F">
          <w:delText xml:space="preserve">que </w:delText>
        </w:r>
      </w:del>
      <w:r w:rsidRPr="008D2941">
        <w:t>cada uno responde a una parte del espectro</w:t>
      </w:r>
      <w:del w:id="162" w:author="DST" w:date="2012-02-09T13:45:00Z">
        <w:r w:rsidRPr="008D2941" w:rsidDel="006B266F">
          <w:delText xml:space="preserve">, </w:delText>
        </w:r>
      </w:del>
      <w:ins w:id="163" w:author="DST" w:date="2012-02-09T13:45:00Z">
        <w:r>
          <w:t>:</w:t>
        </w:r>
        <w:r w:rsidRPr="008D2941">
          <w:t xml:space="preserve"> </w:t>
        </w:r>
      </w:ins>
      <w:r w:rsidRPr="008D2941">
        <w:t xml:space="preserve">el cono L responde a las longitudes de onda más largas (Long), el M responde a las longitudes de onda medias (Medium) y el S responde a las longitudes de onda corta (Short) </w:t>
      </w:r>
      <w:r w:rsidRPr="008D2941">
        <w:fldChar w:fldCharType="begin"/>
      </w:r>
      <w:r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Pr="008D2941">
        <w:fldChar w:fldCharType="separate"/>
      </w:r>
      <w:r w:rsidRPr="0091532D">
        <w:t>[</w:t>
      </w:r>
      <w:hyperlink w:anchor="_ENREF_4" w:tooltip="Svaetichin, 1956 #20" w:history="1">
        <w:r w:rsidRPr="0091532D">
          <w:t>4</w:t>
        </w:r>
      </w:hyperlink>
      <w:r w:rsidRPr="0091532D">
        <w:t>]</w:t>
      </w:r>
      <w:r w:rsidRPr="008D2941">
        <w:fldChar w:fldCharType="end"/>
      </w:r>
    </w:p>
    <w:p w:rsidR="00183086" w:rsidRPr="008D2941" w:rsidRDefault="00183086" w:rsidP="00EB6BBC">
      <w:r w:rsidRPr="008D2941">
        <w:t xml:space="preserve">La mayoría de los dispositivos que capturan imágenes tienen sensores RGB que funcionan de una forma similar a los conos L, M y S. El color es descrito en tres componentes, rojo (R), verde (G)  y azul (B). Cada </w:t>
      </w:r>
      <w:ins w:id="164" w:author="DST" w:date="2012-02-09T13:46:00Z">
        <w:r>
          <w:t>una de estas componentes</w:t>
        </w:r>
      </w:ins>
      <w:del w:id="165" w:author="DST" w:date="2012-02-09T13:46:00Z">
        <w:r w:rsidRPr="008D2941" w:rsidDel="006B266F">
          <w:delText>componente</w:delText>
        </w:r>
      </w:del>
      <w:r w:rsidRPr="008D2941">
        <w:t xml:space="preserve"> viene dada por: </w:t>
      </w:r>
    </w:p>
    <w:p w:rsidR="00183086" w:rsidRPr="0091532D" w:rsidRDefault="00183086" w:rsidP="00EB6BBC">
      <w:pPr>
        <w:pStyle w:val="MTDisplayEquation"/>
        <w:rPr>
          <w:lang w:val="es-VE"/>
        </w:rPr>
      </w:pPr>
      <w:r w:rsidRPr="0091532D">
        <w:rPr>
          <w:lang w:val="es-VE"/>
        </w:rPr>
        <w:tab/>
      </w:r>
      <w:r w:rsidRPr="0091532D">
        <w:rPr>
          <w:position w:val="-72"/>
          <w:lang w:val="es-VE"/>
        </w:rPr>
        <w:object w:dxaOrig="2420" w:dyaOrig="1600">
          <v:shape id="_x0000_i1061" type="#_x0000_t75" style="width:120pt;height:80.25pt" o:ole="">
            <v:imagedata r:id="rId76" o:title=""/>
          </v:shape>
          <o:OLEObject Type="Embed" ProgID="Equation.DSMT4" ShapeID="_x0000_i1061" DrawAspect="Content" ObjectID="_1390671046" r:id="rId77"/>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5</w:instrText>
        </w:r>
      </w:fldSimple>
      <w:r w:rsidRPr="0091532D">
        <w:rPr>
          <w:lang w:val="es-VE"/>
        </w:rPr>
        <w:instrText>)</w:instrText>
      </w:r>
      <w:r w:rsidRPr="0091532D">
        <w:rPr>
          <w:lang w:val="es-VE"/>
        </w:rPr>
        <w:fldChar w:fldCharType="end"/>
      </w:r>
    </w:p>
    <w:p w:rsidR="00183086" w:rsidRPr="0091532D" w:rsidRDefault="00183086" w:rsidP="00EB6BBC">
      <w:r w:rsidRPr="0091532D">
        <w:t xml:space="preserve">Donde </w:t>
      </w:r>
      <w:r w:rsidRPr="0091532D">
        <w:rPr>
          <w:position w:val="-14"/>
        </w:rPr>
        <w:object w:dxaOrig="580" w:dyaOrig="400">
          <v:shape id="_x0000_i1062" type="#_x0000_t75" style="width:29.25pt;height:20.25pt" o:ole="">
            <v:imagedata r:id="rId78" o:title=""/>
          </v:shape>
          <o:OLEObject Type="Embed" ProgID="Equation.DSMT4" ShapeID="_x0000_i1062" DrawAspect="Content" ObjectID="_1390671047" r:id="rId79"/>
        </w:object>
      </w:r>
      <w:r w:rsidRPr="0091532D">
        <w:t xml:space="preserve"> es el espectro de la luz. </w:t>
      </w:r>
      <w:r w:rsidRPr="0091532D">
        <w:rPr>
          <w:position w:val="-14"/>
        </w:rPr>
        <w:object w:dxaOrig="600" w:dyaOrig="400">
          <v:shape id="_x0000_i1063" type="#_x0000_t75" style="width:30pt;height:20.25pt" o:ole="">
            <v:imagedata r:id="rId80" o:title=""/>
          </v:shape>
          <o:OLEObject Type="Embed" ProgID="Equation.DSMT4" ShapeID="_x0000_i1063" DrawAspect="Content" ObjectID="_1390671048" r:id="rId81"/>
        </w:object>
      </w:r>
      <w:r w:rsidRPr="0091532D">
        <w:t xml:space="preserve">, </w:t>
      </w:r>
      <w:r w:rsidRPr="0091532D">
        <w:rPr>
          <w:position w:val="-14"/>
        </w:rPr>
        <w:object w:dxaOrig="620" w:dyaOrig="400">
          <v:shape id="_x0000_i1064" type="#_x0000_t75" style="width:30.75pt;height:20.25pt" o:ole="">
            <v:imagedata r:id="rId82" o:title=""/>
          </v:shape>
          <o:OLEObject Type="Embed" ProgID="Equation.DSMT4" ShapeID="_x0000_i1064" DrawAspect="Content" ObjectID="_1390671049" r:id="rId83"/>
        </w:object>
      </w:r>
      <w:r w:rsidRPr="0091532D">
        <w:t xml:space="preserve"> y </w:t>
      </w:r>
      <w:ins w:id="166" w:author="DST" w:date="2012-02-09T13:46:00Z">
        <w:r>
          <w:t xml:space="preserve"> </w:t>
        </w:r>
      </w:ins>
      <w:r w:rsidRPr="0091532D">
        <w:rPr>
          <w:position w:val="-14"/>
        </w:rPr>
        <w:object w:dxaOrig="600" w:dyaOrig="400">
          <v:shape id="_x0000_i1065" type="#_x0000_t75" style="width:30pt;height:20.25pt" o:ole="">
            <v:imagedata r:id="rId84" o:title=""/>
          </v:shape>
          <o:OLEObject Type="Embed" ProgID="Equation.DSMT4" ShapeID="_x0000_i1065" DrawAspect="Content" ObjectID="_1390671050" r:id="rId85"/>
        </w:object>
      </w:r>
      <w:r w:rsidRPr="0091532D">
        <w:t>son las funciones de sensibilidad de los sensores R, G y B</w:t>
      </w:r>
      <w:ins w:id="167" w:author="DST" w:date="2012-02-09T13:46:00Z">
        <w:r>
          <w:t xml:space="preserve"> respectivamente</w:t>
        </w:r>
      </w:ins>
      <w:r w:rsidRPr="0091532D">
        <w:t xml:space="preserve">. </w:t>
      </w:r>
    </w:p>
    <w:p w:rsidR="00183086" w:rsidRPr="0091532D" w:rsidRDefault="00183086" w:rsidP="00EB6BBC">
      <w:r w:rsidRPr="0091532D">
        <w:t>El uso del espacio de colores RGB permite una transformación del espectro a un vector tridimensional que puede ser utilizado para dispositivos de pantallas o impresiones.</w:t>
      </w:r>
    </w:p>
    <w:p w:rsidR="00183086" w:rsidRPr="0091532D" w:rsidRDefault="00183086">
      <w:pPr>
        <w:pStyle w:val="Heading3"/>
        <w:numPr>
          <w:numberingChange w:id="168" w:author="DST" w:date="2012-02-09T08:12:00Z" w:original="%1:1:0:.%2:5:0:.%3:2:0:."/>
        </w:numPr>
      </w:pPr>
      <w:bookmarkStart w:id="169" w:name="_Toc316133516"/>
      <w:r w:rsidRPr="0091532D">
        <w:t>Espacio de color HSL</w:t>
      </w:r>
      <w:bookmarkEnd w:id="169"/>
    </w:p>
    <w:p w:rsidR="00183086" w:rsidRPr="0091532D" w:rsidRDefault="00183086" w:rsidP="00EB6BBC">
      <w:r w:rsidRPr="0091532D">
        <w:t xml:space="preserve">El espacio de color HSL (Hue – Saturation – Lightness) es una transformación de coordenadas del sistema RGB. </w:t>
      </w:r>
    </w:p>
    <w:p w:rsidR="00183086" w:rsidRPr="0091532D" w:rsidRDefault="00183086" w:rsidP="00EB6BBC">
      <w:r w:rsidRPr="0091532D">
        <w:t xml:space="preserve">Este espacio de color trata de </w:t>
      </w:r>
      <w:ins w:id="170" w:author="DST" w:date="2012-02-09T14:42:00Z">
        <w:r w:rsidRPr="0091532D">
          <w:t>organiza</w:t>
        </w:r>
        <w:r>
          <w:t>r</w:t>
        </w:r>
        <w:r w:rsidRPr="0091532D">
          <w:t xml:space="preserve"> los colores </w:t>
        </w:r>
      </w:ins>
      <w:del w:id="171" w:author="DST" w:date="2012-02-09T14:42:00Z">
        <w:r w:rsidRPr="0091532D" w:rsidDel="001135C2">
          <w:delText xml:space="preserve">agrupar de una </w:delText>
        </w:r>
      </w:del>
      <w:ins w:id="172" w:author="DST" w:date="2012-02-09T14:42:00Z">
        <w:r>
          <w:t xml:space="preserve">de </w:t>
        </w:r>
      </w:ins>
      <w:r w:rsidRPr="0091532D">
        <w:t>forma similar a</w:t>
      </w:r>
      <w:ins w:id="173" w:author="DST" w:date="2012-02-09T14:42:00Z">
        <w:r>
          <w:t xml:space="preserve">l </w:t>
        </w:r>
      </w:ins>
      <w:del w:id="174" w:author="DST" w:date="2012-02-09T14:42:00Z">
        <w:r w:rsidRPr="0091532D" w:rsidDel="001135C2">
          <w:delText xml:space="preserve"> como el </w:delText>
        </w:r>
      </w:del>
      <w:r w:rsidRPr="0091532D">
        <w:t xml:space="preserve">cerebro humano </w:t>
      </w:r>
      <w:del w:id="175" w:author="DST" w:date="2012-02-09T14:42:00Z">
        <w:r w:rsidRPr="0091532D" w:rsidDel="001135C2">
          <w:delText xml:space="preserve">organiza los colores </w:delText>
        </w:r>
      </w:del>
      <w:r w:rsidRPr="0091532D">
        <w:fldChar w:fldCharType="begin"/>
      </w:r>
      <w:r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Pr="0091532D">
        <w:fldChar w:fldCharType="separate"/>
      </w:r>
      <w:r w:rsidRPr="0091532D">
        <w:t>[</w:t>
      </w:r>
      <w:hyperlink w:anchor="_ENREF_3" w:tooltip="Tkalčič, 2003 #21" w:history="1">
        <w:r w:rsidRPr="0091532D">
          <w:t>3</w:t>
        </w:r>
      </w:hyperlink>
      <w:r w:rsidRPr="0091532D">
        <w:t>]</w:t>
      </w:r>
      <w:r w:rsidRPr="0091532D">
        <w:fldChar w:fldCharType="end"/>
      </w:r>
      <w:r w:rsidRPr="0091532D">
        <w:t>. Esta organización se hace en base a 3 parámetros:</w:t>
      </w:r>
    </w:p>
    <w:p w:rsidR="00183086" w:rsidRPr="0091532D" w:rsidRDefault="00183086" w:rsidP="00EB6BBC">
      <w:pPr>
        <w:pStyle w:val="ListParagraph"/>
        <w:numPr>
          <w:ilvl w:val="0"/>
          <w:numId w:val="47"/>
          <w:numberingChange w:id="176" w:author="DST" w:date="2012-02-09T08:12:00Z" w:original=""/>
        </w:numPr>
      </w:pPr>
      <w:r w:rsidRPr="0091532D">
        <w:t>Matiz (Hue): es lo que dice que color es, rojo, verde, amarillo, azul, etc…</w:t>
      </w:r>
    </w:p>
    <w:p w:rsidR="00183086" w:rsidRPr="0091532D" w:rsidRDefault="00183086" w:rsidP="00EB6BBC">
      <w:pPr>
        <w:pStyle w:val="ListParagraph"/>
        <w:numPr>
          <w:ilvl w:val="0"/>
          <w:numId w:val="47"/>
          <w:numberingChange w:id="177" w:author="DST" w:date="2012-02-09T08:12:00Z" w:original=""/>
        </w:numPr>
      </w:pPr>
      <w:r w:rsidRPr="0091532D">
        <w:t>Saturación: es un nivel de pureza del color, un color muy saturado es un color puro y vivido, tiene un espectro muy fino, mientras que un color no saturado tiene mucho blanco agregado.</w:t>
      </w:r>
    </w:p>
    <w:p w:rsidR="00183086" w:rsidRPr="0091532D" w:rsidRDefault="00183086" w:rsidP="00EB6BBC">
      <w:pPr>
        <w:pStyle w:val="ListParagraph"/>
        <w:numPr>
          <w:ilvl w:val="0"/>
          <w:numId w:val="47"/>
          <w:numberingChange w:id="178" w:author="DST" w:date="2012-02-09T08:12:00Z" w:original=""/>
        </w:numPr>
      </w:pPr>
      <w:r w:rsidRPr="0091532D">
        <w:t xml:space="preserve">Luminancia (Lightness): es el nivel de brillo del color. </w:t>
      </w:r>
    </w:p>
    <w:tbl>
      <w:tblPr>
        <w:tblW w:w="0" w:type="auto"/>
        <w:tblInd w:w="397" w:type="dxa"/>
        <w:tblLook w:val="00A0"/>
      </w:tblPr>
      <w:tblGrid>
        <w:gridCol w:w="8940"/>
      </w:tblGrid>
      <w:tr w:rsidR="00183086" w:rsidRPr="000F280D" w:rsidTr="000F280D">
        <w:tc>
          <w:tcPr>
            <w:tcW w:w="9261" w:type="dxa"/>
          </w:tcPr>
          <w:p w:rsidR="00183086" w:rsidRPr="000F280D" w:rsidRDefault="00183086" w:rsidP="00EB6BBC">
            <w:pPr>
              <w:pStyle w:val="EstiloEpgrafe11ptoSinNegritaAutomticoCentrado1"/>
            </w:pPr>
            <w:r>
              <w:rPr>
                <w:noProof/>
                <w:lang w:eastAsia="es-VE"/>
              </w:rPr>
              <w:pict>
                <v:shape id="_x0000_i1066" type="#_x0000_t75" alt="HSL_color_solid_cylinder-licensed.png" style="width:4in;height:3in;visibility:visible" o:bordertopcolor="black" o:borderleftcolor="black" o:borderbottomcolor="black" o:borderrightcolor="black">
                  <v:imagedata r:id="rId86" o:title=""/>
                  <w10:bordertop type="single" width="8"/>
                  <w10:borderleft type="single" width="8"/>
                  <w10:borderbottom type="single" width="8"/>
                  <w10:borderright type="single" width="8"/>
                </v:shape>
              </w:pict>
            </w:r>
          </w:p>
        </w:tc>
      </w:tr>
      <w:tr w:rsidR="00183086" w:rsidRPr="000F280D" w:rsidTr="000F280D">
        <w:tc>
          <w:tcPr>
            <w:tcW w:w="9261" w:type="dxa"/>
          </w:tcPr>
          <w:p w:rsidR="00183086" w:rsidRPr="000F280D" w:rsidRDefault="00183086" w:rsidP="00EB6BBC">
            <w:pPr>
              <w:pStyle w:val="EstiloEpgrafe11ptoSinNegritaAutomticoCentrado1"/>
              <w:rPr>
                <w:sz w:val="24"/>
              </w:rPr>
            </w:pPr>
            <w:bookmarkStart w:id="179" w:name="_Toc314488715"/>
            <w:r w:rsidRPr="000F280D">
              <w:t xml:space="preserve">Figura </w:t>
            </w:r>
            <w:fldSimple w:instr=" STYLEREF 1 \s ">
              <w:r w:rsidRPr="000F280D">
                <w:t>1</w:t>
              </w:r>
            </w:fldSimple>
            <w:r w:rsidRPr="000F280D">
              <w:t>.</w:t>
            </w:r>
            <w:fldSimple w:instr=" SEQ Figura \* ARABIC \s 1 ">
              <w:r w:rsidRPr="000F280D">
                <w:t>3</w:t>
              </w:r>
            </w:fldSimple>
            <w:r w:rsidRPr="000F280D">
              <w:t xml:space="preserve"> : Espacio de color HSL</w:t>
            </w:r>
            <w:bookmarkEnd w:id="179"/>
          </w:p>
        </w:tc>
      </w:tr>
    </w:tbl>
    <w:p w:rsidR="00183086" w:rsidRPr="0091532D" w:rsidRDefault="00183086" w:rsidP="00EB6BBC"/>
    <w:p w:rsidR="00183086" w:rsidRPr="0091532D" w:rsidRDefault="00183086" w:rsidP="00EB6BBC">
      <w:pPr>
        <w:pStyle w:val="Heading2"/>
        <w:numPr>
          <w:numberingChange w:id="180" w:author="DST" w:date="2012-02-09T08:12:00Z" w:original="%1:1:0:.%2:6:0:."/>
        </w:numPr>
      </w:pPr>
      <w:bookmarkStart w:id="181" w:name="_Toc316133517"/>
      <w:r w:rsidRPr="0091532D">
        <w:t>Dispositivos digitales de detección de imágenes</w:t>
      </w:r>
      <w:bookmarkEnd w:id="181"/>
    </w:p>
    <w:p w:rsidR="00183086" w:rsidRPr="0091532D" w:rsidRDefault="00183086" w:rsidP="00EB6BBC">
      <w:r w:rsidRPr="0091532D">
        <w:t>Los dispositivos digitales de detección de imágenes se basan en convertir los fotones incidentes en cargas eléctricas</w:t>
      </w:r>
      <w:del w:id="182" w:author="DST" w:date="2012-02-09T14:43:00Z">
        <w:r w:rsidRPr="0091532D" w:rsidDel="001135C2">
          <w:delText xml:space="preserve">, </w:delText>
        </w:r>
      </w:del>
      <w:ins w:id="183" w:author="DST" w:date="2012-02-09T14:43:00Z">
        <w:r>
          <w:t>;</w:t>
        </w:r>
        <w:r w:rsidRPr="0091532D">
          <w:t xml:space="preserve"> </w:t>
        </w:r>
      </w:ins>
      <w:r w:rsidRPr="0091532D">
        <w:t>existen diversos dispositivos que realizan esta tarea, estos dispositivos son llamados foto-detectores.</w:t>
      </w:r>
    </w:p>
    <w:p w:rsidR="00183086" w:rsidRPr="0091532D" w:rsidRDefault="00183086" w:rsidP="00EB6BBC">
      <w:r w:rsidRPr="0091532D">
        <w:t>Entre los foto-detectores mas utilizados se encuentran los que están construidos a base de silicio, los mas populares son los fotodiodos, fototransistores y foto-compuertas</w:t>
      </w:r>
      <w:ins w:id="184" w:author="DST" w:date="2012-02-09T14:43:00Z">
        <w:r>
          <w:t>.</w:t>
        </w:r>
      </w:ins>
      <w:del w:id="185" w:author="DST" w:date="2012-02-09T14:43:00Z">
        <w:r w:rsidRPr="0091532D" w:rsidDel="001135C2">
          <w:delText>,</w:delText>
        </w:r>
      </w:del>
      <w:r w:rsidRPr="0091532D">
        <w:t xml:space="preserve"> </w:t>
      </w:r>
      <w:ins w:id="186" w:author="DST" w:date="2012-02-09T14:43:00Z">
        <w:r>
          <w:t>L</w:t>
        </w:r>
      </w:ins>
      <w:del w:id="187" w:author="DST" w:date="2012-02-09T14:43:00Z">
        <w:r w:rsidRPr="0091532D" w:rsidDel="001135C2">
          <w:delText>l</w:delText>
        </w:r>
      </w:del>
      <w:r w:rsidRPr="0091532D">
        <w:t>a operación básica de los foto-detectores se basa en: (a) generación de pares electrón-hueco debido a la luz incidente; (b) separación y recolección de los electrones y huecos; y (c) producción de señales</w:t>
      </w:r>
      <w:ins w:id="188" w:author="DST" w:date="2012-02-09T14:44:00Z">
        <w:r>
          <w:t xml:space="preserve"> electrónicas</w:t>
        </w:r>
      </w:ins>
      <w:del w:id="189" w:author="DST" w:date="2012-02-09T14:44:00Z">
        <w:r w:rsidRPr="0091532D" w:rsidDel="001135C2">
          <w:delText xml:space="preserve"> de salid</w:delText>
        </w:r>
      </w:del>
      <w:ins w:id="190" w:author="DST" w:date="2012-02-09T14:43:00Z">
        <w:r>
          <w:t xml:space="preserve"> </w:t>
        </w:r>
      </w:ins>
      <w:del w:id="191" w:author="DST" w:date="2012-02-09T14:43:00Z">
        <w:r w:rsidRPr="0091532D" w:rsidDel="001135C2">
          <w:delText>a</w:delText>
        </w:r>
      </w:del>
      <w:r w:rsidRPr="0091532D">
        <w:t>.</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Pr="0091532D">
          <w:t>5</w:t>
        </w:r>
      </w:hyperlink>
      <w:r w:rsidRPr="0091532D">
        <w:t>]</w:t>
      </w:r>
      <w:r w:rsidRPr="0091532D">
        <w:fldChar w:fldCharType="end"/>
      </w:r>
    </w:p>
    <w:p w:rsidR="00183086" w:rsidRPr="0091532D" w:rsidRDefault="00183086" w:rsidP="00D76767">
      <w:r w:rsidRPr="0091532D">
        <w:t xml:space="preserve">Cuando la luz incide sobre un semiconductor, parte de la potencia </w:t>
      </w:r>
      <w:ins w:id="192" w:author="DST" w:date="2012-02-09T14:44:00Z">
        <w:r>
          <w:t xml:space="preserve">luminosa </w:t>
        </w:r>
      </w:ins>
      <w:r w:rsidRPr="0091532D">
        <w:t xml:space="preserve">incidente es reflejada y otra parte </w:t>
      </w:r>
      <w:del w:id="193" w:author="DST" w:date="2012-02-09T14:44:00Z">
        <w:r w:rsidRPr="0091532D" w:rsidDel="001135C2">
          <w:delText>pasa dentro del</w:delText>
        </w:r>
      </w:del>
      <w:ins w:id="194" w:author="DST" w:date="2012-02-09T14:44:00Z">
        <w:r>
          <w:t>es absorbida por el</w:t>
        </w:r>
      </w:ins>
      <w:r w:rsidRPr="0091532D">
        <w:t xml:space="preserve"> material</w:t>
      </w:r>
      <w:del w:id="195" w:author="DST" w:date="2012-02-09T14:44:00Z">
        <w:r w:rsidRPr="0091532D" w:rsidDel="001135C2">
          <w:delText xml:space="preserve"> que debido a la interacción entre los fotones y los electrones una fracción es perdida</w:delText>
        </w:r>
      </w:del>
      <w:ins w:id="196" w:author="DST" w:date="2012-02-09T14:44:00Z">
        <w:r>
          <w:t>.</w:t>
        </w:r>
      </w:ins>
      <w:r w:rsidRPr="0091532D">
        <w:t>. La potencia óptica que viaja a través de un semiconductor decae exponencialmente de la forma:</w:t>
      </w:r>
    </w:p>
    <w:p w:rsidR="00183086" w:rsidRPr="0091532D" w:rsidRDefault="00183086" w:rsidP="00EB6BBC">
      <w:pPr>
        <w:pStyle w:val="MTDisplayEquation"/>
        <w:rPr>
          <w:lang w:val="es-VE"/>
        </w:rPr>
      </w:pPr>
      <w:r w:rsidRPr="0091532D">
        <w:rPr>
          <w:lang w:val="es-VE"/>
        </w:rPr>
        <w:tab/>
      </w:r>
      <w:r w:rsidRPr="0091532D">
        <w:rPr>
          <w:position w:val="-14"/>
          <w:lang w:val="es-VE"/>
        </w:rPr>
        <w:object w:dxaOrig="1980" w:dyaOrig="400">
          <v:shape id="_x0000_i1067" type="#_x0000_t75" style="width:99pt;height:20.25pt" o:ole="">
            <v:imagedata r:id="rId87" o:title=""/>
          </v:shape>
          <o:OLEObject Type="Embed" ProgID="Equation.DSMT4" ShapeID="_x0000_i1067" DrawAspect="Content" ObjectID="_1390671051" r:id="rId88"/>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6</w:instrText>
        </w:r>
      </w:fldSimple>
      <w:r w:rsidRPr="0091532D">
        <w:rPr>
          <w:lang w:val="es-VE"/>
        </w:rPr>
        <w:instrText>)</w:instrText>
      </w:r>
      <w:r w:rsidRPr="0091532D">
        <w:rPr>
          <w:lang w:val="es-VE"/>
        </w:rPr>
        <w:fldChar w:fldCharType="end"/>
      </w:r>
    </w:p>
    <w:p w:rsidR="00183086" w:rsidRPr="0091532D" w:rsidRDefault="00183086" w:rsidP="00EB6BBC">
      <w:r w:rsidRPr="0091532D">
        <w:t xml:space="preserve">Donde </w:t>
      </w:r>
      <w:r w:rsidRPr="0091532D">
        <w:rPr>
          <w:position w:val="-6"/>
        </w:rPr>
        <w:object w:dxaOrig="240" w:dyaOrig="220">
          <v:shape id="_x0000_i1068" type="#_x0000_t75" style="width:12pt;height:11.25pt" o:ole="">
            <v:imagedata r:id="rId89" o:title=""/>
          </v:shape>
          <o:OLEObject Type="Embed" ProgID="Equation.DSMT4" ShapeID="_x0000_i1068" DrawAspect="Content" ObjectID="_1390671052" r:id="rId90"/>
        </w:object>
      </w:r>
      <w:r w:rsidRPr="0091532D">
        <w:t xml:space="preserve">es el coeficiente de absorción del material y </w:t>
      </w:r>
      <w:r w:rsidRPr="0091532D">
        <w:rPr>
          <w:position w:val="-14"/>
        </w:rPr>
        <w:object w:dxaOrig="700" w:dyaOrig="400">
          <v:shape id="_x0000_i1069" type="#_x0000_t75" style="width:35.25pt;height:20.25pt" o:ole="">
            <v:imagedata r:id="rId91" o:title=""/>
          </v:shape>
          <o:OLEObject Type="Embed" ProgID="Equation.DSMT4" ShapeID="_x0000_i1069" DrawAspect="Content" ObjectID="_1390671053" r:id="rId92"/>
        </w:object>
      </w:r>
      <w:r w:rsidRPr="0091532D">
        <w:t xml:space="preserve"> es la potencia óptica en la superficie.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Pr="0091532D">
          <w:t>5</w:t>
        </w:r>
      </w:hyperlink>
      <w:r w:rsidRPr="0091532D">
        <w:t>]</w:t>
      </w:r>
      <w:r w:rsidRPr="0091532D">
        <w:fldChar w:fldCharType="end"/>
      </w:r>
    </w:p>
    <w:p w:rsidR="00183086" w:rsidRPr="0091532D" w:rsidRDefault="00183086">
      <w:r w:rsidRPr="0091532D">
        <w:t xml:space="preserve">El número de fotones absorbidos a una distancia </w:t>
      </w:r>
      <w:r w:rsidRPr="0091532D">
        <w:rPr>
          <w:position w:val="-4"/>
        </w:rPr>
        <w:object w:dxaOrig="220" w:dyaOrig="260">
          <v:shape id="_x0000_i1070" type="#_x0000_t75" style="width:11.25pt;height:12.75pt" o:ole="">
            <v:imagedata r:id="rId93" o:title=""/>
          </v:shape>
          <o:OLEObject Type="Embed" ProgID="Equation.DSMT4" ShapeID="_x0000_i1070" DrawAspect="Content" ObjectID="_1390671054" r:id="rId94"/>
        </w:object>
      </w:r>
      <w:r w:rsidRPr="0091532D">
        <w:t xml:space="preserve"> es </w:t>
      </w:r>
    </w:p>
    <w:p w:rsidR="00183086" w:rsidRPr="0091532D" w:rsidRDefault="00183086" w:rsidP="00EB6BBC">
      <w:pPr>
        <w:pStyle w:val="MTDisplayEquation"/>
        <w:rPr>
          <w:lang w:val="es-VE"/>
        </w:rPr>
      </w:pPr>
      <w:r w:rsidRPr="0091532D">
        <w:rPr>
          <w:lang w:val="es-VE"/>
        </w:rPr>
        <w:tab/>
      </w:r>
      <w:r w:rsidRPr="0091532D">
        <w:rPr>
          <w:position w:val="-24"/>
          <w:lang w:val="es-VE"/>
        </w:rPr>
        <w:object w:dxaOrig="2079" w:dyaOrig="680">
          <v:shape id="_x0000_i1071" type="#_x0000_t75" style="width:104.25pt;height:33.75pt" o:ole="">
            <v:imagedata r:id="rId95" o:title=""/>
          </v:shape>
          <o:OLEObject Type="Embed" ProgID="Equation.DSMT4" ShapeID="_x0000_i1071" DrawAspect="Content" ObjectID="_1390671055" r:id="rId96"/>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1</w:instrText>
        </w:r>
      </w:fldSimple>
      <w:r w:rsidRPr="0091532D">
        <w:rPr>
          <w:lang w:val="es-VE"/>
        </w:rPr>
        <w:instrText>.</w:instrText>
      </w:r>
      <w:fldSimple w:instr=" SEQ MTEqn \c \* Arabic \* MERGEFORMAT ">
        <w:r w:rsidRPr="0091532D">
          <w:rPr>
            <w:lang w:val="es-VE"/>
          </w:rPr>
          <w:instrText>7</w:instrText>
        </w:r>
      </w:fldSimple>
      <w:r w:rsidRPr="0091532D">
        <w:rPr>
          <w:lang w:val="es-VE"/>
        </w:rPr>
        <w:instrText>)</w:instrText>
      </w:r>
      <w:r w:rsidRPr="0091532D">
        <w:rPr>
          <w:lang w:val="es-VE"/>
        </w:rPr>
        <w:fldChar w:fldCharType="end"/>
      </w:r>
    </w:p>
    <w:p w:rsidR="00183086" w:rsidRPr="0091532D" w:rsidRDefault="00183086" w:rsidP="00EB6BBC"/>
    <w:p w:rsidR="00183086" w:rsidRPr="0091532D" w:rsidRDefault="00183086" w:rsidP="00EB6BBC"/>
    <w:p w:rsidR="00183086" w:rsidRPr="0091532D" w:rsidRDefault="00183086" w:rsidP="00EB6BBC">
      <w:r w:rsidRPr="0091532D">
        <w:t xml:space="preserve">Entre los dispositivos digitales de detección de imágenes se encuentran el CCD </w:t>
      </w:r>
      <w:r w:rsidRPr="008D2941">
        <w:t>(</w:t>
      </w:r>
      <w:r w:rsidRPr="008D2941">
        <w:rPr>
          <w:rFonts w:ascii="Calibri" w:hAnsi="Calibri"/>
          <w:i/>
        </w:rPr>
        <w:t>Charge-Coupled Device</w:t>
      </w:r>
      <w:r w:rsidRPr="008D2941">
        <w:t>)</w:t>
      </w:r>
      <w:r w:rsidRPr="0091532D">
        <w:t xml:space="preserve"> y los APS (</w:t>
      </w:r>
      <w:r w:rsidRPr="0091532D">
        <w:rPr>
          <w:i/>
        </w:rPr>
        <w:t>Active Pixel Sensor</w:t>
      </w:r>
      <w:r w:rsidRPr="0091532D">
        <w:t>) basado en la tecnología CMOS.</w:t>
      </w:r>
    </w:p>
    <w:p w:rsidR="00183086" w:rsidRPr="0091532D" w:rsidRDefault="00183086" w:rsidP="00EB6BBC">
      <w:r w:rsidRPr="0091532D">
        <w:t xml:space="preserve">La principal diferencia radica que en las cámaras CCD se tiene un arreglo muy unido de </w:t>
      </w:r>
      <w:r w:rsidRPr="008D2941">
        <w:t>estructuras</w:t>
      </w:r>
      <w:r w:rsidRPr="0091532D">
        <w:t xml:space="preserve"> MOS que captan los fotones y generan pares </w:t>
      </w:r>
      <w:r w:rsidRPr="008D2941">
        <w:t>electrón</w:t>
      </w:r>
      <w:r w:rsidRPr="0091532D">
        <w:t>-hueco, estas cargas luego son transferidas a través de todo el arreglo hasta un conversor análogo digital que se encarga de convertir las cargas en señales digitales. Por su parte las cámaras basadas en tecnología CMOS tienen una matriz de foto-detectores que poseen una circuitería que amplifica y sirve como buffer para transmitir la información a través de la matriz.</w:t>
      </w:r>
    </w:p>
    <w:p w:rsidR="00183086" w:rsidRPr="0091532D" w:rsidRDefault="00183086" w:rsidP="00EB6BBC">
      <w:r w:rsidRPr="0091532D">
        <w:t>Ya sea en las cámaras CCD o en las CMOS</w:t>
      </w:r>
      <w:ins w:id="197" w:author="DST" w:date="2012-02-09T14:45:00Z">
        <w:r>
          <w:t>,</w:t>
        </w:r>
      </w:ins>
      <w:r w:rsidRPr="0091532D">
        <w:t xml:space="preserve"> la imagen </w:t>
      </w:r>
      <w:del w:id="198" w:author="DST" w:date="2012-02-09T14:45:00Z">
        <w:r w:rsidRPr="0091532D" w:rsidDel="001135C2">
          <w:delText>esta</w:delText>
        </w:r>
      </w:del>
      <w:ins w:id="199" w:author="DST" w:date="2012-02-09T14:45:00Z">
        <w:r w:rsidRPr="0091532D">
          <w:t>est</w:t>
        </w:r>
        <w:r>
          <w:t>á</w:t>
        </w:r>
      </w:ins>
      <w:r w:rsidRPr="0091532D">
        <w:t xml:space="preserve"> espacialmente muestreada por pixeles, cada pixel se puede </w:t>
      </w:r>
      <w:del w:id="200" w:author="DST" w:date="2012-02-09T14:45:00Z">
        <w:r w:rsidRPr="0091532D" w:rsidDel="001135C2">
          <w:delText xml:space="preserve">ver </w:delText>
        </w:r>
      </w:del>
      <w:ins w:id="201" w:author="DST" w:date="2012-02-09T14:45:00Z">
        <w:r>
          <w:t>concebir</w:t>
        </w:r>
        <w:r w:rsidRPr="0091532D">
          <w:t xml:space="preserve"> </w:t>
        </w:r>
      </w:ins>
      <w:r w:rsidRPr="0091532D">
        <w:t>como un pozo que capta fotones</w:t>
      </w:r>
      <w:del w:id="202" w:author="DST" w:date="2012-02-09T14:46:00Z">
        <w:r w:rsidRPr="0091532D" w:rsidDel="001135C2">
          <w:delText xml:space="preserve">, </w:delText>
        </w:r>
      </w:del>
      <w:ins w:id="203" w:author="DST" w:date="2012-02-09T14:46:00Z">
        <w:r>
          <w:t>;</w:t>
        </w:r>
        <w:r w:rsidRPr="0091532D">
          <w:t xml:space="preserve"> </w:t>
        </w:r>
      </w:ins>
      <w:ins w:id="204" w:author="DST" w:date="2012-02-09T14:57:00Z">
        <w:r>
          <w:t xml:space="preserve">decir cuales son las dimensiones fisicas de un pixel: alrededor de diez </w:t>
        </w:r>
      </w:ins>
      <w:ins w:id="205" w:author="DST" w:date="2012-02-09T14:58:00Z">
        <w:r>
          <w:t xml:space="preserve">micrones diez micrones!! </w:t>
        </w:r>
      </w:ins>
      <w:r w:rsidRPr="0091532D">
        <w:t>la cantidad de fotones en cada pixel será traducid</w:t>
      </w:r>
      <w:ins w:id="206" w:author="DST" w:date="2012-02-09T14:46:00Z">
        <w:r>
          <w:t>a</w:t>
        </w:r>
      </w:ins>
      <w:del w:id="207" w:author="DST" w:date="2012-02-09T14:46:00Z">
        <w:r w:rsidRPr="0091532D" w:rsidDel="001135C2">
          <w:delText>os</w:delText>
        </w:r>
      </w:del>
      <w:r w:rsidRPr="0091532D">
        <w:t xml:space="preserve"> a cargas y luego a voltajes, para finalmente pasar a un</w:t>
      </w:r>
      <w:ins w:id="208" w:author="DST" w:date="2012-02-09T14:46:00Z">
        <w:r>
          <w:t xml:space="preserve">a señal </w:t>
        </w:r>
      </w:ins>
      <w:r w:rsidRPr="0091532D">
        <w:t xml:space="preserve"> </w:t>
      </w:r>
      <w:del w:id="209" w:author="DST" w:date="2012-02-09T14:46:00Z">
        <w:r w:rsidRPr="0091532D" w:rsidDel="001135C2">
          <w:delText xml:space="preserve">número </w:delText>
        </w:r>
      </w:del>
      <w:r w:rsidRPr="0091532D">
        <w:t xml:space="preserve">digital a través de un </w:t>
      </w:r>
      <w:del w:id="210" w:author="DST" w:date="2012-02-09T14:46:00Z">
        <w:r w:rsidRPr="0091532D" w:rsidDel="001135C2">
          <w:delText xml:space="preserve">conversor </w:delText>
        </w:r>
      </w:del>
      <w:ins w:id="211" w:author="DST" w:date="2012-02-09T14:46:00Z">
        <w:r w:rsidRPr="0091532D">
          <w:t>conver</w:t>
        </w:r>
        <w:r>
          <w:t>tido</w:t>
        </w:r>
        <w:r w:rsidRPr="0091532D">
          <w:t xml:space="preserve">r </w:t>
        </w:r>
      </w:ins>
      <w:r w:rsidRPr="0091532D">
        <w:t>analógico-digital (ADC).</w:t>
      </w:r>
    </w:p>
    <w:p w:rsidR="00183086" w:rsidRPr="0091532D" w:rsidRDefault="00183086" w:rsidP="00EB6BBC"/>
    <w:p w:rsidR="00183086" w:rsidRPr="0091532D" w:rsidRDefault="00183086" w:rsidP="00EB6BBC"/>
    <w:p w:rsidR="00183086" w:rsidRPr="008D2941" w:rsidRDefault="00183086">
      <w:pPr>
        <w:pStyle w:val="Heading3"/>
        <w:numPr>
          <w:numberingChange w:id="212" w:author="DST" w:date="2012-02-09T08:12:00Z" w:original="%1:1:0:.%2:6:0:.%3:1:0:."/>
        </w:numPr>
      </w:pPr>
      <w:bookmarkStart w:id="213" w:name="_Toc316133518"/>
      <w:r w:rsidRPr="008D2941">
        <w:t>Cámaras CCD</w:t>
      </w:r>
      <w:bookmarkEnd w:id="213"/>
    </w:p>
    <w:p w:rsidR="00183086" w:rsidRPr="008D2941" w:rsidRDefault="00183086" w:rsidP="00104944">
      <w:r w:rsidRPr="008D2941">
        <w:t xml:space="preserve">Una cámara CCD </w:t>
      </w:r>
      <w:del w:id="214" w:author="DST" w:date="2012-02-09T14:47:00Z">
        <w:r w:rsidRPr="008D2941" w:rsidDel="00C17F38">
          <w:delText xml:space="preserve">está constituida principalmente por un CCD </w:delText>
        </w:r>
      </w:del>
      <w:r w:rsidRPr="008D2941">
        <w:t>(</w:t>
      </w:r>
      <w:r w:rsidRPr="008D2941">
        <w:rPr>
          <w:rFonts w:ascii="Calibri" w:hAnsi="Calibri"/>
          <w:i/>
        </w:rPr>
        <w:t>Charge-Coupled Device</w:t>
      </w:r>
      <w:r w:rsidRPr="008D2941">
        <w:t xml:space="preserve">) </w:t>
      </w:r>
      <w:del w:id="215" w:author="DST" w:date="2012-02-09T14:47:00Z">
        <w:r w:rsidRPr="008D2941" w:rsidDel="00C17F38">
          <w:delText xml:space="preserve">que </w:delText>
        </w:r>
      </w:del>
      <w:ins w:id="216" w:author="DST" w:date="2012-02-09T14:47:00Z">
        <w:r>
          <w:t>es</w:t>
        </w:r>
        <w:r w:rsidRPr="008D2941">
          <w:t xml:space="preserve"> </w:t>
        </w:r>
      </w:ins>
      <w:r w:rsidRPr="008D2941">
        <w:t>básicamente</w:t>
      </w:r>
      <w:del w:id="217" w:author="DST" w:date="2012-02-09T14:47:00Z">
        <w:r w:rsidRPr="008D2941" w:rsidDel="00C17F38">
          <w:delText xml:space="preserve"> es</w:delText>
        </w:r>
      </w:del>
      <w:r w:rsidRPr="008D2941">
        <w:t xml:space="preserve"> un detector de fotones. </w:t>
      </w:r>
      <w:r w:rsidRPr="008D2941">
        <w:fldChar w:fldCharType="begin"/>
      </w:r>
      <w:r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Pr="008D2941">
        <w:fldChar w:fldCharType="separate"/>
      </w:r>
      <w:r w:rsidRPr="0091532D">
        <w:t>[</w:t>
      </w:r>
      <w:hyperlink w:anchor="_ENREF_6" w:tooltip="Murphy, 2001 #19" w:history="1">
        <w:r w:rsidRPr="0091532D">
          <w:t>6</w:t>
        </w:r>
      </w:hyperlink>
      <w:r w:rsidRPr="0091532D">
        <w:t>]</w:t>
      </w:r>
      <w:r w:rsidRPr="008D2941">
        <w:fldChar w:fldCharType="end"/>
      </w:r>
      <w:r w:rsidRPr="008D2941">
        <w:t xml:space="preserve"> </w:t>
      </w:r>
    </w:p>
    <w:p w:rsidR="00183086" w:rsidRPr="008D2941" w:rsidRDefault="00183086" w:rsidP="00104944">
      <w:r w:rsidRPr="008D2941">
        <w:t>Un CCD tiene tres funciones básicas: colectar carga, transferir carga y convertir la carga a un voltaje medible.</w:t>
      </w:r>
    </w:p>
    <w:p w:rsidR="00183086" w:rsidRPr="008D2941" w:rsidRDefault="00183086" w:rsidP="00104944">
      <w:r w:rsidRPr="008D2941">
        <w:t xml:space="preserve">La estructura básica de un CCD es un capacitor MOS (Metal – Oxido – Semiconductor). Esta estructura es capaz de absorber un fotón y crear un par electrón-hueco, los cuales pueden ser recolectados y transferidos. Usualmente los portadores de carga son llamados fotoelectrones. </w:t>
      </w:r>
      <w:r w:rsidRPr="008D2941">
        <w:fldChar w:fldCharType="begin"/>
      </w:r>
      <w:r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Pr="008D2941">
        <w:fldChar w:fldCharType="separate"/>
      </w:r>
      <w:r w:rsidRPr="0091532D">
        <w:t>[</w:t>
      </w:r>
      <w:hyperlink w:anchor="_ENREF_6" w:tooltip="Murphy, 2001 #19" w:history="1">
        <w:r w:rsidRPr="0091532D">
          <w:t>6</w:t>
        </w:r>
      </w:hyperlink>
      <w:r w:rsidRPr="0091532D">
        <w:t xml:space="preserve">, </w:t>
      </w:r>
      <w:hyperlink w:anchor="_ENREF_7" w:tooltip="Holst, 1998 #18" w:history="1">
        <w:r w:rsidRPr="0091532D">
          <w:t>7</w:t>
        </w:r>
      </w:hyperlink>
      <w:r w:rsidRPr="0091532D">
        <w:t>]</w:t>
      </w:r>
      <w:r w:rsidRPr="008D2941">
        <w:fldChar w:fldCharType="end"/>
      </w:r>
    </w:p>
    <w:p w:rsidR="00183086" w:rsidRDefault="00183086" w:rsidP="00104944">
      <w:pPr>
        <w:rPr>
          <w:ins w:id="218" w:author="DST" w:date="2012-02-09T14:53:00Z"/>
        </w:rPr>
      </w:pPr>
      <w:r w:rsidRPr="008D2941">
        <w:t xml:space="preserve">En </w:t>
      </w:r>
      <w:del w:id="219" w:author="DST" w:date="2012-02-09T14:53:00Z">
        <w:r w:rsidRPr="008D2941" w:rsidDel="004031C1">
          <w:delText xml:space="preserve">le </w:delText>
        </w:r>
      </w:del>
      <w:ins w:id="220" w:author="DST" w:date="2012-02-09T14:53:00Z">
        <w:r w:rsidRPr="008D2941">
          <w:t>l</w:t>
        </w:r>
        <w:r>
          <w:t>a</w:t>
        </w:r>
        <w:r w:rsidRPr="008D2941">
          <w:t xml:space="preserve"> </w:t>
        </w:r>
      </w:ins>
      <w:r w:rsidRPr="008D2941">
        <w:t xml:space="preserve">estructura MOS se crea una zona vacía de portadores o zona de depleción en el semiconductor. Si se utiliza un semiconductor tipo P, al aplicar un voltaje positivo entre el metal (Gate)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Pr="008D2941">
        <w:fldChar w:fldCharType="begin"/>
      </w:r>
      <w:r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Pr="008D2941">
        <w:fldChar w:fldCharType="separate"/>
      </w:r>
      <w:r w:rsidRPr="0091532D">
        <w:t>[</w:t>
      </w:r>
      <w:hyperlink w:anchor="_ENREF_7" w:tooltip="Holst, 1998 #18" w:history="1">
        <w:r w:rsidRPr="0091532D">
          <w:t>7</w:t>
        </w:r>
      </w:hyperlink>
      <w:r w:rsidRPr="0091532D">
        <w:t>]</w:t>
      </w:r>
      <w:r w:rsidRPr="008D2941">
        <w:fldChar w:fldCharType="end"/>
      </w:r>
    </w:p>
    <w:p w:rsidR="00183086" w:rsidRPr="008D2941" w:rsidRDefault="00183086" w:rsidP="00104944">
      <w:pPr>
        <w:numPr>
          <w:ins w:id="221" w:author="DST" w:date="2012-02-09T14:53:00Z"/>
        </w:numPr>
      </w:pPr>
      <w:ins w:id="222" w:author="DST" w:date="2012-02-09T14:53:00Z">
        <w:r>
          <w:t xml:space="preserve">Nicolas : yo creo que el parrafo anterior se puede omitir. </w:t>
        </w:r>
      </w:ins>
      <w:ins w:id="223" w:author="DST" w:date="2012-02-09T14:54:00Z">
        <w:r>
          <w:t>Es el detalle de la fisica del estado solido. Claro, debes estar mas o menos preparado para responder a lo que es el proceso MOS</w:t>
        </w:r>
      </w:ins>
    </w:p>
    <w:p w:rsidR="00183086" w:rsidRPr="008D2941" w:rsidRDefault="00183086" w:rsidP="00104944">
      <w:r w:rsidRPr="008D2941">
        <w:t xml:space="preserve">Un registro CCD </w:t>
      </w:r>
      <w:del w:id="224" w:author="DST" w:date="2012-02-09T14:54:00Z">
        <w:r w:rsidRPr="008D2941" w:rsidDel="004031C1">
          <w:delText>esta</w:delText>
        </w:r>
      </w:del>
      <w:ins w:id="225" w:author="DST" w:date="2012-02-09T14:54:00Z">
        <w:r w:rsidRPr="008D2941">
          <w:t>est</w:t>
        </w:r>
        <w:r>
          <w:t>á</w:t>
        </w:r>
      </w:ins>
      <w:r w:rsidRPr="008D2941">
        <w:t xml:space="preserve"> conformado por una serie de compuertas en una estructura MOS. Si se manipula en una forma sistemática los voltajes entre las compuertas se puede lograr transferir la carga de los distintos pozos como una cinta transportadora. </w:t>
      </w:r>
      <w:r w:rsidRPr="008D2941">
        <w:fldChar w:fldCharType="begin"/>
      </w:r>
      <w:r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Pr="008D2941">
        <w:fldChar w:fldCharType="separate"/>
      </w:r>
      <w:r w:rsidRPr="0091532D">
        <w:t>[</w:t>
      </w:r>
      <w:hyperlink w:anchor="_ENREF_7" w:tooltip="Holst, 1998 #18" w:history="1">
        <w:r w:rsidRPr="0091532D">
          <w:t>7</w:t>
        </w:r>
      </w:hyperlink>
      <w:r w:rsidRPr="0091532D">
        <w:t>]</w:t>
      </w:r>
      <w:r w:rsidRPr="008D2941">
        <w:fldChar w:fldCharType="end"/>
      </w:r>
    </w:p>
    <w:p w:rsidR="00183086" w:rsidRPr="008D2941" w:rsidRDefault="00183086">
      <w:r w:rsidRPr="008D2941">
        <w:t xml:space="preserve">Un pixel </w:t>
      </w:r>
      <w:del w:id="226" w:author="DST" w:date="2012-02-09T14:55:00Z">
        <w:r w:rsidRPr="008D2941" w:rsidDel="004031C1">
          <w:delText>esta</w:delText>
        </w:r>
      </w:del>
      <w:ins w:id="227" w:author="DST" w:date="2012-02-09T14:55:00Z">
        <w:r w:rsidRPr="008D2941">
          <w:t>est</w:t>
        </w:r>
        <w:r>
          <w:t>á</w:t>
        </w:r>
      </w:ins>
      <w:r w:rsidRPr="008D2941">
        <w:t xml:space="preserve"> conformado por una o más compuertas que permiten el almacenamiento y transferencia de la carga almacenada en el pozo sin interferir con los demás pixeles adyacentes.</w:t>
      </w:r>
    </w:p>
    <w:p w:rsidR="00183086" w:rsidRPr="008D2941" w:rsidRDefault="00183086" w:rsidP="00104944">
      <w:r w:rsidRPr="008D2941">
        <w:t>Las cámaras CCD se pueden clasificar dependiendo de la forma como se transfiere y se lee la información almacenada en cada pixel.</w:t>
      </w:r>
    </w:p>
    <w:p w:rsidR="00183086" w:rsidRPr="008D2941" w:rsidRDefault="00183086" w:rsidP="00EB6BBC">
      <w:pPr>
        <w:pStyle w:val="Heading4"/>
        <w:numPr>
          <w:numberingChange w:id="228" w:author="DST" w:date="2012-02-09T08:12:00Z" w:original="%1:1:0:.%2:6:0:.%3:1:0:.%4:1:0:."/>
        </w:numPr>
      </w:pPr>
      <w:r w:rsidRPr="008D2941">
        <w:t xml:space="preserve">Full-Frame CCD </w:t>
      </w:r>
    </w:p>
    <w:p w:rsidR="00183086" w:rsidRPr="008D2941" w:rsidRDefault="00183086" w:rsidP="00FE4C9E">
      <w:r w:rsidRPr="008D2941">
        <w:t>En una cámara CCD full-frame</w:t>
      </w:r>
      <w:ins w:id="229" w:author="DST" w:date="2012-02-09T14:55:00Z">
        <w:r>
          <w:t>,</w:t>
        </w:r>
      </w:ins>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183086" w:rsidRPr="008D2941" w:rsidRDefault="00183086" w:rsidP="00FE4C9E">
      <w:r w:rsidRPr="008D2941">
        <w:t xml:space="preserve">Durante </w:t>
      </w:r>
      <w:del w:id="230" w:author="DST" w:date="2012-02-09T14:55:00Z">
        <w:r w:rsidRPr="008D2941" w:rsidDel="004031C1">
          <w:delText xml:space="preserve">un </w:delText>
        </w:r>
      </w:del>
      <w:ins w:id="231" w:author="DST" w:date="2012-02-09T14:55:00Z">
        <w:r>
          <w:t>el</w:t>
        </w:r>
        <w:r w:rsidRPr="008D2941">
          <w:t xml:space="preserve"> </w:t>
        </w:r>
      </w:ins>
      <w:r w:rsidRPr="008D2941">
        <w:t>tiempo de exposición el registro paralelo está acumulando fotoelectrones, luego de este tiempo el obturador de la cámara se cierra para evitar que sigan llegando fotones a la superficie del CCD</w:t>
      </w:r>
      <w:ins w:id="232" w:author="DST" w:date="2012-02-09T14:55:00Z">
        <w:r>
          <w:t>,</w:t>
        </w:r>
      </w:ins>
      <w:r w:rsidRPr="008D2941">
        <w:t xml:space="preserve"> y se aplica una secuencia de voltaje a las compuertas de los pixeles para transferir una fila a la vez</w:t>
      </w:r>
      <w:ins w:id="233" w:author="DST" w:date="2012-02-09T14:55:00Z">
        <w:r>
          <w:t>;</w:t>
        </w:r>
      </w:ins>
      <w:r w:rsidRPr="008D2941">
        <w:t xml:space="preserve"> la carga almacenada en cada pozo hacia el registro serial el cual transferirá cada pixel al ADC para digitalizar la información de cada pixel. </w:t>
      </w:r>
      <w:r w:rsidRPr="008D2941">
        <w:fldChar w:fldCharType="begin"/>
      </w:r>
      <w:r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Pr="008D2941">
        <w:fldChar w:fldCharType="separate"/>
      </w:r>
      <w:r w:rsidRPr="0091532D">
        <w:t>[</w:t>
      </w:r>
      <w:hyperlink w:anchor="_ENREF_6" w:tooltip="Murphy, 2001 #19" w:history="1">
        <w:r w:rsidRPr="0091532D">
          <w:t>6</w:t>
        </w:r>
      </w:hyperlink>
      <w:r w:rsidRPr="0091532D">
        <w:t>]</w:t>
      </w:r>
      <w:r w:rsidRPr="008D2941">
        <w:fldChar w:fldCharType="end"/>
      </w:r>
    </w:p>
    <w:p w:rsidR="00183086" w:rsidRPr="008D2941" w:rsidRDefault="00183086" w:rsidP="00EB6BBC">
      <w:pPr>
        <w:pStyle w:val="Heading4"/>
        <w:numPr>
          <w:numberingChange w:id="234" w:author="DST" w:date="2012-02-09T08:12:00Z" w:original="%1:1:0:.%2:6:0:.%3:1:0:.%4:2:0:."/>
        </w:numPr>
      </w:pPr>
      <w:r w:rsidRPr="008D2941">
        <w:t>Frame-Transfer CCD</w:t>
      </w:r>
    </w:p>
    <w:p w:rsidR="00183086" w:rsidRPr="008D2941" w:rsidRDefault="00183086"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183086" w:rsidRPr="008D2941" w:rsidRDefault="00183086"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lectura del buffer de almacenamiento está ocurriendo el área de imagen está recibiendo los nuevos fotoelectrones de la nueva imagen. </w:t>
      </w:r>
    </w:p>
    <w:p w:rsidR="00183086" w:rsidRPr="008D2941" w:rsidRDefault="00183086" w:rsidP="00FE4C9E">
      <w:r w:rsidRPr="008D2941">
        <w:t>La ventaja de este tipo de cámaras es que no necesitan un obturador electromecánico, sin embargo solo la mitad del sensor es utilizado para obtener imagen.</w:t>
      </w:r>
      <w:r w:rsidRPr="008D2941">
        <w:fldChar w:fldCharType="begin"/>
      </w:r>
      <w:r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Pr="008D2941">
        <w:fldChar w:fldCharType="separate"/>
      </w:r>
      <w:r w:rsidRPr="0091532D">
        <w:t>[</w:t>
      </w:r>
      <w:hyperlink w:anchor="_ENREF_6" w:tooltip="Murphy, 2001 #19" w:history="1">
        <w:r w:rsidRPr="0091532D">
          <w:t>6</w:t>
        </w:r>
      </w:hyperlink>
      <w:r w:rsidRPr="0091532D">
        <w:t>]</w:t>
      </w:r>
      <w:r w:rsidRPr="008D2941">
        <w:fldChar w:fldCharType="end"/>
      </w:r>
    </w:p>
    <w:p w:rsidR="00183086" w:rsidRPr="008D2941" w:rsidRDefault="00183086" w:rsidP="00EB6BBC">
      <w:pPr>
        <w:pStyle w:val="Heading4"/>
        <w:numPr>
          <w:numberingChange w:id="235" w:author="DST" w:date="2012-02-09T08:12:00Z" w:original="%1:1:0:.%2:6:0:.%3:1:0:.%4:3:0:."/>
        </w:numPr>
      </w:pPr>
      <w:r w:rsidRPr="008D2941">
        <w:t>Interline transfer CCD</w:t>
      </w:r>
    </w:p>
    <w:p w:rsidR="00183086" w:rsidRPr="008D2941" w:rsidRDefault="00183086" w:rsidP="00A97389">
      <w:r w:rsidRPr="008D2941">
        <w:t xml:space="preserve">En las cámaras CCD de transferencia interlineada se alternan filas de pixeles de imagen con filas de pixeles de almacenamiento, lo que resulta un patrón </w:t>
      </w:r>
      <w:del w:id="236" w:author="DST" w:date="2012-02-09T14:59:00Z">
        <w:r w:rsidRPr="008D2941" w:rsidDel="00BB63F0">
          <w:delText xml:space="preserve">te </w:delText>
        </w:r>
      </w:del>
      <w:ins w:id="237" w:author="DST" w:date="2012-02-09T14:59:00Z">
        <w:r>
          <w:t>d</w:t>
        </w:r>
        <w:r w:rsidRPr="008D2941">
          <w:t xml:space="preserve">e </w:t>
        </w:r>
      </w:ins>
      <w:r w:rsidRPr="008D2941">
        <w:t>tiras en todo el CCD.</w:t>
      </w:r>
    </w:p>
    <w:p w:rsidR="00183086" w:rsidRPr="008D2941" w:rsidRDefault="00183086" w:rsidP="00A97389">
      <w:r w:rsidRPr="008D2941">
        <w:t xml:space="preserve">Luego de una exposición todos los píxeles de todas </w:t>
      </w:r>
      <w:ins w:id="238" w:author="DST" w:date="2012-02-09T14:59:00Z">
        <w:r>
          <w:t xml:space="preserve">las </w:t>
        </w:r>
      </w:ins>
      <w:r w:rsidRPr="008D2941">
        <w:t>tiras de imagen</w:t>
      </w:r>
      <w:ins w:id="239" w:author="DST" w:date="2012-02-09T14:59:00Z">
        <w:r>
          <w:t>,</w:t>
        </w:r>
      </w:ins>
      <w:r w:rsidRPr="008D2941">
        <w:t xml:space="preserve"> son transferidos de un solo paso hacia las tiras de almacenamiento, las cuales van a ser leídas mientras que las tiras de imagen vuelven a estar disponibles para exponerse a los fotones.</w:t>
      </w:r>
    </w:p>
    <w:p w:rsidR="00183086" w:rsidRPr="008D2941" w:rsidRDefault="00183086" w:rsidP="00A97389">
      <w:r w:rsidRPr="008D2941">
        <w:t>Para este tipo de cámaras se utiliza un pixel muy pequeño</w:t>
      </w:r>
      <w:ins w:id="240" w:author="DST" w:date="2012-02-09T15:06:00Z">
        <w:r>
          <w:t xml:space="preserve">, de aprox tanto x tanto, </w:t>
        </w:r>
      </w:ins>
      <w:r w:rsidRPr="008D2941">
        <w:t xml:space="preserve"> y micro lentes que cubren los pixeles de almacenamiento e imagen para que los fotones incidentes en el pixel de almacenamiento sean redirigidos hacia el pixel de imagen. </w:t>
      </w:r>
      <w:r w:rsidRPr="008D2941">
        <w:fldChar w:fldCharType="begin"/>
      </w:r>
      <w:r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Pr="008D2941">
        <w:fldChar w:fldCharType="separate"/>
      </w:r>
      <w:r w:rsidRPr="0091532D">
        <w:t>[</w:t>
      </w:r>
      <w:hyperlink w:anchor="_ENREF_6" w:tooltip="Murphy, 2001 #19" w:history="1">
        <w:r w:rsidRPr="0091532D">
          <w:t>6</w:t>
        </w:r>
      </w:hyperlink>
      <w:r w:rsidRPr="0091532D">
        <w:t>]</w:t>
      </w:r>
      <w:r w:rsidRPr="008D2941">
        <w:fldChar w:fldCharType="end"/>
      </w:r>
    </w:p>
    <w:p w:rsidR="00183086" w:rsidRPr="008D2941" w:rsidRDefault="00183086" w:rsidP="00FE4C9E"/>
    <w:p w:rsidR="00183086" w:rsidRPr="008D2941" w:rsidRDefault="00183086" w:rsidP="00EB6BBC">
      <w:pPr>
        <w:ind w:firstLine="0"/>
      </w:pPr>
      <w:bookmarkStart w:id="241" w:name="_Toc289940462"/>
      <w:bookmarkStart w:id="242" w:name="_Toc289948781"/>
      <w:bookmarkStart w:id="243" w:name="_Toc289969003"/>
      <w:bookmarkStart w:id="244" w:name="_Toc314559938"/>
      <w:bookmarkEnd w:id="241"/>
      <w:bookmarkEnd w:id="242"/>
      <w:bookmarkEnd w:id="243"/>
      <w:bookmarkEnd w:id="244"/>
    </w:p>
    <w:p w:rsidR="00183086" w:rsidRPr="008D2941" w:rsidRDefault="00183086" w:rsidP="00EB6BBC"/>
    <w:p w:rsidR="00183086" w:rsidRPr="008D2941" w:rsidRDefault="00183086" w:rsidP="0091587C">
      <w:pPr>
        <w:pStyle w:val="Normalsininterlineado"/>
        <w:sectPr w:rsidR="00183086" w:rsidRPr="008D2941" w:rsidSect="0091587C">
          <w:headerReference w:type="default" r:id="rId97"/>
          <w:footerReference w:type="default" r:id="rId98"/>
          <w:pgSz w:w="12240" w:h="15840" w:code="1"/>
          <w:pgMar w:top="1418" w:right="1418" w:bottom="1418" w:left="1701" w:header="709" w:footer="709" w:gutter="0"/>
          <w:pgNumType w:start="1"/>
          <w:cols w:space="708"/>
          <w:docGrid w:linePitch="360"/>
        </w:sectPr>
      </w:pPr>
      <w:bookmarkStart w:id="245" w:name="_Toc276051294"/>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Heading1"/>
        <w:numPr>
          <w:ilvl w:val="0"/>
          <w:numId w:val="2"/>
          <w:numberingChange w:id="246" w:author="DST" w:date="2012-02-09T08:12:00Z" w:original="%1:2:0:"/>
        </w:numPr>
      </w:pPr>
      <w:bookmarkStart w:id="247" w:name="_Toc282134886"/>
      <w:bookmarkStart w:id="248" w:name="_Toc316133519"/>
      <w:r w:rsidRPr="008D2941">
        <w:t>Capítulo II</w:t>
      </w:r>
      <w:r w:rsidRPr="008D2941">
        <w:br/>
      </w:r>
      <w:r w:rsidRPr="008D2941">
        <w:br/>
      </w:r>
      <w:bookmarkEnd w:id="245"/>
      <w:bookmarkEnd w:id="247"/>
      <w:r w:rsidRPr="008D2941">
        <w:t>SIMULADOR</w:t>
      </w:r>
      <w:bookmarkEnd w:id="248"/>
    </w:p>
    <w:p w:rsidR="00183086" w:rsidRPr="008D2941" w:rsidRDefault="00183086" w:rsidP="00784905">
      <w:r w:rsidRPr="008D2941">
        <w:fldChar w:fldCharType="begin"/>
      </w:r>
      <w:r w:rsidRPr="008D2941">
        <w:instrText xml:space="preserve"> MACROBUTTON MTEditEquationSection2 </w:instrText>
      </w:r>
      <w:r w:rsidRPr="0091532D">
        <w:rPr>
          <w:rStyle w:val="MTEquationSection"/>
        </w:rPr>
        <w:instrText>Equation Chapter (Next) Section 1</w:instrText>
      </w:r>
      <w:r w:rsidRPr="008D2941">
        <w:fldChar w:fldCharType="end"/>
      </w:r>
      <w:r w:rsidRPr="008D2941">
        <w:t>Se realizó un simulador para obtener un entorno</w:t>
      </w:r>
      <w:ins w:id="249" w:author="DST" w:date="2012-02-09T15:20:00Z">
        <w:r>
          <w:t xml:space="preserve"> o sistema</w:t>
        </w:r>
      </w:ins>
      <w:r w:rsidRPr="008D2941">
        <w:t xml:space="preserve"> teórico donde se pudiesen ejecutar pruebas de una manera eficiente antes de implementar el algoritmo propuesto en el sistema real.</w:t>
      </w:r>
    </w:p>
    <w:p w:rsidR="00183086" w:rsidRPr="008D2941" w:rsidRDefault="00183086" w:rsidP="008C2D29">
      <w:pPr>
        <w:pStyle w:val="Heading2"/>
        <w:numPr>
          <w:numberingChange w:id="250" w:author="DST" w:date="2012-02-09T08:12:00Z" w:original="%1:2:0:.%2:1:0:."/>
        </w:numPr>
      </w:pPr>
      <w:bookmarkStart w:id="251" w:name="_Toc316133520"/>
      <w:r w:rsidRPr="008D2941">
        <w:t>Módulos del simulador</w:t>
      </w:r>
      <w:bookmarkEnd w:id="251"/>
    </w:p>
    <w:p w:rsidR="00183086" w:rsidRPr="008D2941" w:rsidRDefault="00183086" w:rsidP="00784905">
      <w:r w:rsidRPr="008D2941">
        <w:t>El simulador desarrollado consta de varios módulos que simulan los distintos componentes de un sistema interferométrico. Durante el proceso de creación se realizó el análisis matemático</w:t>
      </w:r>
      <w:ins w:id="252" w:author="DST" w:date="2012-02-09T15:26:00Z">
        <w:r>
          <w:t xml:space="preserve"> teniendo en cuenta varios parámetros de interes:</w:t>
        </w:r>
      </w:ins>
      <w:r w:rsidRPr="008D2941">
        <w:t xml:space="preserve"> </w:t>
      </w:r>
      <w:del w:id="253" w:author="DST" w:date="2012-02-09T15:26:00Z">
        <w:r w:rsidRPr="008D2941" w:rsidDel="00276288">
          <w:delText xml:space="preserve">de </w:delText>
        </w:r>
      </w:del>
      <w:r w:rsidRPr="008D2941">
        <w:t xml:space="preserve">las ecuaciones de interferencia de la luz con espectros no puntuales, las ecuaciones de tiempos de respuesta de las cámaras, </w:t>
      </w:r>
      <w:del w:id="254" w:author="DST" w:date="2012-02-09T15:27:00Z">
        <w:r w:rsidRPr="008D2941" w:rsidDel="00276288">
          <w:delText>se desarrollaron módulos para generación de</w:delText>
        </w:r>
      </w:del>
      <w:ins w:id="255" w:author="DST" w:date="2012-02-09T15:27:00Z">
        <w:r>
          <w:t>los</w:t>
        </w:r>
      </w:ins>
      <w:r w:rsidRPr="008D2941">
        <w:t xml:space="preserve"> espectros de las fuentes de luz, así como generación de ruido a partir de espectros en frecuencia. Finalmente se integraron todos los módulos en un sistema </w:t>
      </w:r>
      <w:del w:id="256" w:author="DST" w:date="2012-02-09T15:27:00Z">
        <w:r w:rsidRPr="008D2941" w:rsidDel="009E43EA">
          <w:delText>que genera</w:delText>
        </w:r>
      </w:del>
      <w:ins w:id="257" w:author="DST" w:date="2012-02-09T15:27:00Z">
        <w:r>
          <w:t xml:space="preserve">generador de </w:t>
        </w:r>
      </w:ins>
      <w:r w:rsidRPr="008D2941">
        <w:t xml:space="preserve"> videos tal como lo haría una cámara conectada a un interferómetro.</w:t>
      </w:r>
    </w:p>
    <w:p w:rsidR="00183086" w:rsidRPr="008D2941" w:rsidRDefault="00183086" w:rsidP="008C2D29">
      <w:pPr>
        <w:pStyle w:val="Heading3"/>
        <w:numPr>
          <w:numberingChange w:id="258" w:author="DST" w:date="2012-02-09T08:12:00Z" w:original="%1:2:0:.%2:1:0:.%3:1:0:."/>
        </w:numPr>
      </w:pPr>
      <w:bookmarkStart w:id="259" w:name="_Toc316133521"/>
      <w:r w:rsidRPr="008D2941">
        <w:t>Módulo de espectros</w:t>
      </w:r>
      <w:bookmarkEnd w:id="259"/>
    </w:p>
    <w:p w:rsidR="00183086" w:rsidRPr="008D2941" w:rsidRDefault="00183086" w:rsidP="00784905">
      <w:r w:rsidRPr="008D2941">
        <w:t xml:space="preserve">Para manejar todo lo relacionado con espectros de absorción o de emisión se </w:t>
      </w:r>
      <w:del w:id="260" w:author="DST" w:date="2012-02-09T15:42:00Z">
        <w:r w:rsidRPr="008D2941" w:rsidDel="00293B6D">
          <w:delText>desarrollo</w:delText>
        </w:r>
      </w:del>
      <w:ins w:id="261" w:author="DST" w:date="2012-02-09T15:42:00Z">
        <w:r w:rsidRPr="008D2941">
          <w:t>desarrolló</w:t>
        </w:r>
      </w:ins>
      <w:r w:rsidRPr="008D2941">
        <w:t xml:space="preserve"> un módulo que permite manejar espectros tanto en frecuencia como en longitud de onda. Permite generar espectros puntuales, espectros gaussianos o espectros complejos provenientes de archivos de texto. También permite hacer operaciones de suma, resta, multiplicación e integración de espectros.</w:t>
      </w:r>
    </w:p>
    <w:p w:rsidR="00183086" w:rsidRPr="008D2941" w:rsidRDefault="00183086" w:rsidP="00784905">
      <w:r w:rsidRPr="008D2941">
        <w:t xml:space="preserve">Este módulo permite la creación de espectros en longitud de onda en arreglos unidimensionales con longitudes de onda iniciales y finales de un tamaño especificado, pero para el sistema interferométrico es posible convertirlos en arreglos unidimensionales en frecuencia, de tamaño: </w:t>
      </w:r>
      <w:r w:rsidRPr="008D2941">
        <w:rPr>
          <w:position w:val="-30"/>
        </w:rPr>
        <w:object w:dxaOrig="1420" w:dyaOrig="680">
          <v:shape id="_x0000_i1072" type="#_x0000_t75" style="width:70.5pt;height:33.75pt" o:ole="">
            <v:imagedata r:id="rId99" o:title=""/>
          </v:shape>
          <o:OLEObject Type="Embed" ProgID="Equation.DSMT4" ShapeID="_x0000_i1072" DrawAspect="Content" ObjectID="_1390671056" r:id="rId100"/>
        </w:object>
      </w:r>
      <w:r w:rsidRPr="008D2941">
        <w:t xml:space="preserve"> donde </w:t>
      </w:r>
      <w:r w:rsidRPr="008D2941">
        <w:rPr>
          <w:position w:val="-4"/>
        </w:rPr>
        <w:object w:dxaOrig="240" w:dyaOrig="260">
          <v:shape id="_x0000_i1073" type="#_x0000_t75" style="width:12pt;height:12.75pt" o:ole="">
            <v:imagedata r:id="rId101" o:title=""/>
          </v:shape>
          <o:OLEObject Type="Embed" ProgID="Equation.DSMT4" ShapeID="_x0000_i1073" DrawAspect="Content" ObjectID="_1390671057" r:id="rId102"/>
        </w:object>
      </w:r>
      <w:r w:rsidRPr="008D2941">
        <w:t xml:space="preserve"> es un factor de proporcionalidad elegible.</w:t>
      </w:r>
    </w:p>
    <w:p w:rsidR="00183086" w:rsidRPr="008D2941" w:rsidRDefault="00183086" w:rsidP="003B6EA6">
      <w:r w:rsidRPr="005C22CC">
        <w:t xml:space="preserve">Para </w:t>
      </w:r>
      <w:r w:rsidRPr="008D2941">
        <w:t>construir el arreglo en frecuencia, la frecuencia inicial es igual a cero y la frecuencia final es igual a</w:t>
      </w:r>
      <w:r>
        <w:t>:</w:t>
      </w:r>
      <w:r w:rsidRPr="008D2941">
        <w:t xml:space="preserve"> </w:t>
      </w:r>
      <w:r w:rsidRPr="008D2941">
        <w:rPr>
          <w:position w:val="-30"/>
        </w:rPr>
        <w:object w:dxaOrig="1120" w:dyaOrig="680">
          <v:shape id="_x0000_i1074" type="#_x0000_t75" style="width:55.5pt;height:33.75pt" o:ole="">
            <v:imagedata r:id="rId103" o:title=""/>
          </v:shape>
          <o:OLEObject Type="Embed" ProgID="Equation.DSMT4" ShapeID="_x0000_i1074" DrawAspect="Content" ObjectID="_1390671058" r:id="rId104"/>
        </w:object>
      </w:r>
      <w:r w:rsidRPr="008D2941">
        <w:t xml:space="preserve">, por lo tanto la resolución en frecuencia será igual a: </w:t>
      </w:r>
    </w:p>
    <w:p w:rsidR="00183086" w:rsidRPr="0091532D" w:rsidRDefault="00183086" w:rsidP="00784905">
      <w:pPr>
        <w:pStyle w:val="MTDisplayEquation"/>
        <w:rPr>
          <w:lang w:val="es-VE"/>
        </w:rPr>
      </w:pPr>
      <w:r w:rsidRPr="0091532D">
        <w:rPr>
          <w:lang w:val="es-VE"/>
        </w:rPr>
        <w:tab/>
      </w:r>
      <w:r w:rsidRPr="0091532D">
        <w:rPr>
          <w:position w:val="-30"/>
          <w:lang w:val="es-VE"/>
        </w:rPr>
        <w:object w:dxaOrig="2180" w:dyaOrig="680">
          <v:shape id="_x0000_i1075" type="#_x0000_t75" style="width:108pt;height:34.5pt" o:ole="">
            <v:imagedata r:id="rId105" o:title=""/>
          </v:shape>
          <o:OLEObject Type="Embed" ProgID="Equation.DSMT4" ShapeID="_x0000_i1075" DrawAspect="Content" ObjectID="_1390671059" r:id="rId106"/>
        </w:object>
      </w:r>
    </w:p>
    <w:p w:rsidR="00183086" w:rsidRPr="0091532D" w:rsidRDefault="00183086" w:rsidP="00784905">
      <w:r w:rsidRPr="0091532D">
        <w:t xml:space="preserve">Para evaluar cada punto de frecuencia </w:t>
      </w:r>
      <w:r w:rsidRPr="0091532D">
        <w:rPr>
          <w:position w:val="-24"/>
        </w:rPr>
        <w:object w:dxaOrig="2860" w:dyaOrig="620">
          <v:shape id="_x0000_i1076" type="#_x0000_t75" style="width:141.75pt;height:30.75pt" o:ole="">
            <v:imagedata r:id="rId107" o:title=""/>
          </v:shape>
          <o:OLEObject Type="Embed" ProgID="Equation.DSMT4" ShapeID="_x0000_i1076" DrawAspect="Content" ObjectID="_1390671060" r:id="rId108"/>
        </w:object>
      </w:r>
      <w:r w:rsidRPr="0091532D">
        <w:t xml:space="preserve"> se calcula el valor de longitud de onda que corresponde a esa frecuencia </w:t>
      </w:r>
      <w:r w:rsidRPr="0091532D">
        <w:rPr>
          <w:position w:val="-30"/>
        </w:rPr>
        <w:object w:dxaOrig="740" w:dyaOrig="680">
          <v:shape id="_x0000_i1077" type="#_x0000_t75" style="width:36.75pt;height:33.75pt" o:ole="">
            <v:imagedata r:id="rId109" o:title=""/>
          </v:shape>
          <o:OLEObject Type="Embed" ProgID="Equation.DSMT4" ShapeID="_x0000_i1077" DrawAspect="Content" ObjectID="_1390671061" r:id="rId110"/>
        </w:object>
      </w:r>
      <w:r w:rsidRPr="0091532D">
        <w:t xml:space="preserve"> y se realiza una interpolación de los valores del espectro en longitud de onda que estén </w:t>
      </w:r>
      <w:r w:rsidRPr="008D2941">
        <w:t>más</w:t>
      </w:r>
      <w:r w:rsidRPr="0091532D">
        <w:t xml:space="preserve"> cercanos para introducirlo en el arreglo de frecuencia.</w:t>
      </w:r>
    </w:p>
    <w:p w:rsidR="00183086" w:rsidRPr="008D2941" w:rsidRDefault="00183086" w:rsidP="008C2D29">
      <w:pPr>
        <w:pStyle w:val="Heading3"/>
        <w:numPr>
          <w:numberingChange w:id="262" w:author="DST" w:date="2012-02-09T08:12:00Z" w:original="%1:2:0:.%2:1:0:.%3:2:0:."/>
        </w:numPr>
      </w:pPr>
      <w:bookmarkStart w:id="263" w:name="_Toc316133522"/>
      <w:r w:rsidRPr="008D2941">
        <w:t>Módulo de muestra</w:t>
      </w:r>
      <w:bookmarkEnd w:id="263"/>
    </w:p>
    <w:p w:rsidR="00183086" w:rsidRPr="008D2941" w:rsidRDefault="00183086" w:rsidP="00784905">
      <w:r w:rsidRPr="008D2941">
        <w:t>En este módulo se especifican las características de la muestra que será observada en el sistema</w:t>
      </w:r>
      <w:ins w:id="264" w:author="DST" w:date="2012-02-09T15:43:00Z">
        <w:r>
          <w:t>.</w:t>
        </w:r>
      </w:ins>
      <w:del w:id="265" w:author="DST" w:date="2012-02-09T15:43:00Z">
        <w:r w:rsidRPr="008D2941" w:rsidDel="00293B6D">
          <w:delText>,</w:delText>
        </w:r>
      </w:del>
      <w:r w:rsidRPr="008D2941">
        <w:t xml:space="preserve"> </w:t>
      </w:r>
      <w:ins w:id="266" w:author="DST" w:date="2012-02-09T15:43:00Z">
        <w:r>
          <w:t>E</w:t>
        </w:r>
      </w:ins>
      <w:del w:id="267" w:author="DST" w:date="2012-02-09T15:43:00Z">
        <w:r w:rsidRPr="008D2941" w:rsidDel="00293B6D">
          <w:delText>e</w:delText>
        </w:r>
      </w:del>
      <w:r w:rsidRPr="008D2941">
        <w:t>ntre los parámetros que pueden ser cargados a la muestra</w:t>
      </w:r>
      <w:del w:id="268" w:author="DST" w:date="2012-02-09T15:43:00Z">
        <w:r w:rsidRPr="008D2941" w:rsidDel="00293B6D">
          <w:delText>,</w:delText>
        </w:r>
      </w:del>
      <w:r w:rsidRPr="008D2941">
        <w:t xml:space="preserve"> está la dimensión en pixeles </w:t>
      </w:r>
      <w:del w:id="269" w:author="DST" w:date="2012-02-09T15:43:00Z">
        <w:r w:rsidRPr="008D2941" w:rsidDel="00293B6D">
          <w:delText xml:space="preserve">de la muestra </w:delText>
        </w:r>
      </w:del>
      <w:r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 esto</w:t>
      </w:r>
      <w:ins w:id="270" w:author="DST" w:date="2012-02-09T15:43:00Z">
        <w:r>
          <w:t xml:space="preserve"> permite</w:t>
        </w:r>
      </w:ins>
      <w:r w:rsidRPr="008D2941">
        <w:t xml:space="preserve"> genera</w:t>
      </w:r>
      <w:ins w:id="271" w:author="DST" w:date="2012-02-09T15:43:00Z">
        <w:r>
          <w:t>r</w:t>
        </w:r>
      </w:ins>
      <w:r w:rsidRPr="008D2941">
        <w:t xml:space="preserve"> una matriz con información de la altura de cada punto </w:t>
      </w:r>
      <w:r w:rsidRPr="008D2941">
        <w:rPr>
          <w:position w:val="-14"/>
        </w:rPr>
        <w:object w:dxaOrig="740" w:dyaOrig="400">
          <v:shape id="_x0000_i1078" type="#_x0000_t75" style="width:36.75pt;height:19.5pt" o:ole="">
            <v:imagedata r:id="rId111" o:title=""/>
          </v:shape>
          <o:OLEObject Type="Embed" ProgID="Equation.DSMT4" ShapeID="_x0000_i1078" DrawAspect="Content" ObjectID="_1390671062" r:id="rId112"/>
        </w:object>
      </w:r>
      <w:r w:rsidRPr="008D2941">
        <w:t xml:space="preserve">. </w:t>
      </w:r>
    </w:p>
    <w:p w:rsidR="00183086" w:rsidRPr="008D2941" w:rsidRDefault="00183086" w:rsidP="00784905">
      <w:r w:rsidRPr="008D2941">
        <w:t>De la misma forma como se carga el perfil</w:t>
      </w:r>
      <w:ins w:id="272" w:author="DST" w:date="2012-02-09T15:43:00Z">
        <w:r>
          <w:t>,</w:t>
        </w:r>
      </w:ins>
      <w:r w:rsidRPr="008D2941">
        <w:t xml:space="preserve"> es posible cargar la información de la visibilidad de la muestra, esta vez la matriz tendrá la información de </w:t>
      </w:r>
      <w:del w:id="273" w:author="DST" w:date="2012-02-09T15:43:00Z">
        <w:r w:rsidRPr="008D2941" w:rsidDel="00293B6D">
          <w:delText>cuan</w:delText>
        </w:r>
      </w:del>
      <w:ins w:id="274" w:author="DST" w:date="2012-02-09T15:43:00Z">
        <w:r w:rsidRPr="008D2941">
          <w:t>cu</w:t>
        </w:r>
        <w:r>
          <w:t>á</w:t>
        </w:r>
        <w:r w:rsidRPr="008D2941">
          <w:t>n</w:t>
        </w:r>
      </w:ins>
      <w:r w:rsidRPr="008D2941">
        <w:t xml:space="preserve"> reflectiva es la muestra en cada punto </w:t>
      </w:r>
      <w:r w:rsidRPr="008D2941">
        <w:rPr>
          <w:position w:val="-14"/>
        </w:rPr>
        <w:object w:dxaOrig="780" w:dyaOrig="400">
          <v:shape id="_x0000_i1079" type="#_x0000_t75" style="width:37.5pt;height:19.5pt" o:ole="">
            <v:imagedata r:id="rId113" o:title=""/>
          </v:shape>
          <o:OLEObject Type="Embed" ProgID="Equation.DSMT4" ShapeID="_x0000_i1079" DrawAspect="Content" ObjectID="_1390671063" r:id="rId114"/>
        </w:object>
      </w:r>
    </w:p>
    <w:p w:rsidR="00183086" w:rsidRPr="008D2941" w:rsidRDefault="00183086" w:rsidP="008C2D29">
      <w:pPr>
        <w:pStyle w:val="Heading3"/>
        <w:numPr>
          <w:numberingChange w:id="275" w:author="DST" w:date="2012-02-09T08:12:00Z" w:original="%1:2:0:.%2:1:0:.%3:3:0:."/>
        </w:numPr>
      </w:pPr>
      <w:bookmarkStart w:id="276" w:name="_Toc316133523"/>
      <w:r w:rsidRPr="008D2941">
        <w:t>Modulo de cámara</w:t>
      </w:r>
      <w:bookmarkEnd w:id="276"/>
    </w:p>
    <w:p w:rsidR="00183086" w:rsidRPr="008D2941" w:rsidRDefault="00183086" w:rsidP="00784905">
      <w:r w:rsidRPr="008D2941">
        <w:t>El módulo de la cámara tiene la capacidad de simular una cámara monocromática o a color, este módulo se encarga de generar los espectros de absorción de los sensores ya sea el monocromático o los sensores R</w:t>
      </w:r>
      <w:del w:id="277" w:author="DST" w:date="2012-02-09T15:44:00Z">
        <w:r w:rsidRPr="008D2941" w:rsidDel="00293B6D">
          <w:delText>,</w:delText>
        </w:r>
      </w:del>
      <w:ins w:id="278" w:author="DST" w:date="2012-02-09T15:44:00Z">
        <w:r>
          <w:t>-</w:t>
        </w:r>
      </w:ins>
      <w:del w:id="279" w:author="DST" w:date="2012-02-09T15:44:00Z">
        <w:r w:rsidRPr="008D2941" w:rsidDel="00293B6D">
          <w:delText xml:space="preserve"> </w:delText>
        </w:r>
      </w:del>
      <w:r w:rsidRPr="008D2941">
        <w:t xml:space="preserve">G </w:t>
      </w:r>
      <w:ins w:id="280" w:author="DST" w:date="2012-02-09T15:44:00Z">
        <w:r>
          <w:t>-</w:t>
        </w:r>
      </w:ins>
      <w:del w:id="281" w:author="DST" w:date="2012-02-09T15:44:00Z">
        <w:r w:rsidRPr="008D2941" w:rsidDel="00293B6D">
          <w:delText xml:space="preserve">y </w:delText>
        </w:r>
      </w:del>
      <w:r w:rsidRPr="008D2941">
        <w:t>B. Adicionalmente calcula los tiempos de integración y procesamiento de acuerdo a los parámetros que se establezcan.</w:t>
      </w:r>
    </w:p>
    <w:p w:rsidR="00183086" w:rsidRPr="008D2941" w:rsidRDefault="00183086" w:rsidP="0091532D">
      <w:pPr>
        <w:ind w:firstLine="0"/>
      </w:pPr>
      <w:r w:rsidRPr="008D2941">
        <w:t>Es posible establecer una ganancia y offset general y una ganancia y offset específico para cada sensor.</w:t>
      </w:r>
    </w:p>
    <w:p w:rsidR="00183086" w:rsidRPr="008D2941" w:rsidRDefault="00183086" w:rsidP="00784905">
      <w:r w:rsidRPr="008D2941">
        <w:t>Recibe como parámetros: el tipo de cámara (color o monocromática), los espectros de los sensores, el tiempo de exposición, los tiempos de transporte de la carga y las dimensiones en pixeles de la imagen que producirá.</w:t>
      </w:r>
    </w:p>
    <w:p w:rsidR="00183086" w:rsidRPr="008D2941" w:rsidRDefault="00183086" w:rsidP="008C2D29">
      <w:pPr>
        <w:pStyle w:val="Heading3"/>
        <w:numPr>
          <w:numberingChange w:id="282" w:author="DST" w:date="2012-02-09T08:12:00Z" w:original="%1:2:0:.%2:1:0:.%3:4:0:."/>
        </w:numPr>
      </w:pPr>
      <w:bookmarkStart w:id="283" w:name="_Toc316133524"/>
      <w:r w:rsidRPr="008D2941">
        <w:t>Módulo de la fuente de iluminación</w:t>
      </w:r>
      <w:bookmarkEnd w:id="283"/>
    </w:p>
    <w:p w:rsidR="00183086" w:rsidRPr="008D2941" w:rsidRDefault="00183086" w:rsidP="00784905">
      <w:r w:rsidRPr="008D2941">
        <w:t>Este módulo simplemente se encarga de manejar los parámetros de la fuente, en este caso solo se requiere el espectro de emisión de la fuente.</w:t>
      </w:r>
    </w:p>
    <w:p w:rsidR="00183086" w:rsidRPr="008D2941" w:rsidRDefault="00183086" w:rsidP="00784905">
      <w:r w:rsidRPr="008D2941">
        <w:t>Gracias al módulo de espectros es posible simular desde fuentes puntuales como láseres, fuentes de luz blanca o fuentes con espectros más complejos que contengan diversas líneas espectrales.</w:t>
      </w:r>
    </w:p>
    <w:p w:rsidR="00183086" w:rsidRPr="008D2941" w:rsidRDefault="00183086" w:rsidP="008C2D29">
      <w:pPr>
        <w:pStyle w:val="Heading3"/>
        <w:numPr>
          <w:numberingChange w:id="284" w:author="DST" w:date="2012-02-09T08:12:00Z" w:original="%1:2:0:.%2:1:0:.%3:5:0:."/>
        </w:numPr>
      </w:pPr>
      <w:bookmarkStart w:id="285" w:name="_Toc316133525"/>
      <w:r w:rsidRPr="008D2941">
        <w:t>Módulo de ruido</w:t>
      </w:r>
      <w:bookmarkEnd w:id="285"/>
    </w:p>
    <w:p w:rsidR="00183086" w:rsidRPr="008D2941" w:rsidRDefault="00183086" w:rsidP="00784905">
      <w:r w:rsidRPr="008D2941">
        <w:t>Las vibraciones mecánicas son manejadas por este módulo</w:t>
      </w:r>
      <w:ins w:id="286" w:author="DST" w:date="2012-02-13T19:34:00Z">
        <w:r>
          <w:t>;</w:t>
        </w:r>
      </w:ins>
      <w:del w:id="287" w:author="DST" w:date="2012-02-13T19:34:00Z">
        <w:r w:rsidRPr="008D2941" w:rsidDel="009224C5">
          <w:delText>,</w:delText>
        </w:r>
      </w:del>
      <w:r w:rsidRPr="008D2941">
        <w:t xml:space="preserve"> </w:t>
      </w:r>
      <w:ins w:id="288" w:author="DST" w:date="2012-02-13T19:34:00Z">
        <w:r>
          <w:t>p</w:t>
        </w:r>
      </w:ins>
      <w:del w:id="289" w:author="DST" w:date="2012-02-13T19:34:00Z">
        <w:r w:rsidRPr="008D2941" w:rsidDel="009224C5">
          <w:delText>este módulo p</w:delText>
        </w:r>
      </w:del>
      <w:r w:rsidRPr="008D2941">
        <w:t xml:space="preserve">uede recibir un espectro de las vibraciones y luego transformarlo a un arreglo en tiempo de las </w:t>
      </w:r>
      <w:del w:id="290" w:author="DST" w:date="2012-02-13T19:34:00Z">
        <w:r w:rsidRPr="008D2941" w:rsidDel="009224C5">
          <w:delText>vibraciones</w:delText>
        </w:r>
      </w:del>
      <w:ins w:id="291" w:author="DST" w:date="2012-02-13T19:34:00Z">
        <w:r>
          <w:t>mismas</w:t>
        </w:r>
      </w:ins>
      <w:r w:rsidRPr="008D2941">
        <w:t xml:space="preserve">. </w:t>
      </w:r>
      <w:del w:id="292" w:author="DST" w:date="2012-02-13T19:34:00Z">
        <w:r w:rsidRPr="008D2941" w:rsidDel="009224C5">
          <w:delText xml:space="preserve">Adicionalmente </w:delText>
        </w:r>
      </w:del>
      <w:ins w:id="293" w:author="DST" w:date="2012-02-13T19:34:00Z">
        <w:r w:rsidRPr="008D2941">
          <w:t>A</w:t>
        </w:r>
        <w:r>
          <w:t>simismo,</w:t>
        </w:r>
        <w:r w:rsidRPr="008D2941">
          <w:t xml:space="preserve"> </w:t>
        </w:r>
      </w:ins>
      <w:r w:rsidRPr="008D2941">
        <w:t>puede generar ruido blanco aditivo.</w:t>
      </w:r>
    </w:p>
    <w:p w:rsidR="00183086" w:rsidRPr="008D2941" w:rsidRDefault="00183086" w:rsidP="008C2D29">
      <w:pPr>
        <w:pStyle w:val="Heading3"/>
        <w:numPr>
          <w:numberingChange w:id="294" w:author="DST" w:date="2012-02-09T08:12:00Z" w:original="%1:2:0:.%2:1:0:.%3:6:0:."/>
        </w:numPr>
      </w:pPr>
      <w:bookmarkStart w:id="295" w:name="_Toc316133526"/>
      <w:r w:rsidRPr="008D2941">
        <w:t>Módulo de interferometría</w:t>
      </w:r>
      <w:bookmarkEnd w:id="295"/>
    </w:p>
    <w:p w:rsidR="00183086" w:rsidRPr="008D2941" w:rsidRDefault="00183086" w:rsidP="00784905">
      <w:r w:rsidRPr="008D2941">
        <w:t>Este módulo es el que unifica la información de todos los demás módulos y genera una imagen donde se observa la interferencia producida por la diferencia de caminos ópticos al incidir los haces sobre la muestra.</w:t>
      </w:r>
    </w:p>
    <w:p w:rsidR="00183086" w:rsidRPr="008D2941" w:rsidRDefault="00183086" w:rsidP="00784905">
      <w:r w:rsidRPr="008D2941">
        <w:t xml:space="preserve">La ecuación </w:t>
      </w:r>
      <w:r w:rsidRPr="008D2941">
        <w:fldChar w:fldCharType="begin"/>
      </w:r>
      <w:r w:rsidRPr="008D2941">
        <w:instrText xml:space="preserve"> GOTOBUTTON ZEqnNum884393  \* MERGEFORMAT </w:instrText>
      </w:r>
      <w:fldSimple w:instr=" REF ZEqnNum884393 \* Charformat \! \* MERGEFORMAT ">
        <w:r w:rsidRPr="008D2941">
          <w:instrText>(1.4)</w:instrText>
        </w:r>
      </w:fldSimple>
      <w:r w:rsidRPr="008D2941">
        <w:fldChar w:fldCharType="end"/>
      </w:r>
      <w:r w:rsidRPr="008D2941">
        <w:t xml:space="preserve"> muestra la interferencia de la luz con espectro puntual, sin embargo, existen fuentes de luz que poseen espectros no puntuales, esto hace que la longitud de coherencia del sistema entre en juego para observar los patrones de interferencia.</w:t>
      </w:r>
    </w:p>
    <w:p w:rsidR="00183086" w:rsidRPr="008D2941" w:rsidRDefault="00183086" w:rsidP="00D91FBF">
      <w:r w:rsidRPr="008D2941">
        <w:t>El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183086" w:rsidRPr="008D2941" w:rsidRDefault="00183086" w:rsidP="00D91FBF">
      <w:r w:rsidRPr="008D2941">
        <w:t xml:space="preserve">La intensidad recibida por un detector en un punto </w:t>
      </w:r>
      <w:r w:rsidRPr="008D2941">
        <w:rPr>
          <w:position w:val="-14"/>
        </w:rPr>
        <w:object w:dxaOrig="880" w:dyaOrig="400">
          <v:shape id="_x0000_i1080" type="#_x0000_t75" style="width:44.25pt;height:20.25pt" o:ole="">
            <v:imagedata r:id="rId115" o:title=""/>
          </v:shape>
          <o:OLEObject Type="Embed" ProgID="Equation.DSMT4" ShapeID="_x0000_i1080" DrawAspect="Content" ObjectID="_1390671064" r:id="rId116"/>
        </w:object>
      </w:r>
      <w:r w:rsidRPr="008D2941">
        <w:t xml:space="preserve"> viene dada por la ecuación</w:t>
      </w:r>
    </w:p>
    <w:p w:rsidR="00183086" w:rsidRPr="0091532D" w:rsidRDefault="00183086" w:rsidP="00784905">
      <w:pPr>
        <w:pStyle w:val="MTDisplayEquation"/>
        <w:rPr>
          <w:lang w:val="es-VE"/>
        </w:rPr>
      </w:pPr>
      <w:r w:rsidRPr="0091532D">
        <w:rPr>
          <w:lang w:val="es-VE"/>
        </w:rPr>
        <w:tab/>
      </w:r>
      <w:r w:rsidRPr="0091532D">
        <w:rPr>
          <w:position w:val="-30"/>
          <w:lang w:val="es-VE"/>
        </w:rPr>
        <w:object w:dxaOrig="4099" w:dyaOrig="720">
          <v:shape id="_x0000_i1081" type="#_x0000_t75" style="width:203.25pt;height:36pt" o:ole="">
            <v:imagedata r:id="rId117" o:title=""/>
          </v:shape>
          <o:OLEObject Type="Embed" ProgID="Equation.DSMT4" ShapeID="_x0000_i1081" DrawAspect="Content" ObjectID="_1390671065" r:id="rId118"/>
        </w:object>
      </w:r>
      <w:r w:rsidRPr="0091532D">
        <w:rPr>
          <w:lang w:val="es-VE"/>
        </w:rPr>
        <w:tab/>
      </w:r>
      <w:r w:rsidRPr="0091532D">
        <w:rPr>
          <w:lang w:val="es-VE"/>
        </w:rPr>
        <w:fldChar w:fldCharType="begin"/>
      </w:r>
      <w:r w:rsidRPr="0091532D">
        <w:rPr>
          <w:lang w:val="es-VE"/>
        </w:rPr>
        <w:instrText xml:space="preserve"> MACROBUTTON MTPlaceRef \* MERGEFORMAT </w:instrText>
      </w:r>
      <w:bookmarkStart w:id="296" w:name="ZEqnNum133711"/>
      <w:r w:rsidRPr="0091532D">
        <w:rPr>
          <w:lang w:val="es-VE"/>
        </w:rPr>
        <w:instrText>(</w:instrText>
      </w:r>
      <w:fldSimple w:instr=" SEQ MTChap \c \* Arabic \* MERGEFORMAT ">
        <w:r w:rsidRPr="0091532D">
          <w:rPr>
            <w:lang w:val="es-VE"/>
          </w:rPr>
          <w:instrText>2</w:instrText>
        </w:r>
      </w:fldSimple>
      <w:r w:rsidRPr="0091532D">
        <w:rPr>
          <w:lang w:val="es-VE"/>
        </w:rPr>
        <w:instrText>.</w:instrText>
      </w:r>
      <w:fldSimple w:instr=" SEQ MTEqn \c \* Arabic \* MERGEFORMAT ">
        <w:r w:rsidRPr="0091532D">
          <w:rPr>
            <w:lang w:val="es-VE"/>
          </w:rPr>
          <w:instrText>1</w:instrText>
        </w:r>
      </w:fldSimple>
      <w:r w:rsidRPr="0091532D">
        <w:rPr>
          <w:lang w:val="es-VE"/>
        </w:rPr>
        <w:instrText>)</w:instrText>
      </w:r>
      <w:bookmarkEnd w:id="296"/>
      <w:r w:rsidRPr="0091532D">
        <w:rPr>
          <w:lang w:val="es-VE"/>
        </w:rPr>
        <w:fldChar w:fldCharType="end"/>
      </w:r>
    </w:p>
    <w:p w:rsidR="00183086" w:rsidRPr="0091532D" w:rsidRDefault="00183086" w:rsidP="00C16C43">
      <w:pPr>
        <w:pStyle w:val="MTDisplayEquation"/>
        <w:rPr>
          <w:lang w:val="es-VE"/>
        </w:rPr>
      </w:pPr>
      <w:r w:rsidRPr="0091532D">
        <w:rPr>
          <w:lang w:val="es-VE"/>
        </w:rPr>
        <w:t xml:space="preserve">Con </w:t>
      </w:r>
      <w:r w:rsidRPr="0091532D">
        <w:rPr>
          <w:position w:val="-12"/>
          <w:lang w:val="es-VE"/>
        </w:rPr>
        <w:object w:dxaOrig="240" w:dyaOrig="360">
          <v:shape id="_x0000_i1082" type="#_x0000_t75" style="width:12pt;height:18pt" o:ole="">
            <v:imagedata r:id="rId119" o:title=""/>
          </v:shape>
          <o:OLEObject Type="Embed" ProgID="Equation.DSMT4" ShapeID="_x0000_i1082" DrawAspect="Content" ObjectID="_1390671066" r:id="rId120"/>
        </w:object>
      </w:r>
      <w:r w:rsidRPr="0091532D">
        <w:rPr>
          <w:lang w:val="es-VE"/>
        </w:rPr>
        <w:t xml:space="preserve"> la intensidad de la fuente de luz, </w:t>
      </w:r>
      <w:r w:rsidRPr="0091532D">
        <w:rPr>
          <w:position w:val="-6"/>
          <w:lang w:val="es-VE"/>
        </w:rPr>
        <w:object w:dxaOrig="220" w:dyaOrig="279">
          <v:shape id="_x0000_i1083" type="#_x0000_t75" style="width:11.25pt;height:14.25pt" o:ole="">
            <v:imagedata r:id="rId121" o:title=""/>
          </v:shape>
          <o:OLEObject Type="Embed" ProgID="Equation.DSMT4" ShapeID="_x0000_i1083" DrawAspect="Content" ObjectID="_1390671067" r:id="rId122"/>
        </w:object>
      </w:r>
      <w:r w:rsidRPr="0091532D">
        <w:rPr>
          <w:lang w:val="es-VE"/>
        </w:rPr>
        <w:t xml:space="preserve"> como la distancia que hay entre el plano de imagen y la muestra, y </w:t>
      </w:r>
      <w:r w:rsidRPr="0091532D">
        <w:rPr>
          <w:position w:val="-6"/>
          <w:lang w:val="es-VE"/>
        </w:rPr>
        <w:object w:dxaOrig="200" w:dyaOrig="220">
          <v:shape id="_x0000_i1084" type="#_x0000_t75" style="width:9.75pt;height:11.25pt" o:ole="">
            <v:imagedata r:id="rId123" o:title=""/>
          </v:shape>
          <o:OLEObject Type="Embed" ProgID="Equation.DSMT4" ShapeID="_x0000_i1084" DrawAspect="Content" ObjectID="_1390671068" r:id="rId124"/>
        </w:object>
      </w:r>
      <w:r w:rsidRPr="0091532D">
        <w:rPr>
          <w:lang w:val="es-VE"/>
        </w:rPr>
        <w:t xml:space="preserve"> la frecuencia de la luz.</w:t>
      </w:r>
    </w:p>
    <w:p w:rsidR="00183086" w:rsidRPr="0091532D" w:rsidRDefault="00183086">
      <w:pPr>
        <w:pStyle w:val="MTDisplayEquation"/>
        <w:rPr>
          <w:lang w:val="es-VE"/>
        </w:rPr>
      </w:pPr>
      <w:r w:rsidRPr="0091532D">
        <w:rPr>
          <w:position w:val="-12"/>
          <w:lang w:val="es-VE"/>
        </w:rPr>
        <w:object w:dxaOrig="220" w:dyaOrig="360">
          <v:shape id="_x0000_i1085" type="#_x0000_t75" style="width:11.25pt;height:18pt" o:ole="">
            <v:imagedata r:id="rId125" o:title=""/>
          </v:shape>
          <o:OLEObject Type="Embed" ProgID="Equation.DSMT4" ShapeID="_x0000_i1085" DrawAspect="Content" ObjectID="_1390671069" r:id="rId126"/>
        </w:object>
      </w:r>
      <w:r w:rsidRPr="0091532D">
        <w:rPr>
          <w:lang w:val="es-VE"/>
        </w:rPr>
        <w:t xml:space="preserve"> y </w:t>
      </w:r>
      <w:r w:rsidRPr="0091532D">
        <w:rPr>
          <w:position w:val="-12"/>
          <w:lang w:val="es-VE"/>
        </w:rPr>
        <w:object w:dxaOrig="220" w:dyaOrig="360">
          <v:shape id="_x0000_i1086" type="#_x0000_t75" style="width:11.25pt;height:18pt" o:ole="">
            <v:imagedata r:id="rId127" o:title=""/>
          </v:shape>
          <o:OLEObject Type="Embed" ProgID="Equation.DSMT4" ShapeID="_x0000_i1086" DrawAspect="Content" ObjectID="_1390671070" r:id="rId128"/>
        </w:object>
      </w:r>
      <w:r w:rsidRPr="0091532D">
        <w:rPr>
          <w:lang w:val="es-VE"/>
        </w:rPr>
        <w:t xml:space="preserve"> son los coeficientes de atenuación del haz de muestra y el haz de referencia respectivamente</w:t>
      </w:r>
      <w:ins w:id="297" w:author="DST" w:date="2012-02-13T19:35:00Z">
        <w:r>
          <w:rPr>
            <w:lang w:val="es-VE"/>
          </w:rPr>
          <w:t>. P</w:t>
        </w:r>
      </w:ins>
      <w:del w:id="298" w:author="DST" w:date="2012-02-13T19:35:00Z">
        <w:r w:rsidRPr="0091532D" w:rsidDel="009224C5">
          <w:rPr>
            <w:lang w:val="es-VE"/>
          </w:rPr>
          <w:delText>, p</w:delText>
        </w:r>
      </w:del>
      <w:r w:rsidRPr="0091532D">
        <w:rPr>
          <w:lang w:val="es-VE"/>
        </w:rPr>
        <w:t>ara un interferómetro de Michelson se tiene que:</w:t>
      </w:r>
    </w:p>
    <w:p w:rsidR="00183086" w:rsidRPr="0091532D" w:rsidRDefault="00183086" w:rsidP="00784905">
      <w:pPr>
        <w:pStyle w:val="MTDisplayEquation"/>
        <w:rPr>
          <w:lang w:val="es-VE"/>
        </w:rPr>
      </w:pPr>
      <w:r w:rsidRPr="0091532D">
        <w:rPr>
          <w:lang w:val="es-VE"/>
        </w:rPr>
        <w:tab/>
      </w:r>
      <w:r w:rsidRPr="0091532D">
        <w:rPr>
          <w:position w:val="-30"/>
          <w:lang w:val="es-VE"/>
        </w:rPr>
        <w:object w:dxaOrig="1740" w:dyaOrig="720">
          <v:shape id="_x0000_i1087" type="#_x0000_t75" style="width:86.25pt;height:36pt" o:ole="">
            <v:imagedata r:id="rId129" o:title=""/>
          </v:shape>
          <o:OLEObject Type="Embed" ProgID="Equation.DSMT4" ShapeID="_x0000_i1087" DrawAspect="Content" ObjectID="_1390671071" r:id="rId130"/>
        </w:object>
      </w:r>
    </w:p>
    <w:p w:rsidR="00183086" w:rsidRPr="0091532D" w:rsidRDefault="00183086" w:rsidP="00784905">
      <w:r w:rsidRPr="0091532D">
        <w:t xml:space="preserve">Donde </w:t>
      </w:r>
      <w:r w:rsidRPr="0091532D">
        <w:rPr>
          <w:position w:val="-12"/>
        </w:rPr>
        <w:object w:dxaOrig="1219" w:dyaOrig="360">
          <v:shape id="_x0000_i1088" type="#_x0000_t75" style="width:60pt;height:18pt" o:ole="">
            <v:imagedata r:id="rId131" o:title=""/>
          </v:shape>
          <o:OLEObject Type="Embed" ProgID="Equation.DSMT4" ShapeID="_x0000_i1088" DrawAspect="Content" ObjectID="_1390671072" r:id="rId132"/>
        </w:object>
      </w:r>
      <w:r w:rsidRPr="0091532D">
        <w:t xml:space="preserve"> es el coeficiente de transmisión del divisor de haz y </w:t>
      </w:r>
      <w:r w:rsidRPr="0091532D">
        <w:rPr>
          <w:position w:val="-12"/>
        </w:rPr>
        <w:object w:dxaOrig="400" w:dyaOrig="360">
          <v:shape id="_x0000_i1089" type="#_x0000_t75" style="width:19.5pt;height:18pt" o:ole="">
            <v:imagedata r:id="rId133" o:title=""/>
          </v:shape>
          <o:OLEObject Type="Embed" ProgID="Equation.DSMT4" ShapeID="_x0000_i1089" DrawAspect="Content" ObjectID="_1390671073" r:id="rId134"/>
        </w:object>
      </w:r>
      <w:r w:rsidRPr="0091532D">
        <w:t xml:space="preserve"> el coeficiente de reflexión; </w:t>
      </w:r>
      <w:r w:rsidRPr="0091532D">
        <w:rPr>
          <w:position w:val="-12"/>
        </w:rPr>
        <w:object w:dxaOrig="300" w:dyaOrig="360">
          <v:shape id="_x0000_i1090" type="#_x0000_t75" style="width:15pt;height:18pt" o:ole="">
            <v:imagedata r:id="rId135" o:title=""/>
          </v:shape>
          <o:OLEObject Type="Embed" ProgID="Equation.DSMT4" ShapeID="_x0000_i1090" DrawAspect="Content" ObjectID="_1390671074" r:id="rId136"/>
        </w:object>
      </w:r>
      <w:r w:rsidRPr="0091532D">
        <w:t xml:space="preserve"> es la reflectividad de la muestra mientras que </w:t>
      </w:r>
      <w:r w:rsidRPr="0091532D">
        <w:rPr>
          <w:position w:val="-12"/>
        </w:rPr>
        <w:object w:dxaOrig="460" w:dyaOrig="360">
          <v:shape id="_x0000_i1091" type="#_x0000_t75" style="width:23.25pt;height:18pt" o:ole="">
            <v:imagedata r:id="rId137" o:title=""/>
          </v:shape>
          <o:OLEObject Type="Embed" ProgID="Equation.DSMT4" ShapeID="_x0000_i1091" DrawAspect="Content" ObjectID="_1390671075" r:id="rId138"/>
        </w:object>
      </w:r>
      <w:r w:rsidRPr="0091532D">
        <w:t xml:space="preserve"> es el coeficiente de reflexión del espejo de referencia.</w:t>
      </w:r>
    </w:p>
    <w:p w:rsidR="00183086" w:rsidRPr="0091532D" w:rsidRDefault="00183086" w:rsidP="00C16C43">
      <w:r w:rsidRPr="0091532D">
        <w:t xml:space="preserve">Para un interferómetro de Mirau se tiene que: </w:t>
      </w:r>
    </w:p>
    <w:p w:rsidR="00183086" w:rsidRPr="0091532D" w:rsidRDefault="00183086" w:rsidP="00784905">
      <w:pPr>
        <w:pStyle w:val="MTDisplayEquation"/>
        <w:rPr>
          <w:lang w:val="es-VE"/>
        </w:rPr>
      </w:pPr>
      <w:r w:rsidRPr="0091532D">
        <w:rPr>
          <w:lang w:val="es-VE"/>
        </w:rPr>
        <w:tab/>
      </w:r>
      <w:r w:rsidRPr="0091532D">
        <w:rPr>
          <w:position w:val="-32"/>
          <w:lang w:val="es-VE"/>
        </w:rPr>
        <w:object w:dxaOrig="2880" w:dyaOrig="760">
          <v:shape id="_x0000_i1092" type="#_x0000_t75" style="width:2in;height:38.25pt" o:ole="">
            <v:imagedata r:id="rId139" o:title=""/>
          </v:shape>
          <o:OLEObject Type="Embed" ProgID="Equation.DSMT4" ShapeID="_x0000_i1092" DrawAspect="Content" ObjectID="_1390671076" r:id="rId140"/>
        </w:object>
      </w:r>
    </w:p>
    <w:p w:rsidR="00183086" w:rsidRPr="0091532D" w:rsidRDefault="00183086" w:rsidP="00784905">
      <w:r w:rsidRPr="0091532D">
        <w:t xml:space="preserve">Si se considera la fuente con un espectro no puntual, se tiene que la intensidad en el receptor será la suma de todas las componentes frecuenciales de la fuente interfiriendo, por lo tanto la ecuación </w:t>
      </w:r>
      <w:r w:rsidRPr="0091532D">
        <w:fldChar w:fldCharType="begin"/>
      </w:r>
      <w:r w:rsidRPr="0091532D">
        <w:instrText xml:space="preserve"> GOTOBUTTON ZEqnNum133711  \* MERGEFORMAT </w:instrText>
      </w:r>
      <w:fldSimple w:instr=" REF ZEqnNum133711 \* Charformat \! \* MERGEFORMAT ">
        <w:r w:rsidRPr="008D2941">
          <w:instrText>(2.1)</w:instrText>
        </w:r>
      </w:fldSimple>
      <w:r w:rsidRPr="0091532D">
        <w:fldChar w:fldCharType="end"/>
      </w:r>
      <w:r w:rsidRPr="0091532D">
        <w:t xml:space="preserve"> </w:t>
      </w:r>
      <w:del w:id="299" w:author="DST" w:date="2012-02-13T19:35:00Z">
        <w:r w:rsidRPr="0091532D" w:rsidDel="009224C5">
          <w:delText>quedar</w:delText>
        </w:r>
      </w:del>
      <w:ins w:id="300" w:author="DST" w:date="2012-02-13T19:35:00Z">
        <w:r w:rsidRPr="0091532D">
          <w:t>quedar</w:t>
        </w:r>
        <w:r>
          <w:t>á</w:t>
        </w:r>
      </w:ins>
      <w:del w:id="301" w:author="DST" w:date="2012-02-13T19:35:00Z">
        <w:r w:rsidRPr="0091532D" w:rsidDel="009224C5">
          <w:delText>ía</w:delText>
        </w:r>
      </w:del>
      <w:r w:rsidRPr="0091532D">
        <w:t xml:space="preserve"> de la siguiente forma:</w:t>
      </w:r>
    </w:p>
    <w:p w:rsidR="00183086" w:rsidRPr="0091532D" w:rsidRDefault="00183086" w:rsidP="00784905">
      <w:pPr>
        <w:pStyle w:val="MTDisplayEquation"/>
        <w:rPr>
          <w:lang w:val="es-VE"/>
        </w:rPr>
      </w:pPr>
      <w:r w:rsidRPr="0091532D">
        <w:rPr>
          <w:lang w:val="es-VE"/>
        </w:rPr>
        <w:tab/>
      </w:r>
      <w:r w:rsidRPr="0091532D">
        <w:rPr>
          <w:position w:val="-30"/>
          <w:lang w:val="es-VE"/>
        </w:rPr>
        <w:object w:dxaOrig="5400" w:dyaOrig="720">
          <v:shape id="_x0000_i1093" type="#_x0000_t75" style="width:270pt;height:36pt" o:ole="">
            <v:imagedata r:id="rId141" o:title=""/>
          </v:shape>
          <o:OLEObject Type="Embed" ProgID="Equation.DSMT4" ShapeID="_x0000_i1093" DrawAspect="Content" ObjectID="_1390671077" r:id="rId142"/>
        </w:object>
      </w:r>
    </w:p>
    <w:p w:rsidR="00183086" w:rsidRPr="0091532D" w:rsidRDefault="00183086" w:rsidP="00784905">
      <w:r w:rsidRPr="0091532D">
        <w:t xml:space="preserve">Donde </w:t>
      </w:r>
      <w:r w:rsidRPr="0091532D">
        <w:rPr>
          <w:position w:val="-14"/>
        </w:rPr>
        <w:object w:dxaOrig="600" w:dyaOrig="400">
          <v:shape id="_x0000_i1094" type="#_x0000_t75" style="width:30pt;height:20.25pt" o:ole="">
            <v:imagedata r:id="rId143" o:title=""/>
          </v:shape>
          <o:OLEObject Type="Embed" ProgID="Equation.DSMT4" ShapeID="_x0000_i1094" DrawAspect="Content" ObjectID="_1390671078" r:id="rId144"/>
        </w:object>
      </w:r>
      <w:r w:rsidRPr="0091532D">
        <w:t xml:space="preserve"> es el espectro de potencia de la fuente en frecuencia, </w:t>
      </w:r>
      <w:r w:rsidRPr="0091532D">
        <w:rPr>
          <w:position w:val="-6"/>
        </w:rPr>
        <w:object w:dxaOrig="940" w:dyaOrig="279">
          <v:shape id="_x0000_i1095" type="#_x0000_t75" style="width:47.25pt;height:14.25pt" o:ole="">
            <v:imagedata r:id="rId145" o:title=""/>
          </v:shape>
          <o:OLEObject Type="Embed" ProgID="Equation.DSMT4" ShapeID="_x0000_i1095" DrawAspect="Content" ObjectID="_1390671079" r:id="rId146"/>
        </w:object>
      </w:r>
      <w:r w:rsidRPr="0091532D">
        <w:t xml:space="preserve"> es la diferencia de camino óptico entre los haces y </w:t>
      </w:r>
      <w:r w:rsidRPr="0091532D">
        <w:rPr>
          <w:position w:val="-14"/>
        </w:rPr>
        <w:object w:dxaOrig="560" w:dyaOrig="400">
          <v:shape id="_x0000_i1096" type="#_x0000_t75" style="width:27.75pt;height:20.25pt" o:ole="">
            <v:imagedata r:id="rId147" o:title=""/>
          </v:shape>
          <o:OLEObject Type="Embed" ProgID="Equation.DSMT4" ShapeID="_x0000_i1096" DrawAspect="Content" ObjectID="_1390671080" r:id="rId148"/>
        </w:object>
      </w:r>
      <w:r w:rsidRPr="0091532D">
        <w:t xml:space="preserve"> el espectro de absorción de potencia del detector. Asumiendo que </w:t>
      </w:r>
      <w:r w:rsidRPr="0091532D">
        <w:rPr>
          <w:position w:val="-12"/>
        </w:rPr>
        <w:object w:dxaOrig="220" w:dyaOrig="360">
          <v:shape id="_x0000_i1097" type="#_x0000_t75" style="width:11.25pt;height:18pt" o:ole="">
            <v:imagedata r:id="rId149" o:title=""/>
          </v:shape>
          <o:OLEObject Type="Embed" ProgID="Equation.DSMT4" ShapeID="_x0000_i1097" DrawAspect="Content" ObjectID="_1390671081" r:id="rId150"/>
        </w:object>
      </w:r>
      <w:r w:rsidRPr="0091532D">
        <w:t xml:space="preserve"> y </w:t>
      </w:r>
      <w:r w:rsidRPr="0091532D">
        <w:rPr>
          <w:position w:val="-12"/>
        </w:rPr>
        <w:object w:dxaOrig="220" w:dyaOrig="360">
          <v:shape id="_x0000_i1098" type="#_x0000_t75" style="width:11.25pt;height:18pt" o:ole="">
            <v:imagedata r:id="rId151" o:title=""/>
          </v:shape>
          <o:OLEObject Type="Embed" ProgID="Equation.DSMT4" ShapeID="_x0000_i1098" DrawAspect="Content" ObjectID="_1390671082" r:id="rId152"/>
        </w:object>
      </w:r>
      <w:r w:rsidRPr="0091532D">
        <w:t xml:space="preserve"> no dependen de la frecuencia de la luz se obtiene:</w:t>
      </w:r>
    </w:p>
    <w:p w:rsidR="00183086" w:rsidRPr="0091532D" w:rsidRDefault="00183086" w:rsidP="00784905">
      <w:pPr>
        <w:pStyle w:val="MTDisplayEquation"/>
        <w:rPr>
          <w:lang w:val="es-VE"/>
        </w:rPr>
      </w:pPr>
      <w:r w:rsidRPr="0091532D">
        <w:rPr>
          <w:lang w:val="es-VE"/>
        </w:rPr>
        <w:tab/>
      </w:r>
      <w:r w:rsidRPr="0091532D">
        <w:rPr>
          <w:position w:val="-68"/>
          <w:lang w:val="es-VE"/>
        </w:rPr>
        <w:object w:dxaOrig="6759" w:dyaOrig="1480">
          <v:shape id="_x0000_i1099" type="#_x0000_t75" style="width:338.25pt;height:74.25pt" o:ole="">
            <v:imagedata r:id="rId153" o:title=""/>
          </v:shape>
          <o:OLEObject Type="Embed" ProgID="Equation.DSMT4" ShapeID="_x0000_i1099" DrawAspect="Content" ObjectID="_1390671083" r:id="rId154"/>
        </w:object>
      </w:r>
    </w:p>
    <w:p w:rsidR="00183086" w:rsidRPr="0091532D" w:rsidRDefault="00183086" w:rsidP="00F41663">
      <w:r w:rsidRPr="0091532D">
        <w:t xml:space="preserve">Donde </w:t>
      </w:r>
      <w:r w:rsidRPr="0091532D">
        <w:rPr>
          <w:position w:val="-12"/>
        </w:rPr>
        <w:object w:dxaOrig="360" w:dyaOrig="360">
          <v:shape id="_x0000_i1100" type="#_x0000_t75" style="width:18pt;height:18pt" o:ole="">
            <v:imagedata r:id="rId155" o:title=""/>
          </v:shape>
          <o:OLEObject Type="Embed" ProgID="Equation.DSMT4" ShapeID="_x0000_i1100" DrawAspect="Content" ObjectID="_1390671084" r:id="rId156"/>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101" type="#_x0000_t75" style="width:9.75pt;height:14.25pt" o:ole="">
            <v:imagedata r:id="rId157" o:title=""/>
          </v:shape>
          <o:OLEObject Type="Embed" ProgID="Equation.DSMT4" ShapeID="_x0000_i1101" DrawAspect="Content" ObjectID="_1390671085" r:id="rId158"/>
        </w:object>
      </w:r>
      <w:r w:rsidRPr="0091532D">
        <w:t xml:space="preserve"> hasta </w:t>
      </w:r>
      <w:r w:rsidRPr="0091532D">
        <w:rPr>
          <w:position w:val="-4"/>
        </w:rPr>
        <w:object w:dxaOrig="240" w:dyaOrig="200">
          <v:shape id="_x0000_i1102" type="#_x0000_t75" style="width:12pt;height:9.75pt" o:ole="">
            <v:imagedata r:id="rId159" o:title=""/>
          </v:shape>
          <o:OLEObject Type="Embed" ProgID="Equation.DSMT4" ShapeID="_x0000_i1102" DrawAspect="Content" ObjectID="_1390671086" r:id="rId160"/>
        </w:object>
      </w:r>
    </w:p>
    <w:p w:rsidR="00183086" w:rsidRPr="0091532D" w:rsidRDefault="00183086" w:rsidP="00784905">
      <w:pPr>
        <w:pStyle w:val="MTDisplayEquation"/>
        <w:rPr>
          <w:lang w:val="es-VE"/>
        </w:rPr>
      </w:pPr>
      <w:r w:rsidRPr="0091532D">
        <w:rPr>
          <w:lang w:val="es-VE"/>
        </w:rPr>
        <w:tab/>
      </w:r>
      <w:r w:rsidRPr="0091532D">
        <w:rPr>
          <w:position w:val="-32"/>
          <w:lang w:val="es-VE"/>
        </w:rPr>
        <w:object w:dxaOrig="5300" w:dyaOrig="740">
          <v:shape id="_x0000_i1103" type="#_x0000_t75" style="width:262.5pt;height:36.75pt" o:ole="">
            <v:imagedata r:id="rId161" o:title=""/>
          </v:shape>
          <o:OLEObject Type="Embed" ProgID="Equation.DSMT4" ShapeID="_x0000_i1103" DrawAspect="Content" ObjectID="_1390671087" r:id="rId162"/>
        </w:object>
      </w:r>
    </w:p>
    <w:p w:rsidR="00183086" w:rsidRPr="0091532D" w:rsidRDefault="00183086">
      <w:r w:rsidRPr="0091532D">
        <w:t xml:space="preserve">Si se piensa que </w:t>
      </w:r>
      <w:r w:rsidRPr="0091532D">
        <w:rPr>
          <w:position w:val="-24"/>
        </w:rPr>
        <w:object w:dxaOrig="360" w:dyaOrig="620">
          <v:shape id="_x0000_i1104" type="#_x0000_t75" style="width:18pt;height:30.75pt" o:ole="">
            <v:imagedata r:id="rId163" o:title=""/>
          </v:shape>
          <o:OLEObject Type="Embed" ProgID="Equation.DSMT4" ShapeID="_x0000_i1104" DrawAspect="Content" ObjectID="_1390671088" r:id="rId164"/>
        </w:object>
      </w:r>
      <w:r w:rsidRPr="0091532D">
        <w:t xml:space="preserve"> como el </w:t>
      </w:r>
      <w:ins w:id="302" w:author="DST" w:date="2012-02-13T19:36:00Z">
        <w:r>
          <w:t xml:space="preserve">intervalo de </w:t>
        </w:r>
      </w:ins>
      <w:r w:rsidRPr="0091532D">
        <w:t xml:space="preserve">tiempo </w:t>
      </w:r>
      <w:ins w:id="303" w:author="DST" w:date="2012-02-13T19:36:00Z">
        <w:r>
          <w:rPr>
            <w:szCs w:val="24"/>
          </w:rPr>
          <w:sym w:font="Symbol" w:char="F044"/>
        </w:r>
      </w:ins>
      <w:r w:rsidRPr="0091532D">
        <w:rPr>
          <w:position w:val="-6"/>
        </w:rPr>
        <w:object w:dxaOrig="139" w:dyaOrig="240">
          <v:shape id="_x0000_i1105" type="#_x0000_t75" style="width:6.75pt;height:12pt" o:ole="">
            <v:imagedata r:id="rId165" o:title=""/>
          </v:shape>
          <o:OLEObject Type="Embed" ProgID="Equation.DSMT4" ShapeID="_x0000_i1105" DrawAspect="Content" ObjectID="_1390671089" r:id="rId166"/>
        </w:object>
      </w:r>
      <w:r w:rsidRPr="0091532D">
        <w:t xml:space="preserve"> en que la luz atraviesa una distancia </w:t>
      </w:r>
      <w:r w:rsidRPr="0091532D">
        <w:rPr>
          <w:position w:val="-4"/>
        </w:rPr>
        <w:object w:dxaOrig="320" w:dyaOrig="260">
          <v:shape id="_x0000_i1106" type="#_x0000_t75" style="width:15.75pt;height:13.5pt" o:ole="">
            <v:imagedata r:id="rId167" o:title=""/>
          </v:shape>
          <o:OLEObject Type="Embed" ProgID="Equation.DSMT4" ShapeID="_x0000_i1106" DrawAspect="Content" ObjectID="_1390671090" r:id="rId168"/>
        </w:object>
      </w:r>
      <w:r w:rsidRPr="0091532D">
        <w:t>, se puede escribir el término de la integral como la parte real de la transformada inversa de Fourier del espectro de la fuente absorbido por el detector.</w:t>
      </w:r>
    </w:p>
    <w:p w:rsidR="00183086" w:rsidRPr="0091532D" w:rsidRDefault="00183086">
      <w:pPr>
        <w:pStyle w:val="MTDisplayEquation"/>
        <w:rPr>
          <w:lang w:val="es-VE"/>
        </w:rPr>
      </w:pPr>
      <w:r w:rsidRPr="0091532D">
        <w:rPr>
          <w:lang w:val="es-VE"/>
        </w:rPr>
        <w:tab/>
      </w:r>
      <w:r w:rsidRPr="0091532D">
        <w:rPr>
          <w:position w:val="-18"/>
          <w:lang w:val="es-VE"/>
        </w:rPr>
        <w:object w:dxaOrig="4959" w:dyaOrig="480">
          <v:shape id="_x0000_i1107" type="#_x0000_t75" style="width:248.25pt;height:24pt" o:ole="">
            <v:imagedata r:id="rId169" o:title=""/>
          </v:shape>
          <o:OLEObject Type="Embed" ProgID="Equation.DSMT4" ShapeID="_x0000_i1107" DrawAspect="Content" ObjectID="_1390671091" r:id="rId170"/>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2</w:instrText>
        </w:r>
      </w:fldSimple>
      <w:r w:rsidRPr="0091532D">
        <w:rPr>
          <w:lang w:val="es-VE"/>
        </w:rPr>
        <w:instrText>.</w:instrText>
      </w:r>
      <w:fldSimple w:instr=" SEQ MTEqn \c \* Arabic \* MERGEFORMAT ">
        <w:r w:rsidRPr="0091532D">
          <w:rPr>
            <w:lang w:val="es-VE"/>
          </w:rPr>
          <w:instrText>2</w:instrText>
        </w:r>
      </w:fldSimple>
      <w:r w:rsidRPr="0091532D">
        <w:rPr>
          <w:lang w:val="es-VE"/>
        </w:rPr>
        <w:instrText>)</w:instrText>
      </w:r>
      <w:r w:rsidRPr="0091532D">
        <w:rPr>
          <w:lang w:val="es-VE"/>
        </w:rPr>
        <w:fldChar w:fldCharType="end"/>
      </w:r>
    </w:p>
    <w:p w:rsidR="00183086" w:rsidRPr="0091532D" w:rsidRDefault="00183086" w:rsidP="001F6E0E">
      <w:r w:rsidRPr="0091532D">
        <w:t xml:space="preserve">El espectro de potencia es igual al modulo al cuadrado del espectro </w:t>
      </w:r>
    </w:p>
    <w:p w:rsidR="00183086" w:rsidRPr="0091532D" w:rsidRDefault="00183086">
      <w:pPr>
        <w:pStyle w:val="MTDisplayEquation"/>
        <w:rPr>
          <w:lang w:val="es-VE"/>
        </w:rPr>
      </w:pPr>
      <w:r w:rsidRPr="0091532D">
        <w:rPr>
          <w:lang w:val="es-VE"/>
        </w:rPr>
        <w:tab/>
      </w:r>
      <w:r w:rsidRPr="0091532D">
        <w:rPr>
          <w:position w:val="-126"/>
          <w:lang w:val="es-VE"/>
        </w:rPr>
        <w:object w:dxaOrig="3700" w:dyaOrig="2640">
          <v:shape id="_x0000_i1108" type="#_x0000_t75" style="width:185.25pt;height:128.25pt" o:ole="">
            <v:imagedata r:id="rId171" o:title=""/>
          </v:shape>
          <o:OLEObject Type="Embed" ProgID="Equation.DSMT4" ShapeID="_x0000_i1108" DrawAspect="Content" ObjectID="_1390671092" r:id="rId172"/>
        </w:object>
      </w:r>
    </w:p>
    <w:p w:rsidR="00183086" w:rsidRPr="008D2941" w:rsidRDefault="00183086" w:rsidP="00784905">
      <w:r w:rsidRPr="0091532D">
        <w:t xml:space="preserve">La transformada inversa de Fourier de una función en frecuencia multiplicada por otra está definida como la convolución de ambas funciones en el espacio de tiempo. Y si una función es </w:t>
      </w:r>
      <w:del w:id="304" w:author="DST" w:date="2012-02-13T19:37:00Z">
        <w:r w:rsidRPr="0091532D" w:rsidDel="009224C5">
          <w:delText xml:space="preserve">el </w:delText>
        </w:r>
      </w:del>
      <w:ins w:id="305" w:author="DST" w:date="2012-02-13T19:37:00Z">
        <w:r>
          <w:t>la</w:t>
        </w:r>
        <w:r w:rsidRPr="0091532D">
          <w:t xml:space="preserve"> </w:t>
        </w:r>
      </w:ins>
      <w:del w:id="306" w:author="DST" w:date="2012-02-13T19:37:00Z">
        <w:r w:rsidRPr="0091532D" w:rsidDel="009224C5">
          <w:delText xml:space="preserve">conjugado </w:delText>
        </w:r>
      </w:del>
      <w:ins w:id="307" w:author="DST" w:date="2012-02-13T19:37:00Z">
        <w:r w:rsidRPr="0091532D">
          <w:t>conjugad</w:t>
        </w:r>
        <w:r>
          <w:t>a</w:t>
        </w:r>
        <w:r w:rsidRPr="0091532D">
          <w:t xml:space="preserve"> </w:t>
        </w:r>
      </w:ins>
      <w:r w:rsidRPr="0091532D">
        <w:t>de la otra, entonces la convolución está definida como la autocorrelación. En base a esto</w:t>
      </w:r>
      <w:ins w:id="308" w:author="DST" w:date="2012-02-13T19:37:00Z">
        <w:r>
          <w:t>,</w:t>
        </w:r>
      </w:ins>
      <w:r w:rsidRPr="0091532D">
        <w:t xml:space="preserve"> la información de la interferencia está contenida en el patrón de autocorrelación del espectro de la fuente absorbido por el detector en el espacio temporal.</w:t>
      </w:r>
    </w:p>
    <w:p w:rsidR="00183086" w:rsidRPr="0091532D" w:rsidRDefault="00183086">
      <w:pPr>
        <w:pStyle w:val="MTDisplayEquation"/>
        <w:rPr>
          <w:lang w:val="es-VE"/>
        </w:rPr>
      </w:pPr>
      <w:r w:rsidRPr="0091532D">
        <w:rPr>
          <w:lang w:val="es-VE"/>
        </w:rPr>
        <w:tab/>
      </w:r>
      <w:r w:rsidRPr="0091532D">
        <w:rPr>
          <w:position w:val="-30"/>
          <w:lang w:val="es-VE"/>
        </w:rPr>
        <w:object w:dxaOrig="4060" w:dyaOrig="720">
          <v:shape id="_x0000_i1109" type="#_x0000_t75" style="width:203.25pt;height:36pt" o:ole="">
            <v:imagedata r:id="rId173" o:title=""/>
          </v:shape>
          <o:OLEObject Type="Embed" ProgID="Equation.DSMT4" ShapeID="_x0000_i1109" DrawAspect="Content" ObjectID="_1390671093" r:id="rId174"/>
        </w:object>
      </w:r>
    </w:p>
    <w:p w:rsidR="00183086" w:rsidRPr="008D2941" w:rsidRDefault="00183086" w:rsidP="00784905">
      <w:r w:rsidRPr="0091532D">
        <w:t>Por lo tanto la intensidad obtenida por el detector será igual a:</w:t>
      </w:r>
    </w:p>
    <w:p w:rsidR="00183086" w:rsidRPr="0091532D" w:rsidRDefault="00183086">
      <w:pPr>
        <w:pStyle w:val="MTDisplayEquation"/>
        <w:rPr>
          <w:lang w:val="es-VE"/>
        </w:rPr>
      </w:pPr>
      <w:r w:rsidRPr="0091532D">
        <w:rPr>
          <w:lang w:val="es-VE"/>
        </w:rPr>
        <w:tab/>
      </w:r>
      <w:r w:rsidRPr="0091532D">
        <w:rPr>
          <w:position w:val="-30"/>
          <w:lang w:val="es-VE"/>
        </w:rPr>
        <w:object w:dxaOrig="4000" w:dyaOrig="720">
          <v:shape id="_x0000_i1110" type="#_x0000_t75" style="width:200.25pt;height:36pt" o:ole="">
            <v:imagedata r:id="rId175" o:title=""/>
          </v:shape>
          <o:OLEObject Type="Embed" ProgID="Equation.DSMT4" ShapeID="_x0000_i1110" DrawAspect="Content" ObjectID="_1390671094" r:id="rId176"/>
        </w:object>
      </w:r>
      <w:r w:rsidRPr="0091532D">
        <w:rPr>
          <w:lang w:val="es-VE"/>
        </w:rPr>
        <w:tab/>
      </w:r>
      <w:r w:rsidRPr="0091532D">
        <w:rPr>
          <w:lang w:val="es-VE"/>
        </w:rPr>
        <w:fldChar w:fldCharType="begin"/>
      </w:r>
      <w:r w:rsidRPr="0091532D">
        <w:rPr>
          <w:lang w:val="es-VE"/>
        </w:rPr>
        <w:instrText xml:space="preserve"> MACROBUTTON MTPlaceRef \* MERGEFORMAT </w:instrText>
      </w:r>
      <w:bookmarkStart w:id="309" w:name="ZEqnNum261601"/>
      <w:r w:rsidRPr="0091532D">
        <w:rPr>
          <w:lang w:val="es-VE"/>
        </w:rPr>
        <w:instrText>(</w:instrText>
      </w:r>
      <w:fldSimple w:instr=" SEQ MTChap \c \* Arabic \* MERGEFORMAT ">
        <w:r w:rsidRPr="0091532D">
          <w:rPr>
            <w:lang w:val="es-VE"/>
          </w:rPr>
          <w:instrText>2</w:instrText>
        </w:r>
      </w:fldSimple>
      <w:r w:rsidRPr="0091532D">
        <w:rPr>
          <w:lang w:val="es-VE"/>
        </w:rPr>
        <w:instrText>.</w:instrText>
      </w:r>
      <w:fldSimple w:instr=" SEQ MTEqn \c \* Arabic \* MERGEFORMAT ">
        <w:r w:rsidRPr="0091532D">
          <w:rPr>
            <w:lang w:val="es-VE"/>
          </w:rPr>
          <w:instrText>3</w:instrText>
        </w:r>
      </w:fldSimple>
      <w:r w:rsidRPr="0091532D">
        <w:rPr>
          <w:lang w:val="es-VE"/>
        </w:rPr>
        <w:instrText>)</w:instrText>
      </w:r>
      <w:bookmarkEnd w:id="309"/>
      <w:r w:rsidRPr="0091532D">
        <w:rPr>
          <w:lang w:val="es-VE"/>
        </w:rPr>
        <w:fldChar w:fldCharType="end"/>
      </w:r>
    </w:p>
    <w:p w:rsidR="00183086" w:rsidRPr="008D2941" w:rsidRDefault="00183086" w:rsidP="00784905">
      <w:r w:rsidRPr="0091532D">
        <w:t xml:space="preserve">Con esta ecuación solo hace falta calcular la autocorrelación del espectro de la fuente absorbido por el detector y evaluarlo a </w:t>
      </w:r>
      <w:r w:rsidRPr="008D2941">
        <w:t>las distintas diferencias</w:t>
      </w:r>
      <w:r w:rsidRPr="0091532D">
        <w:t xml:space="preserve"> de camino óptico que puedan existir en la muestra.</w:t>
      </w:r>
    </w:p>
    <w:p w:rsidR="00183086" w:rsidRPr="008D2941" w:rsidRDefault="00183086" w:rsidP="00784905">
      <w:r w:rsidRPr="0091532D">
        <w:t xml:space="preserve">El modulo de interferometría del simulador recibe los parámetros de la cámara (espectros de potencia de los sensores R, G y B) y la información del espectro de la fuente de iluminación. Con esta información reconstruye la función de autocorrelación para cada sensor y luego con la información del perfil </w:t>
      </w:r>
      <w:r w:rsidRPr="0091532D">
        <w:rPr>
          <w:position w:val="-14"/>
        </w:rPr>
        <w:object w:dxaOrig="760" w:dyaOrig="400">
          <v:shape id="_x0000_i1111" type="#_x0000_t75" style="width:38.25pt;height:20.25pt" o:ole="">
            <v:imagedata r:id="rId177" o:title=""/>
          </v:shape>
          <o:OLEObject Type="Embed" ProgID="Equation.DSMT4" ShapeID="_x0000_i1111" DrawAspect="Content" ObjectID="_1390671095" r:id="rId178"/>
        </w:object>
      </w:r>
      <w:r w:rsidRPr="0091532D">
        <w:t xml:space="preserve"> obtiene la diferencia de camino óptico </w:t>
      </w:r>
      <w:r w:rsidRPr="0091532D">
        <w:rPr>
          <w:position w:val="-14"/>
        </w:rPr>
        <w:object w:dxaOrig="880" w:dyaOrig="400">
          <v:shape id="_x0000_i1112" type="#_x0000_t75" style="width:44.25pt;height:20.25pt" o:ole="">
            <v:imagedata r:id="rId179" o:title=""/>
          </v:shape>
          <o:OLEObject Type="Embed" ProgID="Equation.DSMT4" ShapeID="_x0000_i1112" DrawAspect="Content" ObjectID="_1390671096" r:id="rId180"/>
        </w:object>
      </w:r>
      <w:r w:rsidRPr="0091532D">
        <w:t xml:space="preserve"> y </w:t>
      </w:r>
      <w:r w:rsidRPr="008D2941">
        <w:t>evalúa</w:t>
      </w:r>
      <w:r w:rsidRPr="0091532D">
        <w:t xml:space="preserve"> la autocorrelación </w:t>
      </w:r>
      <w:r w:rsidRPr="0091532D">
        <w:rPr>
          <w:position w:val="-28"/>
        </w:rPr>
        <w:object w:dxaOrig="960" w:dyaOrig="680">
          <v:shape id="_x0000_i1113" type="#_x0000_t75" style="width:48pt;height:33.75pt" o:ole="">
            <v:imagedata r:id="rId181" o:title=""/>
          </v:shape>
          <o:OLEObject Type="Embed" ProgID="Equation.DSMT4" ShapeID="_x0000_i1113" DrawAspect="Content" ObjectID="_1390671097" r:id="rId182"/>
        </w:object>
      </w:r>
      <w:r w:rsidRPr="0091532D">
        <w:t xml:space="preserve"> para este valor, luego con la información de la visibilidad de la muestra para cada punto </w:t>
      </w:r>
      <w:r w:rsidRPr="0091532D">
        <w:rPr>
          <w:position w:val="-14"/>
        </w:rPr>
        <w:object w:dxaOrig="600" w:dyaOrig="400">
          <v:shape id="_x0000_i1114" type="#_x0000_t75" style="width:30pt;height:20.25pt" o:ole="">
            <v:imagedata r:id="rId183" o:title=""/>
          </v:shape>
          <o:OLEObject Type="Embed" ProgID="Equation.DSMT4" ShapeID="_x0000_i1114" DrawAspect="Content" ObjectID="_1390671098" r:id="rId184"/>
        </w:object>
      </w:r>
      <w:r w:rsidRPr="0091532D">
        <w:t xml:space="preserve"> calcula un estimado de </w:t>
      </w:r>
      <w:r w:rsidRPr="0091532D">
        <w:rPr>
          <w:position w:val="-12"/>
        </w:rPr>
        <w:object w:dxaOrig="220" w:dyaOrig="360">
          <v:shape id="_x0000_i1115" type="#_x0000_t75" style="width:11.25pt;height:18pt" o:ole="">
            <v:imagedata r:id="rId185" o:title=""/>
          </v:shape>
          <o:OLEObject Type="Embed" ProgID="Equation.DSMT4" ShapeID="_x0000_i1115" DrawAspect="Content" ObjectID="_1390671099" r:id="rId186"/>
        </w:object>
      </w:r>
      <w:r w:rsidRPr="0091532D">
        <w:t xml:space="preserve"> y finalmente obtiene la intensidad </w:t>
      </w:r>
      <w:r w:rsidRPr="0091532D">
        <w:rPr>
          <w:position w:val="-14"/>
        </w:rPr>
        <w:object w:dxaOrig="900" w:dyaOrig="400">
          <v:shape id="_x0000_i1116" type="#_x0000_t75" style="width:44.25pt;height:20.25pt" o:ole="">
            <v:imagedata r:id="rId187" o:title=""/>
          </v:shape>
          <o:OLEObject Type="Embed" ProgID="Equation.DSMT4" ShapeID="_x0000_i1116" DrawAspect="Content" ObjectID="_1390671100" r:id="rId188"/>
        </w:object>
      </w:r>
      <w:r w:rsidRPr="0091532D">
        <w:t xml:space="preserve"> para cada punto de la imagen y sensor de la cámara.</w:t>
      </w:r>
    </w:p>
    <w:p w:rsidR="00183086" w:rsidRPr="008D2941" w:rsidRDefault="00183086">
      <w:r w:rsidRPr="008D2941">
        <w:t>C</w:t>
      </w:r>
      <w:del w:id="310" w:author="DST" w:date="2012-02-13T19:37:00Z">
        <w:r w:rsidRPr="008D2941" w:rsidDel="009224C5">
          <w:delText>ó</w:delText>
        </w:r>
      </w:del>
      <w:ins w:id="311" w:author="DST" w:date="2012-02-13T19:37:00Z">
        <w:r>
          <w:t>o</w:t>
        </w:r>
      </w:ins>
      <w:r w:rsidRPr="008D2941">
        <w:t xml:space="preserve">mo se considera que la altura de la muestra </w:t>
      </w:r>
      <w:r w:rsidRPr="008D2941">
        <w:rPr>
          <w:position w:val="-14"/>
        </w:rPr>
        <w:object w:dxaOrig="740" w:dyaOrig="400">
          <v:shape id="_x0000_i1117" type="#_x0000_t75" style="width:36.75pt;height:19.5pt" o:ole="">
            <v:imagedata r:id="rId189" o:title=""/>
          </v:shape>
          <o:OLEObject Type="Embed" ProgID="Equation.DSMT4" ShapeID="_x0000_i1117" DrawAspect="Content" ObjectID="_1390671101" r:id="rId190"/>
        </w:object>
      </w:r>
      <w:r w:rsidRPr="008D2941">
        <w:t xml:space="preserve"> no cambia con el tiempo, la diferencia del camino óptico </w:t>
      </w:r>
      <w:r w:rsidRPr="008D2941">
        <w:rPr>
          <w:position w:val="-14"/>
        </w:rPr>
        <w:object w:dxaOrig="880" w:dyaOrig="400">
          <v:shape id="_x0000_i1118" type="#_x0000_t75" style="width:44.25pt;height:19.5pt" o:ole="">
            <v:imagedata r:id="rId191" o:title=""/>
          </v:shape>
          <o:OLEObject Type="Embed" ProgID="Equation.DSMT4" ShapeID="_x0000_i1118" DrawAspect="Content" ObjectID="_1390671102" r:id="rId192"/>
        </w:object>
      </w:r>
      <w:r w:rsidRPr="008D2941">
        <w:t xml:space="preserve"> variará con el tiempo de forma constante debido a las vibraciones mecánicas.</w:t>
      </w:r>
    </w:p>
    <w:p w:rsidR="00183086" w:rsidRPr="0091532D" w:rsidRDefault="00183086">
      <w:pPr>
        <w:pStyle w:val="MTDisplayEquation"/>
        <w:rPr>
          <w:lang w:val="es-VE"/>
        </w:rPr>
      </w:pPr>
      <w:r w:rsidRPr="0091532D">
        <w:rPr>
          <w:lang w:val="es-VE"/>
        </w:rPr>
        <w:tab/>
      </w:r>
      <w:r w:rsidRPr="0091532D">
        <w:rPr>
          <w:position w:val="-16"/>
          <w:lang w:val="es-VE"/>
        </w:rPr>
        <w:object w:dxaOrig="3320" w:dyaOrig="440">
          <v:shape id="_x0000_i1119" type="#_x0000_t75" style="width:162.75pt;height:21.75pt" o:ole="">
            <v:imagedata r:id="rId193" o:title=""/>
          </v:shape>
          <o:OLEObject Type="Embed" ProgID="Equation.DSMT4" ShapeID="_x0000_i1119" DrawAspect="Content" ObjectID="_1390671103" r:id="rId194"/>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2</w:instrText>
        </w:r>
      </w:fldSimple>
      <w:r w:rsidRPr="0091532D">
        <w:rPr>
          <w:lang w:val="es-VE"/>
        </w:rPr>
        <w:instrText>.</w:instrText>
      </w:r>
      <w:fldSimple w:instr=" SEQ MTEqn \c \* Arabic \* MERGEFORMAT ">
        <w:r w:rsidRPr="0091532D">
          <w:rPr>
            <w:lang w:val="es-VE"/>
          </w:rPr>
          <w:instrText>4</w:instrText>
        </w:r>
      </w:fldSimple>
      <w:r w:rsidRPr="0091532D">
        <w:rPr>
          <w:lang w:val="es-VE"/>
        </w:rPr>
        <w:instrText>)</w:instrText>
      </w:r>
      <w:r w:rsidRPr="0091532D">
        <w:rPr>
          <w:lang w:val="es-VE"/>
        </w:rPr>
        <w:fldChar w:fldCharType="end"/>
      </w:r>
    </w:p>
    <w:p w:rsidR="00183086" w:rsidRPr="008D2941" w:rsidRDefault="00183086" w:rsidP="00784905">
      <w:r w:rsidRPr="0091532D">
        <w:t xml:space="preserve">Donde </w:t>
      </w:r>
      <w:r w:rsidRPr="0091532D">
        <w:rPr>
          <w:position w:val="-6"/>
        </w:rPr>
        <w:object w:dxaOrig="240" w:dyaOrig="220">
          <v:shape id="_x0000_i1120" type="#_x0000_t75" style="width:12pt;height:10.5pt" o:ole="">
            <v:imagedata r:id="rId195" o:title=""/>
          </v:shape>
          <o:OLEObject Type="Embed" ProgID="Equation.DSMT4" ShapeID="_x0000_i1120" DrawAspect="Content" ObjectID="_1390671104" r:id="rId196"/>
        </w:object>
      </w:r>
      <w:r w:rsidRPr="0091532D">
        <w:t xml:space="preserve"> es una distancia arbitraria que se puede introducir al camino óptico, este </w:t>
      </w:r>
      <w:r w:rsidRPr="0091532D">
        <w:rPr>
          <w:position w:val="-6"/>
        </w:rPr>
        <w:object w:dxaOrig="240" w:dyaOrig="220">
          <v:shape id="_x0000_i1121" type="#_x0000_t75" style="width:12pt;height:10.5pt" o:ole="">
            <v:imagedata r:id="rId197" o:title=""/>
          </v:shape>
          <o:OLEObject Type="Embed" ProgID="Equation.DSMT4" ShapeID="_x0000_i1121" DrawAspect="Content" ObjectID="_1390671105" r:id="rId198"/>
        </w:object>
      </w:r>
      <w:r w:rsidRPr="0091532D">
        <w:t xml:space="preserve"> se puede ver como la separación del plano de imagen al origen de la muestra en un interferómetro de Mirau; </w:t>
      </w:r>
      <w:r w:rsidRPr="0091532D">
        <w:rPr>
          <w:position w:val="-14"/>
        </w:rPr>
        <w:object w:dxaOrig="499" w:dyaOrig="400">
          <v:shape id="_x0000_i1122" type="#_x0000_t75" style="width:24.75pt;height:19.5pt" o:ole="">
            <v:imagedata r:id="rId199" o:title=""/>
          </v:shape>
          <o:OLEObject Type="Embed" ProgID="Equation.DSMT4" ShapeID="_x0000_i1122" DrawAspect="Content" ObjectID="_1390671106" r:id="rId200"/>
        </w:object>
      </w:r>
      <w:r w:rsidRPr="0091532D">
        <w:t xml:space="preserve"> </w:t>
      </w:r>
      <w:del w:id="312" w:author="DST" w:date="2012-02-13T19:38:00Z">
        <w:r w:rsidRPr="0091532D" w:rsidDel="009224C5">
          <w:delText xml:space="preserve">serían </w:delText>
        </w:r>
      </w:del>
      <w:ins w:id="313" w:author="DST" w:date="2012-02-13T19:38:00Z">
        <w:r>
          <w:t>indica</w:t>
        </w:r>
        <w:r w:rsidRPr="0091532D">
          <w:t xml:space="preserve"> </w:t>
        </w:r>
      </w:ins>
      <w:r w:rsidRPr="0091532D">
        <w:t>las vibraciones mecánicas existentes en el sistema.</w:t>
      </w:r>
    </w:p>
    <w:p w:rsidR="00183086" w:rsidRPr="008D2941" w:rsidRDefault="00183086" w:rsidP="00784905">
      <w:r w:rsidRPr="0091532D">
        <w:t>El sistema permite simular la integración de la cámara</w:t>
      </w:r>
      <w:del w:id="314" w:author="DST" w:date="2012-02-13T19:38:00Z">
        <w:r w:rsidRPr="0091532D" w:rsidDel="009224C5">
          <w:delText xml:space="preserve">, </w:delText>
        </w:r>
      </w:del>
      <w:ins w:id="315" w:author="DST" w:date="2012-02-13T19:38:00Z">
        <w:r>
          <w:t>;</w:t>
        </w:r>
        <w:r w:rsidRPr="0091532D">
          <w:t xml:space="preserve"> </w:t>
        </w:r>
      </w:ins>
      <w:r w:rsidRPr="0091532D">
        <w:t xml:space="preserve">esto podría realizarse generando imágenes cada intervalo de tiempo </w:t>
      </w:r>
      <w:r w:rsidRPr="0091532D">
        <w:rPr>
          <w:position w:val="-6"/>
        </w:rPr>
        <w:object w:dxaOrig="279" w:dyaOrig="279">
          <v:shape id="_x0000_i1123" type="#_x0000_t75" style="width:14.25pt;height:14.25pt" o:ole="">
            <v:imagedata r:id="rId201" o:title=""/>
          </v:shape>
          <o:OLEObject Type="Embed" ProgID="Equation.DSMT4" ShapeID="_x0000_i1123" DrawAspect="Content" ObjectID="_1390671107" r:id="rId202"/>
        </w:object>
      </w:r>
      <w:r w:rsidRPr="0091532D">
        <w:t xml:space="preserve"> que sea definido y luego sumarlos y dividirlos entre la cantidad de imágenes obtenidas</w:t>
      </w:r>
      <w:ins w:id="316" w:author="DST" w:date="2012-02-13T19:38:00Z">
        <w:r>
          <w:t>.</w:t>
        </w:r>
      </w:ins>
      <w:del w:id="317" w:author="DST" w:date="2012-02-13T19:38:00Z">
        <w:r w:rsidRPr="0091532D" w:rsidDel="009224C5">
          <w:delText>,</w:delText>
        </w:r>
      </w:del>
      <w:r w:rsidRPr="0091532D">
        <w:t xml:space="preserve"> </w:t>
      </w:r>
      <w:ins w:id="318" w:author="DST" w:date="2012-02-13T19:38:00Z">
        <w:r>
          <w:t>S</w:t>
        </w:r>
      </w:ins>
      <w:del w:id="319" w:author="DST" w:date="2012-02-13T19:38:00Z">
        <w:r w:rsidRPr="0091532D" w:rsidDel="009224C5">
          <w:delText>s</w:delText>
        </w:r>
      </w:del>
      <w:r w:rsidRPr="0091532D">
        <w:t>in embargo el costo computacional y el tiempo de procesamiento sería muy alto. Debido a esto se realiza la integración en el término de la autocorrelación.</w:t>
      </w:r>
    </w:p>
    <w:p w:rsidR="00183086" w:rsidRPr="0091532D" w:rsidRDefault="00183086" w:rsidP="007B0CA8">
      <w:r w:rsidRPr="0091532D">
        <w:t>El término de autocorrelación contiene toda la información del interferograma para cualquier diferencia de camino óptico para cualquier punto de la imagen, las vibraciones mecánicas afectaran</w:t>
      </w:r>
      <w:ins w:id="320" w:author="DST" w:date="2012-02-13T19:44:00Z">
        <w:r>
          <w:t xml:space="preserve">, en principio, </w:t>
        </w:r>
      </w:ins>
      <w:r w:rsidRPr="0091532D">
        <w:t xml:space="preserve"> por igual a todos los puntos, por lo tanto la integración puede realizarse integrando la autocorrelación desplazada por la vibración mecánica y luego evaluar la función resultante en cada punto de la muestra</w:t>
      </w:r>
      <w:del w:id="321" w:author="DST" w:date="2012-02-13T19:44:00Z">
        <w:r w:rsidRPr="0091532D" w:rsidDel="00C53556">
          <w:delText>.</w:delText>
        </w:r>
      </w:del>
      <w:ins w:id="322" w:author="DST" w:date="2012-02-13T19:44:00Z">
        <w:r>
          <w:t>:</w:t>
        </w:r>
      </w:ins>
    </w:p>
    <w:p w:rsidR="00183086" w:rsidRPr="0091532D" w:rsidRDefault="00183086" w:rsidP="00784905">
      <w:pPr>
        <w:pStyle w:val="MTDisplayEquation"/>
        <w:rPr>
          <w:lang w:val="es-VE"/>
        </w:rPr>
      </w:pPr>
      <w:r w:rsidRPr="0091532D">
        <w:rPr>
          <w:lang w:val="es-VE"/>
        </w:rPr>
        <w:tab/>
      </w:r>
      <w:r w:rsidRPr="0091532D">
        <w:rPr>
          <w:position w:val="-28"/>
          <w:lang w:val="es-VE"/>
        </w:rPr>
        <w:object w:dxaOrig="2860" w:dyaOrig="680">
          <v:shape id="_x0000_i1124" type="#_x0000_t75" style="width:143.25pt;height:33.75pt" o:ole="">
            <v:imagedata r:id="rId203" o:title=""/>
          </v:shape>
          <o:OLEObject Type="Embed" ProgID="Equation.DSMT4" ShapeID="_x0000_i1124" DrawAspect="Content" ObjectID="_1390671108" r:id="rId204"/>
        </w:object>
      </w:r>
    </w:p>
    <w:p w:rsidR="00183086" w:rsidRPr="0091532D" w:rsidRDefault="00183086" w:rsidP="00784905">
      <w:pPr>
        <w:pStyle w:val="MTDisplayEquation"/>
        <w:rPr>
          <w:lang w:val="es-VE"/>
        </w:rPr>
      </w:pPr>
      <w:r w:rsidRPr="0091532D">
        <w:rPr>
          <w:lang w:val="es-VE"/>
        </w:rPr>
        <w:tab/>
      </w:r>
      <w:r w:rsidRPr="0091532D">
        <w:rPr>
          <w:position w:val="-36"/>
          <w:lang w:val="es-VE"/>
        </w:rPr>
        <w:object w:dxaOrig="3040" w:dyaOrig="800">
          <v:shape id="_x0000_i1125" type="#_x0000_t75" style="width:152.25pt;height:39.75pt" o:ole="">
            <v:imagedata r:id="rId205" o:title=""/>
          </v:shape>
          <o:OLEObject Type="Embed" ProgID="Equation.DSMT4" ShapeID="_x0000_i1125" DrawAspect="Content" ObjectID="_1390671109" r:id="rId206"/>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2</w:instrText>
        </w:r>
      </w:fldSimple>
      <w:r w:rsidRPr="0091532D">
        <w:rPr>
          <w:lang w:val="es-VE"/>
        </w:rPr>
        <w:instrText>.</w:instrText>
      </w:r>
      <w:fldSimple w:instr=" SEQ MTEqn \c \* Arabic \* MERGEFORMAT ">
        <w:r w:rsidRPr="0091532D">
          <w:rPr>
            <w:lang w:val="es-VE"/>
          </w:rPr>
          <w:instrText>5</w:instrText>
        </w:r>
      </w:fldSimple>
      <w:r w:rsidRPr="0091532D">
        <w:rPr>
          <w:lang w:val="es-VE"/>
        </w:rPr>
        <w:instrText>)</w:instrText>
      </w:r>
      <w:r w:rsidRPr="0091532D">
        <w:rPr>
          <w:lang w:val="es-VE"/>
        </w:rPr>
        <w:fldChar w:fldCharType="end"/>
      </w:r>
    </w:p>
    <w:p w:rsidR="00183086" w:rsidRPr="0091532D" w:rsidRDefault="00183086" w:rsidP="00784905">
      <w:r w:rsidRPr="0091532D">
        <w:t xml:space="preserve">Donde </w:t>
      </w:r>
      <w:r w:rsidRPr="0091532D">
        <w:rPr>
          <w:position w:val="-10"/>
        </w:rPr>
        <w:object w:dxaOrig="1160" w:dyaOrig="320">
          <v:shape id="_x0000_i1126" type="#_x0000_t75" style="width:57.75pt;height:15.75pt" o:ole="">
            <v:imagedata r:id="rId207" o:title=""/>
          </v:shape>
          <o:OLEObject Type="Embed" ProgID="Equation.DSMT4" ShapeID="_x0000_i1126" DrawAspect="Content" ObjectID="_1390671110" r:id="rId208"/>
        </w:object>
      </w:r>
      <w:r w:rsidRPr="0091532D">
        <w:t xml:space="preserve"> es el número de la imagen obtenida por la cámara</w:t>
      </w:r>
      <w:del w:id="323" w:author="DST" w:date="2012-02-13T19:45:00Z">
        <w:r w:rsidRPr="0091532D" w:rsidDel="00C53556">
          <w:delText>; y</w:delText>
        </w:r>
      </w:del>
      <w:ins w:id="324" w:author="DST" w:date="2012-02-13T19:45:00Z">
        <w:r>
          <w:t xml:space="preserve"> y</w:t>
        </w:r>
      </w:ins>
      <w:r w:rsidRPr="0091532D">
        <w:t xml:space="preserve"> </w:t>
      </w:r>
      <w:r w:rsidRPr="0091532D">
        <w:rPr>
          <w:position w:val="-12"/>
        </w:rPr>
        <w:object w:dxaOrig="180" w:dyaOrig="360">
          <v:shape id="_x0000_i1127" type="#_x0000_t75" style="width:9pt;height:18pt" o:ole="">
            <v:imagedata r:id="rId209" o:title=""/>
          </v:shape>
          <o:OLEObject Type="Embed" ProgID="Equation.DSMT4" ShapeID="_x0000_i1127" DrawAspect="Content" ObjectID="_1390671111" r:id="rId210"/>
        </w:object>
      </w:r>
      <w:r w:rsidRPr="0091532D">
        <w:t xml:space="preserve"> es el tiempo de integración o tiempo de exposición de la cámara.</w:t>
      </w:r>
    </w:p>
    <w:p w:rsidR="00183086" w:rsidRPr="0091532D" w:rsidRDefault="00183086" w:rsidP="003C7010">
      <w:r w:rsidRPr="0091532D">
        <w:t xml:space="preserve">El arreglo donde se aloja la autocorrelación es un arreglo unidimensional de tamaño </w:t>
      </w:r>
      <w:r w:rsidRPr="0091532D">
        <w:rPr>
          <w:position w:val="-4"/>
        </w:rPr>
        <w:object w:dxaOrig="220" w:dyaOrig="260">
          <v:shape id="_x0000_i1128" type="#_x0000_t75" style="width:10.5pt;height:12.75pt" o:ole="">
            <v:imagedata r:id="rId211" o:title=""/>
          </v:shape>
          <o:OLEObject Type="Embed" ProgID="Equation.DSMT4" ShapeID="_x0000_i1128" DrawAspect="Content" ObjectID="_1390671112" r:id="rId212"/>
        </w:object>
      </w:r>
      <w:r w:rsidRPr="0091532D">
        <w:t xml:space="preserve">. Las imágenes producidas por la cámara tendrán un ancho </w:t>
      </w:r>
      <w:r w:rsidRPr="0091532D">
        <w:rPr>
          <w:position w:val="-6"/>
        </w:rPr>
        <w:object w:dxaOrig="279" w:dyaOrig="279">
          <v:shape id="_x0000_i1129" type="#_x0000_t75" style="width:14.25pt;height:14.25pt" o:ole="">
            <v:imagedata r:id="rId213" o:title=""/>
          </v:shape>
          <o:OLEObject Type="Embed" ProgID="Equation.DSMT4" ShapeID="_x0000_i1129" DrawAspect="Content" ObjectID="_1390671113" r:id="rId214"/>
        </w:object>
      </w:r>
      <w:r w:rsidRPr="0091532D">
        <w:t xml:space="preserve"> y un alto </w:t>
      </w:r>
      <w:r w:rsidRPr="0091532D">
        <w:rPr>
          <w:position w:val="-4"/>
        </w:rPr>
        <w:object w:dxaOrig="279" w:dyaOrig="260">
          <v:shape id="_x0000_i1130" type="#_x0000_t75" style="width:14.25pt;height:12.75pt" o:ole="">
            <v:imagedata r:id="rId215" o:title=""/>
          </v:shape>
          <o:OLEObject Type="Embed" ProgID="Equation.DSMT4" ShapeID="_x0000_i1130" DrawAspect="Content" ObjectID="_1390671114" r:id="rId216"/>
        </w:object>
      </w:r>
      <w:r w:rsidRPr="0091532D">
        <w:t xml:space="preserve">, por lo tanto se necesita un arreglo bidimensional de tamaño </w:t>
      </w:r>
      <w:r w:rsidRPr="0091532D">
        <w:rPr>
          <w:position w:val="-6"/>
        </w:rPr>
        <w:object w:dxaOrig="680" w:dyaOrig="279">
          <v:shape id="_x0000_i1131" type="#_x0000_t75" style="width:33.75pt;height:14.25pt" o:ole="">
            <v:imagedata r:id="rId217" o:title=""/>
          </v:shape>
          <o:OLEObject Type="Embed" ProgID="Equation.DSMT4" ShapeID="_x0000_i1131" DrawAspect="Content" ObjectID="_1390671115" r:id="rId218"/>
        </w:object>
      </w:r>
      <w:r w:rsidRPr="0091532D">
        <w:t xml:space="preserve">. Para la obtención de una imagen se tienen </w:t>
      </w:r>
      <w:r w:rsidRPr="0091532D">
        <w:rPr>
          <w:position w:val="-4"/>
        </w:rPr>
        <w:object w:dxaOrig="320" w:dyaOrig="260">
          <v:shape id="_x0000_i1132" type="#_x0000_t75" style="width:15.75pt;height:12.75pt" o:ole="">
            <v:imagedata r:id="rId219" o:title=""/>
          </v:shape>
          <o:OLEObject Type="Embed" ProgID="Equation.DSMT4" ShapeID="_x0000_i1132" DrawAspect="Content" ObjectID="_1390671116" r:id="rId220"/>
        </w:object>
      </w:r>
      <w:r w:rsidRPr="0091532D">
        <w:t xml:space="preserve"> intervalos de tiempo.</w:t>
      </w:r>
    </w:p>
    <w:p w:rsidR="00183086" w:rsidRPr="0091532D" w:rsidRDefault="00183086" w:rsidP="003C7010">
      <w:r w:rsidRPr="0091532D">
        <w:t xml:space="preserve">Si se utiliza el primer método es necesario: </w:t>
      </w:r>
    </w:p>
    <w:p w:rsidR="00183086" w:rsidRPr="0091532D" w:rsidRDefault="00183086" w:rsidP="00784905">
      <w:pPr>
        <w:pStyle w:val="ListParagraph"/>
        <w:numPr>
          <w:ilvl w:val="0"/>
          <w:numId w:val="49"/>
          <w:numberingChange w:id="325" w:author="DST" w:date="2012-02-09T08:12:00Z" w:original="%1:1:0:."/>
        </w:numPr>
      </w:pPr>
      <w:r w:rsidRPr="0091532D">
        <w:t xml:space="preserve">Evaluar la suma de la vibración mecánica mas la altura de los </w:t>
      </w:r>
      <w:r w:rsidRPr="0091532D">
        <w:rPr>
          <w:position w:val="-6"/>
        </w:rPr>
        <w:object w:dxaOrig="680" w:dyaOrig="279">
          <v:shape id="_x0000_i1133" type="#_x0000_t75" style="width:33.75pt;height:14.25pt" o:ole="">
            <v:imagedata r:id="rId221" o:title=""/>
          </v:shape>
          <o:OLEObject Type="Embed" ProgID="Equation.DSMT4" ShapeID="_x0000_i1133" DrawAspect="Content" ObjectID="_1390671117" r:id="rId222"/>
        </w:object>
      </w:r>
      <w:r w:rsidRPr="0091532D">
        <w:t xml:space="preserve"> puntos en la autocorrelación para cada uno de los </w:t>
      </w:r>
      <w:r w:rsidRPr="0091532D">
        <w:rPr>
          <w:position w:val="-4"/>
        </w:rPr>
        <w:object w:dxaOrig="320" w:dyaOrig="260">
          <v:shape id="_x0000_i1134" type="#_x0000_t75" style="width:15.75pt;height:12.75pt" o:ole="">
            <v:imagedata r:id="rId223" o:title=""/>
          </v:shape>
          <o:OLEObject Type="Embed" ProgID="Equation.DSMT4" ShapeID="_x0000_i1134" DrawAspect="Content" ObjectID="_1390671118" r:id="rId224"/>
        </w:object>
      </w:r>
      <w:r w:rsidRPr="0091532D">
        <w:t xml:space="preserve"> intervalos de tiempo y generar </w:t>
      </w:r>
      <w:r w:rsidRPr="0091532D">
        <w:rPr>
          <w:position w:val="-4"/>
        </w:rPr>
        <w:object w:dxaOrig="320" w:dyaOrig="260">
          <v:shape id="_x0000_i1135" type="#_x0000_t75" style="width:15.75pt;height:12.75pt" o:ole="">
            <v:imagedata r:id="rId225" o:title=""/>
          </v:shape>
          <o:OLEObject Type="Embed" ProgID="Equation.DSMT4" ShapeID="_x0000_i1135" DrawAspect="Content" ObjectID="_1390671119" r:id="rId226"/>
        </w:object>
      </w:r>
      <w:r w:rsidRPr="0091532D">
        <w:t xml:space="preserve"> imágenes temporales de tamaño </w:t>
      </w:r>
      <w:r w:rsidRPr="0091532D">
        <w:rPr>
          <w:position w:val="-6"/>
        </w:rPr>
        <w:object w:dxaOrig="680" w:dyaOrig="279">
          <v:shape id="_x0000_i1136" type="#_x0000_t75" style="width:33.75pt;height:14.25pt" o:ole="">
            <v:imagedata r:id="rId227" o:title=""/>
          </v:shape>
          <o:OLEObject Type="Embed" ProgID="Equation.DSMT4" ShapeID="_x0000_i1136" DrawAspect="Content" ObjectID="_1390671120" r:id="rId228"/>
        </w:object>
      </w:r>
    </w:p>
    <w:p w:rsidR="00183086" w:rsidRPr="0091532D" w:rsidRDefault="00183086" w:rsidP="00784905">
      <w:pPr>
        <w:pStyle w:val="ListParagraph"/>
        <w:numPr>
          <w:ilvl w:val="0"/>
          <w:numId w:val="49"/>
          <w:numberingChange w:id="326" w:author="DST" w:date="2012-02-09T08:12:00Z" w:original="%1:2:0:."/>
        </w:numPr>
      </w:pPr>
      <w:r w:rsidRPr="0091532D">
        <w:t xml:space="preserve">Promediar las </w:t>
      </w:r>
      <w:r w:rsidRPr="0091532D">
        <w:rPr>
          <w:position w:val="-4"/>
        </w:rPr>
        <w:object w:dxaOrig="320" w:dyaOrig="260">
          <v:shape id="_x0000_i1137" type="#_x0000_t75" style="width:15.75pt;height:12.75pt" o:ole="">
            <v:imagedata r:id="rId229" o:title=""/>
          </v:shape>
          <o:OLEObject Type="Embed" ProgID="Equation.DSMT4" ShapeID="_x0000_i1137" DrawAspect="Content" ObjectID="_1390671121" r:id="rId230"/>
        </w:object>
      </w:r>
      <w:r w:rsidRPr="0091532D">
        <w:t xml:space="preserve"> imágenes temporales, para esto se debe sumar cada uno de los </w:t>
      </w:r>
      <w:r w:rsidRPr="0091532D">
        <w:rPr>
          <w:position w:val="-6"/>
        </w:rPr>
        <w:object w:dxaOrig="680" w:dyaOrig="279">
          <v:shape id="_x0000_i1138" type="#_x0000_t75" style="width:33.75pt;height:14.25pt" o:ole="">
            <v:imagedata r:id="rId231" o:title=""/>
          </v:shape>
          <o:OLEObject Type="Embed" ProgID="Equation.DSMT4" ShapeID="_x0000_i1138" DrawAspect="Content" ObjectID="_1390671122" r:id="rId232"/>
        </w:object>
      </w:r>
      <w:r w:rsidRPr="0091532D">
        <w:t xml:space="preserve"> puntos de las </w:t>
      </w:r>
      <w:r w:rsidRPr="0091532D">
        <w:rPr>
          <w:position w:val="-4"/>
        </w:rPr>
        <w:object w:dxaOrig="320" w:dyaOrig="260">
          <v:shape id="_x0000_i1139" type="#_x0000_t75" style="width:15.75pt;height:12.75pt" o:ole="">
            <v:imagedata r:id="rId233" o:title=""/>
          </v:shape>
          <o:OLEObject Type="Embed" ProgID="Equation.DSMT4" ShapeID="_x0000_i1139" DrawAspect="Content" ObjectID="_1390671123" r:id="rId234"/>
        </w:object>
      </w:r>
      <w:r w:rsidRPr="0091532D">
        <w:t xml:space="preserve"> imágenes temporales y dividirlos entre </w:t>
      </w:r>
      <w:r w:rsidRPr="0091532D">
        <w:rPr>
          <w:position w:val="-4"/>
        </w:rPr>
        <w:object w:dxaOrig="320" w:dyaOrig="260">
          <v:shape id="_x0000_i1140" type="#_x0000_t75" style="width:15.75pt;height:12.75pt" o:ole="">
            <v:imagedata r:id="rId235" o:title=""/>
          </v:shape>
          <o:OLEObject Type="Embed" ProgID="Equation.DSMT4" ShapeID="_x0000_i1140" DrawAspect="Content" ObjectID="_1390671124" r:id="rId236"/>
        </w:object>
      </w:r>
    </w:p>
    <w:p w:rsidR="00183086" w:rsidRPr="0091532D" w:rsidRDefault="00183086" w:rsidP="00784905">
      <w:pPr>
        <w:ind w:left="397" w:firstLine="0"/>
      </w:pPr>
      <w:r w:rsidRPr="0091532D">
        <w:t>En el segundo método se debe realizar los siguientes pasos:</w:t>
      </w:r>
    </w:p>
    <w:p w:rsidR="00183086" w:rsidRPr="0091532D" w:rsidRDefault="00183086" w:rsidP="00784905">
      <w:pPr>
        <w:pStyle w:val="ListParagraph"/>
        <w:numPr>
          <w:ilvl w:val="0"/>
          <w:numId w:val="50"/>
          <w:numberingChange w:id="327" w:author="DST" w:date="2012-02-09T08:12:00Z" w:original="%1:1:0:."/>
        </w:numPr>
      </w:pPr>
      <w:r w:rsidRPr="0091532D">
        <w:t xml:space="preserve">Generar una copia desplazada en el tamaño de la perturbación del arreglo de autocorrelación para cada uno de los </w:t>
      </w:r>
      <w:r w:rsidRPr="0091532D">
        <w:rPr>
          <w:position w:val="-4"/>
        </w:rPr>
        <w:object w:dxaOrig="320" w:dyaOrig="260">
          <v:shape id="_x0000_i1141" type="#_x0000_t75" style="width:15.75pt;height:12.75pt" o:ole="">
            <v:imagedata r:id="rId237" o:title=""/>
          </v:shape>
          <o:OLEObject Type="Embed" ProgID="Equation.DSMT4" ShapeID="_x0000_i1141" DrawAspect="Content" ObjectID="_1390671125" r:id="rId238"/>
        </w:object>
      </w:r>
      <w:r w:rsidRPr="0091532D">
        <w:t xml:space="preserve"> intervalos de tiempo.</w:t>
      </w:r>
    </w:p>
    <w:p w:rsidR="00183086" w:rsidRPr="0091532D" w:rsidRDefault="00183086" w:rsidP="00784905">
      <w:pPr>
        <w:pStyle w:val="ListParagraph"/>
        <w:numPr>
          <w:ilvl w:val="0"/>
          <w:numId w:val="50"/>
          <w:numberingChange w:id="328" w:author="DST" w:date="2012-02-09T08:12:00Z" w:original="%1:2:0:."/>
        </w:numPr>
      </w:pPr>
      <w:r w:rsidRPr="0091532D">
        <w:t xml:space="preserve">Promediar las </w:t>
      </w:r>
      <w:r w:rsidRPr="0091532D">
        <w:rPr>
          <w:position w:val="-4"/>
        </w:rPr>
        <w:object w:dxaOrig="320" w:dyaOrig="260">
          <v:shape id="_x0000_i1142" type="#_x0000_t75" style="width:15.75pt;height:12.75pt" o:ole="">
            <v:imagedata r:id="rId239" o:title=""/>
          </v:shape>
          <o:OLEObject Type="Embed" ProgID="Equation.DSMT4" ShapeID="_x0000_i1142" DrawAspect="Content" ObjectID="_1390671126" r:id="rId240"/>
        </w:object>
      </w:r>
      <w:r w:rsidRPr="0091532D">
        <w:t xml:space="preserve"> copias desplazadas de la autocorrelación</w:t>
      </w:r>
    </w:p>
    <w:p w:rsidR="00183086" w:rsidRPr="0091532D" w:rsidRDefault="00183086" w:rsidP="00784905">
      <w:pPr>
        <w:pStyle w:val="ListParagraph"/>
        <w:numPr>
          <w:ilvl w:val="0"/>
          <w:numId w:val="50"/>
          <w:numberingChange w:id="329" w:author="DST" w:date="2012-02-09T08:12:00Z" w:original="%1:3:0:."/>
        </w:numPr>
      </w:pPr>
      <w:r w:rsidRPr="0091532D">
        <w:t xml:space="preserve">Evaluar la altura de los </w:t>
      </w:r>
      <w:r w:rsidRPr="0091532D">
        <w:rPr>
          <w:position w:val="-6"/>
        </w:rPr>
        <w:object w:dxaOrig="680" w:dyaOrig="279">
          <v:shape id="_x0000_i1143" type="#_x0000_t75" style="width:33.75pt;height:14.25pt" o:ole="">
            <v:imagedata r:id="rId241" o:title=""/>
          </v:shape>
          <o:OLEObject Type="Embed" ProgID="Equation.DSMT4" ShapeID="_x0000_i1143" DrawAspect="Content" ObjectID="_1390671127" r:id="rId242"/>
        </w:object>
      </w:r>
      <w:r w:rsidRPr="0091532D">
        <w:t xml:space="preserve"> puntos de la muestra en la autocorrelación promediada.</w:t>
      </w:r>
    </w:p>
    <w:p w:rsidR="00183086" w:rsidRPr="0091532D" w:rsidRDefault="00183086">
      <w:r w:rsidRPr="0091532D">
        <w:t xml:space="preserve">Asumiendo que cualquier operación tarde un tiempo </w:t>
      </w:r>
      <w:r w:rsidRPr="0091532D">
        <w:rPr>
          <w:position w:val="-12"/>
        </w:rPr>
        <w:object w:dxaOrig="200" w:dyaOrig="360">
          <v:shape id="_x0000_i1144" type="#_x0000_t75" style="width:10.5pt;height:18pt" o:ole="">
            <v:imagedata r:id="rId243" o:title=""/>
          </v:shape>
          <o:OLEObject Type="Embed" ProgID="Equation.DSMT4" ShapeID="_x0000_i1144" DrawAspect="Content" ObjectID="_1390671128" r:id="rId244"/>
        </w:object>
      </w:r>
      <w:r w:rsidRPr="0091532D">
        <w:t>, el tiempo que tardaría el primer método vendría dado por:</w:t>
      </w:r>
    </w:p>
    <w:p w:rsidR="00183086" w:rsidRPr="0091532D" w:rsidRDefault="00183086" w:rsidP="00784905">
      <w:pPr>
        <w:pStyle w:val="ListParagraph"/>
        <w:numPr>
          <w:ilvl w:val="0"/>
          <w:numId w:val="51"/>
          <w:numberingChange w:id="330" w:author="DST" w:date="2012-02-09T08:12:00Z" w:original=""/>
        </w:numPr>
      </w:pPr>
      <w:r w:rsidRPr="0091532D">
        <w:rPr>
          <w:position w:val="-14"/>
        </w:rPr>
        <w:object w:dxaOrig="1480" w:dyaOrig="400">
          <v:shape id="_x0000_i1145" type="#_x0000_t75" style="width:74.25pt;height:19.5pt" o:ole="">
            <v:imagedata r:id="rId245" o:title=""/>
          </v:shape>
          <o:OLEObject Type="Embed" ProgID="Equation.DSMT4" ShapeID="_x0000_i1145" DrawAspect="Content" ObjectID="_1390671129" r:id="rId246"/>
        </w:object>
      </w:r>
      <w:r w:rsidRPr="0091532D">
        <w:t xml:space="preserve"> para evaluar las alturas y generar las </w:t>
      </w:r>
      <w:r w:rsidRPr="0091532D">
        <w:rPr>
          <w:position w:val="-4"/>
        </w:rPr>
        <w:object w:dxaOrig="320" w:dyaOrig="260">
          <v:shape id="_x0000_i1146" type="#_x0000_t75" style="width:15.75pt;height:12.75pt" o:ole="">
            <v:imagedata r:id="rId247" o:title=""/>
          </v:shape>
          <o:OLEObject Type="Embed" ProgID="Equation.DSMT4" ShapeID="_x0000_i1146" DrawAspect="Content" ObjectID="_1390671130" r:id="rId248"/>
        </w:object>
      </w:r>
      <w:r w:rsidRPr="0091532D">
        <w:t xml:space="preserve"> imágenes temporales</w:t>
      </w:r>
    </w:p>
    <w:p w:rsidR="00183086" w:rsidRPr="0091532D" w:rsidRDefault="00183086" w:rsidP="00784905">
      <w:pPr>
        <w:pStyle w:val="ListParagraph"/>
        <w:numPr>
          <w:ilvl w:val="0"/>
          <w:numId w:val="51"/>
          <w:numberingChange w:id="331" w:author="DST" w:date="2012-02-09T08:12:00Z" w:original=""/>
        </w:numPr>
      </w:pPr>
      <w:r w:rsidRPr="0091532D">
        <w:rPr>
          <w:position w:val="-14"/>
        </w:rPr>
        <w:object w:dxaOrig="1480" w:dyaOrig="400">
          <v:shape id="_x0000_i1147" type="#_x0000_t75" style="width:74.25pt;height:19.5pt" o:ole="">
            <v:imagedata r:id="rId249" o:title=""/>
          </v:shape>
          <o:OLEObject Type="Embed" ProgID="Equation.DSMT4" ShapeID="_x0000_i1147" DrawAspect="Content" ObjectID="_1390671131" r:id="rId250"/>
        </w:object>
      </w:r>
      <w:r w:rsidRPr="0091532D">
        <w:t xml:space="preserve"> para sumar las </w:t>
      </w:r>
      <w:r w:rsidRPr="0091532D">
        <w:rPr>
          <w:position w:val="-4"/>
        </w:rPr>
        <w:object w:dxaOrig="320" w:dyaOrig="260">
          <v:shape id="_x0000_i1148" type="#_x0000_t75" style="width:15.75pt;height:12.75pt" o:ole="">
            <v:imagedata r:id="rId251" o:title=""/>
          </v:shape>
          <o:OLEObject Type="Embed" ProgID="Equation.DSMT4" ShapeID="_x0000_i1148" DrawAspect="Content" ObjectID="_1390671132" r:id="rId252"/>
        </w:object>
      </w:r>
      <w:r w:rsidRPr="0091532D">
        <w:t xml:space="preserve"> imágenes temporales</w:t>
      </w:r>
    </w:p>
    <w:p w:rsidR="00183086" w:rsidRPr="0091532D" w:rsidRDefault="00183086" w:rsidP="00784905">
      <w:pPr>
        <w:pStyle w:val="ListParagraph"/>
        <w:numPr>
          <w:ilvl w:val="0"/>
          <w:numId w:val="51"/>
          <w:numberingChange w:id="332" w:author="DST" w:date="2012-02-09T08:12:00Z" w:original=""/>
        </w:numPr>
      </w:pPr>
      <w:r w:rsidRPr="0091532D">
        <w:rPr>
          <w:position w:val="-14"/>
        </w:rPr>
        <w:object w:dxaOrig="1120" w:dyaOrig="400">
          <v:shape id="_x0000_i1149" type="#_x0000_t75" style="width:55.5pt;height:19.5pt" o:ole="">
            <v:imagedata r:id="rId253" o:title=""/>
          </v:shape>
          <o:OLEObject Type="Embed" ProgID="Equation.DSMT4" ShapeID="_x0000_i1149" DrawAspect="Content" ObjectID="_1390671133" r:id="rId254"/>
        </w:object>
      </w:r>
      <w:r w:rsidRPr="0091532D">
        <w:t xml:space="preserve"> para dividir la imagen final entre </w:t>
      </w:r>
      <w:r w:rsidRPr="0091532D">
        <w:rPr>
          <w:position w:val="-4"/>
        </w:rPr>
        <w:object w:dxaOrig="320" w:dyaOrig="260">
          <v:shape id="_x0000_i1150" type="#_x0000_t75" style="width:15.75pt;height:12.75pt" o:ole="">
            <v:imagedata r:id="rId255" o:title=""/>
          </v:shape>
          <o:OLEObject Type="Embed" ProgID="Equation.DSMT4" ShapeID="_x0000_i1150" DrawAspect="Content" ObjectID="_1390671134" r:id="rId256"/>
        </w:object>
      </w:r>
    </w:p>
    <w:p w:rsidR="00183086" w:rsidRPr="0091532D" w:rsidRDefault="00183086">
      <w:r w:rsidRPr="0091532D">
        <w:t xml:space="preserve">El tiempo total de procesamiento sería: </w:t>
      </w:r>
      <w:r w:rsidRPr="0091532D">
        <w:rPr>
          <w:position w:val="-14"/>
        </w:rPr>
        <w:object w:dxaOrig="2079" w:dyaOrig="400">
          <v:shape id="_x0000_i1151" type="#_x0000_t75" style="width:104.25pt;height:19.5pt" o:ole="">
            <v:imagedata r:id="rId257" o:title=""/>
          </v:shape>
          <o:OLEObject Type="Embed" ProgID="Equation.DSMT4" ShapeID="_x0000_i1151" DrawAspect="Content" ObjectID="_1390671135" r:id="rId258"/>
        </w:object>
      </w:r>
    </w:p>
    <w:p w:rsidR="00183086" w:rsidRDefault="00183086">
      <w:pPr>
        <w:numPr>
          <w:ins w:id="333" w:author="DST" w:date="2012-02-13T19:58:00Z"/>
        </w:numPr>
        <w:rPr>
          <w:ins w:id="334" w:author="DST" w:date="2012-02-13T19:58:00Z"/>
        </w:rPr>
      </w:pPr>
    </w:p>
    <w:p w:rsidR="00183086" w:rsidRPr="0091532D" w:rsidRDefault="00183086">
      <w:r w:rsidRPr="0091532D">
        <w:t>Para el segundo método se tardaría:</w:t>
      </w:r>
    </w:p>
    <w:p w:rsidR="00183086" w:rsidRPr="0091532D" w:rsidRDefault="00183086" w:rsidP="00784905">
      <w:pPr>
        <w:pStyle w:val="ListParagraph"/>
        <w:numPr>
          <w:ilvl w:val="0"/>
          <w:numId w:val="52"/>
          <w:numberingChange w:id="335" w:author="DST" w:date="2012-02-09T08:12:00Z" w:original=""/>
        </w:numPr>
      </w:pPr>
      <w:r w:rsidRPr="0091532D">
        <w:rPr>
          <w:position w:val="-14"/>
        </w:rPr>
        <w:object w:dxaOrig="1020" w:dyaOrig="400">
          <v:shape id="_x0000_i1152" type="#_x0000_t75" style="width:50.25pt;height:19.5pt" o:ole="">
            <v:imagedata r:id="rId259" o:title=""/>
          </v:shape>
          <o:OLEObject Type="Embed" ProgID="Equation.DSMT4" ShapeID="_x0000_i1152" DrawAspect="Content" ObjectID="_1390671136" r:id="rId260"/>
        </w:object>
      </w:r>
      <w:r w:rsidRPr="0091532D">
        <w:t xml:space="preserve"> para generar las </w:t>
      </w:r>
      <w:r w:rsidRPr="0091532D">
        <w:rPr>
          <w:position w:val="-4"/>
        </w:rPr>
        <w:object w:dxaOrig="320" w:dyaOrig="260">
          <v:shape id="_x0000_i1153" type="#_x0000_t75" style="width:15.75pt;height:12.75pt" o:ole="">
            <v:imagedata r:id="rId261" o:title=""/>
          </v:shape>
          <o:OLEObject Type="Embed" ProgID="Equation.DSMT4" ShapeID="_x0000_i1153" DrawAspect="Content" ObjectID="_1390671137" r:id="rId262"/>
        </w:object>
      </w:r>
      <w:r w:rsidRPr="0091532D">
        <w:t xml:space="preserve"> copias desplazadas de la autocorrelación</w:t>
      </w:r>
    </w:p>
    <w:p w:rsidR="00183086" w:rsidRPr="0091532D" w:rsidRDefault="00183086" w:rsidP="00784905">
      <w:pPr>
        <w:pStyle w:val="ListParagraph"/>
        <w:numPr>
          <w:ilvl w:val="0"/>
          <w:numId w:val="52"/>
          <w:numberingChange w:id="336" w:author="DST" w:date="2012-02-09T08:12:00Z" w:original=""/>
        </w:numPr>
      </w:pPr>
      <w:r w:rsidRPr="0091532D">
        <w:rPr>
          <w:position w:val="-14"/>
        </w:rPr>
        <w:object w:dxaOrig="1020" w:dyaOrig="400">
          <v:shape id="_x0000_i1154" type="#_x0000_t75" style="width:50.25pt;height:19.5pt" o:ole="">
            <v:imagedata r:id="rId263" o:title=""/>
          </v:shape>
          <o:OLEObject Type="Embed" ProgID="Equation.DSMT4" ShapeID="_x0000_i1154" DrawAspect="Content" ObjectID="_1390671138" r:id="rId264"/>
        </w:object>
      </w:r>
      <w:r w:rsidRPr="0091532D">
        <w:t xml:space="preserve"> para sumar las M copias desplazadas</w:t>
      </w:r>
    </w:p>
    <w:p w:rsidR="00183086" w:rsidRPr="0091532D" w:rsidRDefault="00183086" w:rsidP="00784905">
      <w:pPr>
        <w:pStyle w:val="ListParagraph"/>
        <w:numPr>
          <w:ilvl w:val="0"/>
          <w:numId w:val="52"/>
          <w:numberingChange w:id="337" w:author="DST" w:date="2012-02-09T08:12:00Z" w:original=""/>
        </w:numPr>
      </w:pPr>
      <w:r w:rsidRPr="0091532D">
        <w:rPr>
          <w:position w:val="-12"/>
        </w:rPr>
        <w:object w:dxaOrig="460" w:dyaOrig="360">
          <v:shape id="_x0000_i1155" type="#_x0000_t75" style="width:23.25pt;height:18pt" o:ole="">
            <v:imagedata r:id="rId265" o:title=""/>
          </v:shape>
          <o:OLEObject Type="Embed" ProgID="Equation.DSMT4" ShapeID="_x0000_i1155" DrawAspect="Content" ObjectID="_1390671139" r:id="rId266"/>
        </w:object>
      </w:r>
      <w:r w:rsidRPr="0091532D">
        <w:t xml:space="preserve"> para dividir la suma de las copias desplazadas entre </w:t>
      </w:r>
      <w:r w:rsidRPr="0091532D">
        <w:rPr>
          <w:position w:val="-4"/>
        </w:rPr>
        <w:object w:dxaOrig="320" w:dyaOrig="260">
          <v:shape id="_x0000_i1156" type="#_x0000_t75" style="width:15.75pt;height:12.75pt" o:ole="">
            <v:imagedata r:id="rId267" o:title=""/>
          </v:shape>
          <o:OLEObject Type="Embed" ProgID="Equation.DSMT4" ShapeID="_x0000_i1156" DrawAspect="Content" ObjectID="_1390671140" r:id="rId268"/>
        </w:object>
      </w:r>
    </w:p>
    <w:p w:rsidR="00183086" w:rsidRPr="0091532D" w:rsidRDefault="00183086" w:rsidP="00784905">
      <w:pPr>
        <w:pStyle w:val="ListParagraph"/>
        <w:numPr>
          <w:ilvl w:val="0"/>
          <w:numId w:val="52"/>
          <w:numberingChange w:id="338" w:author="DST" w:date="2012-02-09T08:12:00Z" w:original=""/>
        </w:numPr>
      </w:pPr>
      <w:r w:rsidRPr="0091532D">
        <w:rPr>
          <w:position w:val="-14"/>
        </w:rPr>
        <w:object w:dxaOrig="1120" w:dyaOrig="400">
          <v:shape id="_x0000_i1157" type="#_x0000_t75" style="width:55.5pt;height:19.5pt" o:ole="">
            <v:imagedata r:id="rId269" o:title=""/>
          </v:shape>
          <o:OLEObject Type="Embed" ProgID="Equation.DSMT4" ShapeID="_x0000_i1157" DrawAspect="Content" ObjectID="_1390671141" r:id="rId270"/>
        </w:object>
      </w:r>
      <w:r w:rsidRPr="0091532D">
        <w:t xml:space="preserve"> para evaluar las alturas de la muestra en la nueva función de autocorrelación</w:t>
      </w:r>
    </w:p>
    <w:p w:rsidR="00183086" w:rsidRPr="0091532D" w:rsidRDefault="00183086">
      <w:r w:rsidRPr="0091532D">
        <w:t xml:space="preserve">El tiempo total de procesamiento para el segundo método sería: </w:t>
      </w:r>
      <w:r w:rsidRPr="0091532D">
        <w:rPr>
          <w:position w:val="-16"/>
        </w:rPr>
        <w:object w:dxaOrig="2659" w:dyaOrig="440">
          <v:shape id="_x0000_i1158" type="#_x0000_t75" style="width:130.5pt;height:21.75pt" o:ole="">
            <v:imagedata r:id="rId271" o:title=""/>
          </v:shape>
          <o:OLEObject Type="Embed" ProgID="Equation.DSMT4" ShapeID="_x0000_i1158" DrawAspect="Content" ObjectID="_1390671142" r:id="rId272"/>
        </w:object>
      </w:r>
    </w:p>
    <w:p w:rsidR="00183086" w:rsidRPr="0091532D" w:rsidRDefault="00183086" w:rsidP="00A76AB4">
      <w:r w:rsidRPr="0091532D">
        <w:t xml:space="preserve">Para que exista un ahorro en el tiempo computacional debe cumplirse que </w:t>
      </w:r>
    </w:p>
    <w:p w:rsidR="00183086" w:rsidRPr="0091532D" w:rsidRDefault="00183086" w:rsidP="00784905">
      <w:pPr>
        <w:pStyle w:val="MTDisplayEquation"/>
        <w:rPr>
          <w:lang w:val="es-VE"/>
        </w:rPr>
      </w:pPr>
      <w:r w:rsidRPr="0091532D">
        <w:rPr>
          <w:lang w:val="es-VE"/>
        </w:rPr>
        <w:tab/>
      </w:r>
      <w:r w:rsidRPr="0091532D">
        <w:rPr>
          <w:position w:val="-48"/>
          <w:lang w:val="es-VE"/>
        </w:rPr>
        <w:object w:dxaOrig="4920" w:dyaOrig="1080">
          <v:shape id="_x0000_i1159" type="#_x0000_t75" style="width:246pt;height:54pt" o:ole="">
            <v:imagedata r:id="rId273" o:title=""/>
          </v:shape>
          <o:OLEObject Type="Embed" ProgID="Equation.DSMT4" ShapeID="_x0000_i1159" DrawAspect="Content" ObjectID="_1390671143" r:id="rId274"/>
        </w:object>
      </w:r>
    </w:p>
    <w:p w:rsidR="00183086" w:rsidRPr="008D2941" w:rsidRDefault="00183086" w:rsidP="00A76AB4">
      <w:r w:rsidRPr="0091532D">
        <w:t>Debido</w:t>
      </w:r>
      <w:r w:rsidRPr="008D2941">
        <w:t xml:space="preserve"> a que la autocorrelación es una transformada inversa discreta de Fourier, el tamaño </w:t>
      </w:r>
      <w:r w:rsidRPr="008D2941">
        <w:rPr>
          <w:position w:val="-4"/>
        </w:rPr>
        <w:object w:dxaOrig="220" w:dyaOrig="260">
          <v:shape id="_x0000_i1160" type="#_x0000_t75" style="width:10.5pt;height:12.75pt" o:ole="">
            <v:imagedata r:id="rId275" o:title=""/>
          </v:shape>
          <o:OLEObject Type="Embed" ProgID="Equation.DSMT4" ShapeID="_x0000_i1160" DrawAspect="Content" ObjectID="_1390671144" r:id="rId276"/>
        </w:object>
      </w:r>
      <w:r w:rsidRPr="008D2941">
        <w:t xml:space="preserve"> es igual al tamaño del arreglo del espectro en frecuencia de la fuente</w:t>
      </w:r>
      <w:r w:rsidRPr="008D2941">
        <w:rPr>
          <w:position w:val="-6"/>
        </w:rPr>
        <w:object w:dxaOrig="279" w:dyaOrig="279">
          <v:shape id="_x0000_i1161" type="#_x0000_t75" style="width:14.25pt;height:14.25pt" o:ole="">
            <v:imagedata r:id="rId277" o:title=""/>
          </v:shape>
          <o:OLEObject Type="Embed" ProgID="Equation.DSMT4" ShapeID="_x0000_i1161" DrawAspect="Content" ObjectID="_1390671145" r:id="rId278"/>
        </w:object>
      </w:r>
      <w:r w:rsidRPr="008D2941">
        <w:t xml:space="preserve">, la mínima resolución en este arreglo de autocorrelación vendrá dado por la máxima frecuencia </w:t>
      </w:r>
      <w:r w:rsidRPr="008D2941">
        <w:rPr>
          <w:position w:val="-12"/>
        </w:rPr>
        <w:object w:dxaOrig="440" w:dyaOrig="360">
          <v:shape id="_x0000_i1162" type="#_x0000_t75" style="width:21.75pt;height:18pt" o:ole="">
            <v:imagedata r:id="rId279" o:title=""/>
          </v:shape>
          <o:OLEObject Type="Embed" ProgID="Equation.DSMT4" ShapeID="_x0000_i1162" DrawAspect="Content" ObjectID="_1390671146" r:id="rId280"/>
        </w:object>
      </w:r>
      <w:r w:rsidRPr="008D2941">
        <w:t xml:space="preserve"> del espectro de la fuente de la siguiente forma </w:t>
      </w:r>
      <w:r w:rsidRPr="008D2941">
        <w:rPr>
          <w:position w:val="-24"/>
        </w:rPr>
        <w:object w:dxaOrig="1520" w:dyaOrig="620">
          <v:shape id="_x0000_i1163" type="#_x0000_t75" style="width:73.5pt;height:30.75pt" o:ole="">
            <v:imagedata r:id="rId281" o:title=""/>
          </v:shape>
          <o:OLEObject Type="Embed" ProgID="Equation.DSMT4" ShapeID="_x0000_i1163" DrawAspect="Content" ObjectID="_1390671147" r:id="rId282"/>
        </w:object>
      </w:r>
      <w:r w:rsidRPr="008D2941">
        <w:t xml:space="preserve"> y el valor máximo dependerá del tamaño del arreglo</w:t>
      </w:r>
      <w:ins w:id="339" w:author="DST" w:date="2012-02-13T19:58:00Z">
        <w:r>
          <w:t>.</w:t>
        </w:r>
      </w:ins>
      <w:del w:id="340" w:author="DST" w:date="2012-02-13T19:58:00Z">
        <w:r w:rsidRPr="008D2941" w:rsidDel="00485D77">
          <w:delText>,</w:delText>
        </w:r>
      </w:del>
      <w:r w:rsidRPr="008D2941">
        <w:t xml:space="preserve"> </w:t>
      </w:r>
      <w:ins w:id="341" w:author="DST" w:date="2012-02-13T19:58:00Z">
        <w:r>
          <w:t>P</w:t>
        </w:r>
      </w:ins>
      <w:del w:id="342" w:author="DST" w:date="2012-02-13T19:58:00Z">
        <w:r w:rsidRPr="008D2941" w:rsidDel="00485D77">
          <w:delText>p</w:delText>
        </w:r>
      </w:del>
      <w:r w:rsidRPr="008D2941">
        <w:t xml:space="preserve">or lo tanto si el arreglo es de tamaño </w:t>
      </w:r>
      <w:r w:rsidRPr="008D2941">
        <w:rPr>
          <w:position w:val="-6"/>
        </w:rPr>
        <w:object w:dxaOrig="279" w:dyaOrig="279">
          <v:shape id="_x0000_i1164" type="#_x0000_t75" style="width:14.25pt;height:14.25pt" o:ole="">
            <v:imagedata r:id="rId283" o:title=""/>
          </v:shape>
          <o:OLEObject Type="Embed" ProgID="Equation.DSMT4" ShapeID="_x0000_i1164" DrawAspect="Content" ObjectID="_1390671148" r:id="rId284"/>
        </w:object>
      </w:r>
      <w:r w:rsidRPr="008D2941">
        <w:t xml:space="preserve">, el valor máximo será </w:t>
      </w:r>
    </w:p>
    <w:p w:rsidR="00183086" w:rsidRPr="0091532D" w:rsidRDefault="00183086" w:rsidP="00784905">
      <w:pPr>
        <w:pStyle w:val="MTDisplayEquation"/>
        <w:rPr>
          <w:position w:val="-12"/>
          <w:lang w:val="es-VE"/>
        </w:rPr>
      </w:pPr>
      <w:r w:rsidRPr="0091532D">
        <w:rPr>
          <w:lang w:val="es-VE"/>
        </w:rPr>
        <w:tab/>
      </w:r>
      <w:r w:rsidRPr="0091532D">
        <w:rPr>
          <w:position w:val="-24"/>
          <w:lang w:val="es-VE"/>
        </w:rPr>
        <w:object w:dxaOrig="1820" w:dyaOrig="720">
          <v:shape id="_x0000_i1165" type="#_x0000_t75" style="width:89.25pt;height:36pt" o:ole="">
            <v:imagedata r:id="rId285" o:title=""/>
          </v:shape>
          <o:OLEObject Type="Embed" ProgID="Equation.DSMT4" ShapeID="_x0000_i1165" DrawAspect="Content" ObjectID="_1390671149" r:id="rId286"/>
        </w:object>
      </w:r>
    </w:p>
    <w:p w:rsidR="00183086" w:rsidRPr="0091532D" w:rsidRDefault="00183086"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66" type="#_x0000_t75" style="width:29.25pt;height:30.75pt" o:ole="">
            <v:imagedata r:id="rId287" o:title=""/>
          </v:shape>
          <o:OLEObject Type="Embed" ProgID="Equation.DSMT4" ShapeID="_x0000_i1166" DrawAspect="Content" ObjectID="_1390671150" r:id="rId288"/>
        </w:object>
      </w:r>
      <w:r w:rsidRPr="0091532D">
        <w:t xml:space="preserve"> hasta </w:t>
      </w:r>
      <w:r w:rsidRPr="0091532D">
        <w:rPr>
          <w:position w:val="-24"/>
        </w:rPr>
        <w:object w:dxaOrig="580" w:dyaOrig="620">
          <v:shape id="_x0000_i1167" type="#_x0000_t75" style="width:29.25pt;height:30.75pt" o:ole="">
            <v:imagedata r:id="rId289" o:title=""/>
          </v:shape>
          <o:OLEObject Type="Embed" ProgID="Equation.DSMT4" ShapeID="_x0000_i1167" DrawAspect="Content" ObjectID="_1390671151" r:id="rId290"/>
        </w:object>
      </w:r>
    </w:p>
    <w:p w:rsidR="00183086" w:rsidRPr="0091532D" w:rsidRDefault="00183086" w:rsidP="00784905">
      <w:pPr>
        <w:rPr>
          <w:position w:val="-24"/>
        </w:rPr>
      </w:pPr>
      <w:r w:rsidRPr="0091532D">
        <w:rPr>
          <w:position w:val="-24"/>
        </w:rPr>
        <w:t>Con la generación de imágenes simulando el sistema solo resta la inclusión del algoritmo de control y la grabación de imágenes en secuencia.</w:t>
      </w:r>
    </w:p>
    <w:p w:rsidR="00183086" w:rsidRPr="0091532D" w:rsidRDefault="00183086">
      <w:pPr>
        <w:pStyle w:val="Heading2"/>
        <w:numPr>
          <w:numberingChange w:id="343" w:author="DST" w:date="2012-02-09T08:12:00Z" w:original="%1:2:0:.%2:2:0:."/>
        </w:numPr>
      </w:pPr>
      <w:bookmarkStart w:id="344" w:name="_Toc316133527"/>
      <w:r w:rsidRPr="0091532D">
        <w:t>Validación del simulador</w:t>
      </w:r>
      <w:bookmarkEnd w:id="344"/>
    </w:p>
    <w:p w:rsidR="00183086" w:rsidRPr="0091532D" w:rsidRDefault="00183086">
      <w:r w:rsidRPr="0091532D">
        <w:t>A continuación se presentan distintas pruebas realizadas al simulador para validar el correcto funcionamiento del sistema.</w:t>
      </w:r>
    </w:p>
    <w:p w:rsidR="00183086" w:rsidRPr="0091532D" w:rsidRDefault="00183086" w:rsidP="00581256">
      <w:r w:rsidRPr="0091532D">
        <w:t xml:space="preserve">Para todas las pruebas se simuló la cámara con espectros de absorción RGB de una cámara Canon 10D </w:t>
      </w:r>
      <w:r w:rsidRPr="0091532D">
        <w:fldChar w:fldCharType="begin"/>
      </w:r>
      <w:r w:rsidRPr="0091532D">
        <w:instrText xml:space="preserve"> ADDIN EN.CITE &lt;EndNote&gt;&lt;Cite&gt;&lt;Author&gt;Buil&lt;/Author&gt;&lt;Year&gt;2004&lt;/Year&gt;&lt;RecNum&gt;40&lt;/RecNum&gt;&lt;DisplayText&gt;[8]&lt;/DisplayText&gt;&lt;record&gt;&lt;rec-number&gt;40&lt;/rec-number&gt;&lt;foreign-keys&gt;&lt;key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Pr="0091532D">
        <w:t>[</w:t>
      </w:r>
      <w:hyperlink w:anchor="_ENREF_8" w:tooltip="Buil, 2004 #40" w:history="1">
        <w:r w:rsidRPr="0091532D">
          <w:t>8</w:t>
        </w:r>
      </w:hyperlink>
      <w:r w:rsidRPr="0091532D">
        <w:t>]</w:t>
      </w:r>
      <w:r w:rsidRPr="0091532D">
        <w:fldChar w:fldCharType="end"/>
      </w:r>
      <w:r w:rsidRPr="0091532D">
        <w:t xml:space="preserve">, el tiempo de integración elegido fue de </w:t>
      </w:r>
      <w:r w:rsidRPr="0091532D">
        <w:rPr>
          <w:position w:val="-10"/>
        </w:rPr>
        <w:object w:dxaOrig="880" w:dyaOrig="320">
          <v:shape id="_x0000_i1168" type="#_x0000_t75" style="width:44.25pt;height:15.75pt" o:ole="">
            <v:imagedata r:id="rId291" o:title=""/>
          </v:shape>
          <o:OLEObject Type="Embed" ProgID="Equation.DSMT4" ShapeID="_x0000_i1168" DrawAspect="Content" ObjectID="_1390671152" r:id="rId292"/>
        </w:object>
      </w:r>
      <w:r w:rsidRPr="0091532D">
        <w:t xml:space="preserve">. Los espectros de absorción se muestran en la </w:t>
      </w:r>
      <w:r w:rsidRPr="0091532D">
        <w:fldChar w:fldCharType="begin"/>
      </w:r>
      <w:r w:rsidRPr="0091532D">
        <w:instrText xml:space="preserve"> REF _Ref315950467 \h </w:instrText>
      </w:r>
      <w:r w:rsidRPr="0091532D">
        <w:fldChar w:fldCharType="separate"/>
      </w:r>
      <w:r w:rsidRPr="008D2941">
        <w:t>Figura 2.1</w:t>
      </w:r>
      <w:r w:rsidRPr="0091532D">
        <w:fldChar w:fldCharType="end"/>
      </w:r>
      <w:r w:rsidRPr="0091532D">
        <w:t>.</w:t>
      </w:r>
    </w:p>
    <w:tbl>
      <w:tblPr>
        <w:tblW w:w="5000" w:type="pct"/>
        <w:tblLook w:val="00A0"/>
      </w:tblPr>
      <w:tblGrid>
        <w:gridCol w:w="9337"/>
      </w:tblGrid>
      <w:tr w:rsidR="00183086" w:rsidRPr="000F280D" w:rsidTr="000F280D">
        <w:tc>
          <w:tcPr>
            <w:tcW w:w="5000" w:type="pct"/>
          </w:tcPr>
          <w:p w:rsidR="00183086" w:rsidRPr="000F280D" w:rsidRDefault="00183086" w:rsidP="00D03236">
            <w:pPr>
              <w:pStyle w:val="Caption"/>
            </w:pPr>
            <w:r>
              <w:rPr>
                <w:noProof/>
                <w:lang w:eastAsia="es-VE"/>
              </w:rPr>
              <w:pict>
                <v:shape id="_x0000_i1169" type="#_x0000_t75" style="width:348.75pt;height:264pt;visibility:visible">
                  <v:imagedata r:id="rId293" o:title="" croptop="1051f" cropbottom="1342f" cropleft="2692f" cropright="4939f"/>
                </v:shape>
              </w:pict>
            </w:r>
          </w:p>
        </w:tc>
      </w:tr>
      <w:tr w:rsidR="00183086" w:rsidRPr="000F280D" w:rsidTr="000F280D">
        <w:tc>
          <w:tcPr>
            <w:tcW w:w="5000" w:type="pct"/>
          </w:tcPr>
          <w:p w:rsidR="00183086" w:rsidRPr="000F280D" w:rsidRDefault="00183086" w:rsidP="00D03236">
            <w:pPr>
              <w:pStyle w:val="Caption"/>
            </w:pPr>
            <w:bookmarkStart w:id="345" w:name="_Ref315950467"/>
            <w:r w:rsidRPr="000F280D">
              <w:t xml:space="preserve">Figura </w:t>
            </w:r>
            <w:fldSimple w:instr=" STYLEREF 1 \s ">
              <w:r w:rsidRPr="000F280D">
                <w:t>2</w:t>
              </w:r>
            </w:fldSimple>
            <w:r w:rsidRPr="000F280D">
              <w:t>.</w:t>
            </w:r>
            <w:fldSimple w:instr=" SEQ Figura \* ARABIC \s 1 ">
              <w:r w:rsidRPr="000F280D">
                <w:t>1</w:t>
              </w:r>
            </w:fldSimple>
            <w:bookmarkEnd w:id="345"/>
            <w:r w:rsidRPr="000F280D">
              <w:t xml:space="preserve"> : Espectros de RGB de absorción de Canon 10D</w:t>
            </w:r>
          </w:p>
        </w:tc>
      </w:tr>
    </w:tbl>
    <w:p w:rsidR="00183086" w:rsidRPr="0091532D" w:rsidRDefault="00183086">
      <w:r w:rsidRPr="008D2941">
        <w:t xml:space="preserve">El tipo de interferómetro utilizado fue un interferómetro de Mirau ideal, con el divisor de haz al </w:t>
      </w:r>
      <w:r w:rsidRPr="008D2941">
        <w:rPr>
          <w:position w:val="-6"/>
        </w:rPr>
        <w:object w:dxaOrig="499" w:dyaOrig="279">
          <v:shape id="_x0000_i1170" type="#_x0000_t75" style="width:24.75pt;height:14.25pt" o:ole="">
            <v:imagedata r:id="rId294" o:title=""/>
          </v:shape>
          <o:OLEObject Type="Embed" ProgID="Equation.DSMT4" ShapeID="_x0000_i1170" DrawAspect="Content" ObjectID="_1390671153" r:id="rId295"/>
        </w:object>
      </w:r>
      <w:r w:rsidRPr="008D2941">
        <w:t xml:space="preserve"> y el espejo de referencia con reflectividad del </w:t>
      </w:r>
      <w:r w:rsidRPr="008D2941">
        <w:rPr>
          <w:position w:val="-6"/>
        </w:rPr>
        <w:object w:dxaOrig="620" w:dyaOrig="279">
          <v:shape id="_x0000_i1171" type="#_x0000_t75" style="width:30.75pt;height:14.25pt" o:ole="">
            <v:imagedata r:id="rId296" o:title=""/>
          </v:shape>
          <o:OLEObject Type="Embed" ProgID="Equation.DSMT4" ShapeID="_x0000_i1171" DrawAspect="Content" ObjectID="_1390671154" r:id="rId297"/>
        </w:object>
      </w:r>
      <w:ins w:id="346" w:author="DST" w:date="2012-02-13T20:16:00Z">
        <w:r>
          <w:rPr>
            <w:position w:val="-6"/>
          </w:rPr>
          <w:t xml:space="preserve"> </w:t>
        </w:r>
      </w:ins>
    </w:p>
    <w:p w:rsidR="00183086" w:rsidRPr="0091532D" w:rsidRDefault="00183086" w:rsidP="0091532D">
      <w:pPr>
        <w:pStyle w:val="Heading3"/>
        <w:numPr>
          <w:numberingChange w:id="347" w:author="DST" w:date="2012-02-09T08:12:00Z" w:original="%1:2:0:.%2:2:0:.%3:1:0:."/>
        </w:numPr>
      </w:pPr>
      <w:bookmarkStart w:id="348" w:name="_Toc316133528"/>
      <w:r w:rsidRPr="0091532D">
        <w:t>Franjas de un plano inclinado con fuente puntual</w:t>
      </w:r>
      <w:bookmarkEnd w:id="348"/>
    </w:p>
    <w:p w:rsidR="00183086" w:rsidRPr="0091532D" w:rsidRDefault="00183086">
      <w:r w:rsidRPr="0091532D">
        <w:t>Esta prueba consistió en replicar las franjas que aparecerían sobre un plano inclinado utilizando un laser de Helio-</w:t>
      </w:r>
      <w:r w:rsidRPr="008D2941">
        <w:t>Neón</w:t>
      </w:r>
      <w:r w:rsidRPr="0091532D">
        <w:t xml:space="preserve"> cuya longitud de onda es de </w:t>
      </w:r>
      <w:r w:rsidRPr="0091532D">
        <w:rPr>
          <w:position w:val="-10"/>
        </w:rPr>
        <w:object w:dxaOrig="1300" w:dyaOrig="320">
          <v:shape id="_x0000_i1172" type="#_x0000_t75" style="width:65.25pt;height:15.75pt" o:ole="">
            <v:imagedata r:id="rId298" o:title=""/>
          </v:shape>
          <o:OLEObject Type="Embed" ProgID="Equation.DSMT4" ShapeID="_x0000_i1172" DrawAspect="Content" ObjectID="_1390671155" r:id="rId299"/>
        </w:object>
      </w:r>
      <w:r w:rsidRPr="0091532D">
        <w:t>.</w:t>
      </w:r>
    </w:p>
    <w:p w:rsidR="00183086" w:rsidRPr="0091532D" w:rsidRDefault="00183086" w:rsidP="008D2941">
      <w:r w:rsidRPr="0091532D">
        <w:t xml:space="preserve">El plano simulado tiene una reflectividad del </w:t>
      </w:r>
      <w:r w:rsidRPr="0091532D">
        <w:rPr>
          <w:position w:val="-6"/>
        </w:rPr>
        <w:object w:dxaOrig="620" w:dyaOrig="279">
          <v:shape id="_x0000_i1173" type="#_x0000_t75" style="width:30.75pt;height:14.25pt" o:ole="">
            <v:imagedata r:id="rId300" o:title=""/>
          </v:shape>
          <o:OLEObject Type="Embed" ProgID="Equation.DSMT4" ShapeID="_x0000_i1173" DrawAspect="Content" ObjectID="_1390671156" r:id="rId301"/>
        </w:object>
      </w:r>
      <w:r w:rsidRPr="0091532D">
        <w:t xml:space="preserve"> y fue inclinado de tal forma que en el extremo izquierdo la altura de la muestra fuese de </w:t>
      </w:r>
      <w:r w:rsidRPr="0091532D">
        <w:rPr>
          <w:position w:val="-12"/>
        </w:rPr>
        <w:object w:dxaOrig="2060" w:dyaOrig="360">
          <v:shape id="_x0000_i1174" type="#_x0000_t75" style="width:102pt;height:18pt" o:ole="">
            <v:imagedata r:id="rId302" o:title=""/>
          </v:shape>
          <o:OLEObject Type="Embed" ProgID="Equation.DSMT4" ShapeID="_x0000_i1174" DrawAspect="Content" ObjectID="_1390671157" r:id="rId303"/>
        </w:object>
      </w:r>
      <w:r w:rsidRPr="0091532D">
        <w:t xml:space="preserve">, en el centro fuese </w:t>
      </w:r>
      <w:r w:rsidRPr="0091532D">
        <w:rPr>
          <w:position w:val="-6"/>
        </w:rPr>
        <w:object w:dxaOrig="499" w:dyaOrig="279">
          <v:shape id="_x0000_i1175" type="#_x0000_t75" style="width:24.75pt;height:14.25pt" o:ole="">
            <v:imagedata r:id="rId304" o:title=""/>
          </v:shape>
          <o:OLEObject Type="Embed" ProgID="Equation.DSMT4" ShapeID="_x0000_i1175" DrawAspect="Content" ObjectID="_1390671158" r:id="rId305"/>
        </w:object>
      </w:r>
      <w:r w:rsidRPr="0091532D">
        <w:t xml:space="preserve"> y en el extremo derecho </w:t>
      </w:r>
      <w:r w:rsidRPr="0091532D">
        <w:rPr>
          <w:position w:val="-12"/>
        </w:rPr>
        <w:object w:dxaOrig="1960" w:dyaOrig="360">
          <v:shape id="_x0000_i1176" type="#_x0000_t75" style="width:96pt;height:18pt" o:ole="">
            <v:imagedata r:id="rId306" o:title=""/>
          </v:shape>
          <o:OLEObject Type="Embed" ProgID="Equation.DSMT4" ShapeID="_x0000_i1176" DrawAspect="Content" ObjectID="_1390671159" r:id="rId307"/>
        </w:object>
      </w:r>
      <w:r w:rsidRPr="0091532D">
        <w:t xml:space="preserve">. Esta inclinación debería generar un total de 5 franjas claras y 4 franjas oscuras a lo largo del eje X, ya que el cambio entre cada franja es de una diferencia de camino óptico de </w:t>
      </w:r>
      <w:r w:rsidRPr="0091532D">
        <w:rPr>
          <w:position w:val="-24"/>
        </w:rPr>
        <w:object w:dxaOrig="260" w:dyaOrig="620">
          <v:shape id="_x0000_i1177" type="#_x0000_t75" style="width:12.75pt;height:30.75pt" o:ole="">
            <v:imagedata r:id="rId308" o:title=""/>
          </v:shape>
          <o:OLEObject Type="Embed" ProgID="Equation.DSMT4" ShapeID="_x0000_i1177" DrawAspect="Content" ObjectID="_1390671160" r:id="rId309"/>
        </w:object>
      </w:r>
      <w:r w:rsidRPr="0091532D">
        <w:t xml:space="preserve"> que en un interferómetro de Mirau o uno de Michelson, el camino óptico será el doble de la altura de la muestra en cada punto.</w:t>
      </w:r>
    </w:p>
    <w:tbl>
      <w:tblPr>
        <w:tblW w:w="0" w:type="auto"/>
        <w:tblLook w:val="00A0"/>
      </w:tblPr>
      <w:tblGrid>
        <w:gridCol w:w="9261"/>
      </w:tblGrid>
      <w:tr w:rsidR="00183086" w:rsidRPr="000F280D" w:rsidTr="000F280D">
        <w:tc>
          <w:tcPr>
            <w:tcW w:w="9261" w:type="dxa"/>
          </w:tcPr>
          <w:p w:rsidR="00183086" w:rsidRPr="000F280D" w:rsidRDefault="00183086" w:rsidP="0091532D">
            <w:pPr>
              <w:pStyle w:val="Caption"/>
            </w:pPr>
            <w:r>
              <w:rPr>
                <w:noProof/>
                <w:lang w:eastAsia="es-VE"/>
              </w:rPr>
              <w:pict>
                <v:shape id="_x0000_i1178" type="#_x0000_t75" style="width:285.75pt;height:119.25pt;visibility:visible">
                  <v:imagedata r:id="rId310" o:title="" croptop="38200f"/>
                </v:shape>
              </w:pict>
            </w:r>
          </w:p>
        </w:tc>
      </w:tr>
      <w:tr w:rsidR="00183086" w:rsidRPr="000F280D" w:rsidTr="000F280D">
        <w:tc>
          <w:tcPr>
            <w:tcW w:w="9261" w:type="dxa"/>
          </w:tcPr>
          <w:p w:rsidR="00183086" w:rsidRPr="000F280D" w:rsidRDefault="00183086" w:rsidP="007131C9">
            <w:pPr>
              <w:pStyle w:val="Caption"/>
            </w:pPr>
            <w:r w:rsidRPr="000F280D">
              <w:t xml:space="preserve">Figura </w:t>
            </w:r>
            <w:fldSimple w:instr=" STYLEREF 1 \s ">
              <w:r w:rsidRPr="000F280D">
                <w:t>2</w:t>
              </w:r>
            </w:fldSimple>
            <w:r w:rsidRPr="000F280D">
              <w:t>.</w:t>
            </w:r>
            <w:fldSimple w:instr=" SEQ Figura \* ARABIC \s 1 ">
              <w:r w:rsidRPr="000F280D">
                <w:t>2</w:t>
              </w:r>
            </w:fldSimple>
            <w:r w:rsidRPr="000F280D">
              <w:t xml:space="preserve"> : Interferograma simulado de un plano inclinado iluminado por una fuente puntual a la longitud de onda de un laser de He-Ne</w:t>
            </w:r>
          </w:p>
        </w:tc>
      </w:tr>
    </w:tbl>
    <w:p w:rsidR="00183086" w:rsidRPr="0091532D" w:rsidRDefault="00183086">
      <w:r w:rsidRPr="0091532D">
        <w:t xml:space="preserve">Se puede observar que el simulador logra emular el interferograma del plano inclinado obteniendo 5 franjas rojas y 4 franjas oscuras, esto </w:t>
      </w:r>
      <w:r w:rsidRPr="008D2941">
        <w:t>demuestra</w:t>
      </w:r>
      <w:r w:rsidRPr="0091532D">
        <w:t xml:space="preserve"> que para una fuente puntual, el simulador se comporta correctamente. Adicionalmente el color obtenido corresponde al color producido por un laser de He-Ne en su transición de </w:t>
      </w:r>
      <w:r w:rsidRPr="0091532D">
        <w:rPr>
          <w:position w:val="-10"/>
        </w:rPr>
        <w:object w:dxaOrig="1300" w:dyaOrig="320">
          <v:shape id="_x0000_i1179" type="#_x0000_t75" style="width:65.25pt;height:15.75pt" o:ole="">
            <v:imagedata r:id="rId311" o:title=""/>
          </v:shape>
          <o:OLEObject Type="Embed" ProgID="Equation.DSMT4" ShapeID="_x0000_i1179" DrawAspect="Content" ObjectID="_1390671161" r:id="rId312"/>
        </w:object>
      </w:r>
      <w:r w:rsidRPr="0091532D">
        <w:t>.</w:t>
      </w:r>
    </w:p>
    <w:p w:rsidR="00183086" w:rsidRPr="0091532D" w:rsidRDefault="00183086" w:rsidP="0091532D">
      <w:pPr>
        <w:pStyle w:val="Heading3"/>
        <w:numPr>
          <w:numberingChange w:id="349" w:author="DST" w:date="2012-02-09T08:12:00Z" w:original="%1:2:0:.%2:2:0:.%3:2:0:."/>
        </w:numPr>
      </w:pPr>
      <w:bookmarkStart w:id="350" w:name="_Toc316133529"/>
      <w:r w:rsidRPr="0091532D">
        <w:t>Franjas de un plano inclinado en luz blanca</w:t>
      </w:r>
      <w:bookmarkEnd w:id="350"/>
    </w:p>
    <w:p w:rsidR="00183086" w:rsidRPr="0091532D" w:rsidRDefault="00183086">
      <w:r w:rsidRPr="0091532D">
        <w:t>En esta prueba se comprobará el comportamiento del simulador en presencia de una fuente con espectro continuo</w:t>
      </w:r>
      <w:ins w:id="351" w:author="DST" w:date="2012-02-13T20:17:00Z">
        <w:r>
          <w:t>. E</w:t>
        </w:r>
      </w:ins>
      <w:del w:id="352" w:author="DST" w:date="2012-02-13T20:17:00Z">
        <w:r w:rsidRPr="0091532D" w:rsidDel="00CD0E58">
          <w:delText>, e</w:delText>
        </w:r>
      </w:del>
      <w:r w:rsidRPr="0091532D">
        <w:t xml:space="preserve">n este caso se simulará una lámpara de </w:t>
      </w:r>
      <w:ins w:id="353" w:author="DST" w:date="2012-02-13T20:17:00Z">
        <w:r>
          <w:t xml:space="preserve">filamento de </w:t>
        </w:r>
      </w:ins>
      <w:r w:rsidRPr="0091532D">
        <w:t xml:space="preserve">tungsteno, la cual tiene un espectro de radiación correspondiente a un cuerpo negro a </w:t>
      </w:r>
      <w:r w:rsidRPr="0091532D">
        <w:rPr>
          <w:position w:val="-6"/>
        </w:rPr>
        <w:object w:dxaOrig="1440" w:dyaOrig="279">
          <v:shape id="_x0000_i1180" type="#_x0000_t75" style="width:1in;height:14.25pt" o:ole="">
            <v:imagedata r:id="rId313" o:title=""/>
          </v:shape>
          <o:OLEObject Type="Embed" ProgID="Equation.DSMT4" ShapeID="_x0000_i1180" DrawAspect="Content" ObjectID="_1390671162" r:id="rId314"/>
        </w:object>
      </w:r>
      <w:r w:rsidRPr="0091532D">
        <w:t xml:space="preserve"> como se muestra en la </w:t>
      </w:r>
      <w:r w:rsidRPr="0091532D">
        <w:fldChar w:fldCharType="begin"/>
      </w:r>
      <w:r w:rsidRPr="0091532D">
        <w:instrText xml:space="preserve"> REF _Ref316127234 \h </w:instrText>
      </w:r>
      <w:r w:rsidRPr="0091532D">
        <w:fldChar w:fldCharType="separate"/>
      </w:r>
      <w:r w:rsidRPr="008D2941">
        <w:t>Figura 2.3</w:t>
      </w:r>
      <w:r w:rsidRPr="0091532D">
        <w:fldChar w:fldCharType="end"/>
      </w:r>
      <w:r w:rsidRPr="0091532D">
        <w:t xml:space="preserve"> </w:t>
      </w:r>
      <w:ins w:id="354" w:author="DST" w:date="2012-02-13T20:17:00Z">
        <w:r>
          <w:t xml:space="preserve">y </w:t>
        </w:r>
      </w:ins>
      <w:r w:rsidRPr="0091532D">
        <w:t xml:space="preserve">que corresponde al iluminador estándar A de la CIE </w:t>
      </w:r>
      <w:r w:rsidRPr="0091532D">
        <w:fldChar w:fldCharType="begin"/>
      </w:r>
      <w:r w:rsidRPr="0091532D">
        <w:instrText xml:space="preserve"> ADDIN EN.CITE &lt;EndNote&gt;&lt;Cite&gt;&lt;Year&gt;2000&lt;/Year&gt;&lt;RecNum&gt;42&lt;/RecNum&gt;&lt;DisplayText&gt;[9]&lt;/DisplayText&gt;&lt;record&gt;&lt;rec-number&gt;42&lt;/rec-number&gt;&lt;foreign-keys&gt;&lt;key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Pr="0091532D">
        <w:fldChar w:fldCharType="separate"/>
      </w:r>
      <w:r w:rsidRPr="0091532D">
        <w:t>[</w:t>
      </w:r>
      <w:hyperlink w:anchor="_ENREF_9" w:tooltip=", 2000 #42" w:history="1">
        <w:r w:rsidRPr="0091532D">
          <w:t>9</w:t>
        </w:r>
      </w:hyperlink>
      <w:r w:rsidRPr="0091532D">
        <w:t>]</w:t>
      </w:r>
      <w:r w:rsidRPr="0091532D">
        <w:fldChar w:fldCharType="end"/>
      </w:r>
      <w:r w:rsidRPr="0091532D">
        <w:t>.</w:t>
      </w:r>
    </w:p>
    <w:tbl>
      <w:tblPr>
        <w:tblW w:w="0" w:type="auto"/>
        <w:tblLook w:val="00A0"/>
      </w:tblPr>
      <w:tblGrid>
        <w:gridCol w:w="9261"/>
      </w:tblGrid>
      <w:tr w:rsidR="00183086" w:rsidRPr="000F280D" w:rsidTr="000F280D">
        <w:tc>
          <w:tcPr>
            <w:tcW w:w="9261" w:type="dxa"/>
          </w:tcPr>
          <w:p w:rsidR="00183086" w:rsidRPr="000F280D" w:rsidRDefault="00183086" w:rsidP="0091532D">
            <w:pPr>
              <w:pStyle w:val="Caption"/>
            </w:pPr>
            <w:r>
              <w:rPr>
                <w:noProof/>
                <w:lang w:eastAsia="es-VE"/>
              </w:rPr>
              <w:pict>
                <v:shape id="_x0000_i1181" type="#_x0000_t75" style="width:375.75pt;height:277.5pt;visibility:visible">
                  <v:imagedata r:id="rId315" o:title="" cropleft="3898f" cropright="4682f"/>
                </v:shape>
              </w:pict>
            </w:r>
          </w:p>
        </w:tc>
      </w:tr>
      <w:tr w:rsidR="00183086" w:rsidRPr="000F280D" w:rsidTr="000F280D">
        <w:tc>
          <w:tcPr>
            <w:tcW w:w="9261" w:type="dxa"/>
          </w:tcPr>
          <w:p w:rsidR="00183086" w:rsidRPr="000F280D" w:rsidRDefault="00183086" w:rsidP="007131C9">
            <w:pPr>
              <w:pStyle w:val="Caption"/>
            </w:pPr>
            <w:bookmarkStart w:id="355" w:name="_Ref316127234"/>
            <w:r w:rsidRPr="000F280D">
              <w:t xml:space="preserve">Figura </w:t>
            </w:r>
            <w:fldSimple w:instr=" STYLEREF 1 \s ">
              <w:r w:rsidRPr="000F280D">
                <w:t>2</w:t>
              </w:r>
            </w:fldSimple>
            <w:r w:rsidRPr="000F280D">
              <w:t>.</w:t>
            </w:r>
            <w:fldSimple w:instr=" SEQ Figura \* ARABIC \s 1 ">
              <w:r w:rsidRPr="000F280D">
                <w:t>3</w:t>
              </w:r>
            </w:fldSimple>
            <w:bookmarkEnd w:id="355"/>
            <w:r w:rsidRPr="000F280D">
              <w:t>: Espectro del iluminador estándar A de la CIE</w:t>
            </w:r>
          </w:p>
        </w:tc>
      </w:tr>
    </w:tbl>
    <w:p w:rsidR="00183086" w:rsidRPr="0091532D" w:rsidRDefault="00183086" w:rsidP="008D2941">
      <w:r w:rsidRPr="0091532D">
        <w:rPr>
          <w:b/>
          <w:bCs/>
        </w:rPr>
        <w:t>Utilizando una fuente de este tipo</w:t>
      </w:r>
      <w:r>
        <w:t xml:space="preserve">, </w:t>
      </w:r>
      <w:r w:rsidRPr="0091532D">
        <w:t xml:space="preserve">el interferómetro que se debe obtener es un patrón de franjas de colores, que deben ir desvaneciéndose si la diferencia de caminos ópticos se acerca a la longitud de coherencia de la fuente. Sin embargo, la longitud de coherencia que afectará a cada sensor RGB será aproximadamente igual a la velocidad de la luz dividida entre el ancho de banda del espectro que absorbería cada sensor. En la </w:t>
      </w:r>
      <w:r w:rsidRPr="0091532D">
        <w:fldChar w:fldCharType="begin"/>
      </w:r>
      <w:r w:rsidRPr="0091532D">
        <w:instrText xml:space="preserve"> REF _Ref316132920 \h </w:instrText>
      </w:r>
      <w:r w:rsidRPr="0091532D">
        <w:fldChar w:fldCharType="separate"/>
      </w:r>
      <w:r w:rsidRPr="008D2941">
        <w:t>Figura 2.4</w:t>
      </w:r>
      <w:r w:rsidRPr="0091532D">
        <w:fldChar w:fldCharType="end"/>
      </w:r>
      <w:r w:rsidRPr="0091532D">
        <w:t xml:space="preserve"> se muestra el espectro absorbido por cada uno de los sensores si se utiliza el espectro de emisión de la </w:t>
      </w:r>
      <w:r w:rsidRPr="0091532D">
        <w:fldChar w:fldCharType="begin"/>
      </w:r>
      <w:r w:rsidRPr="0091532D">
        <w:instrText xml:space="preserve"> REF _Ref316127234 \h </w:instrText>
      </w:r>
      <w:r w:rsidRPr="0091532D">
        <w:fldChar w:fldCharType="separate"/>
      </w:r>
      <w:r w:rsidRPr="008D2941">
        <w:t>Figura 2.3</w:t>
      </w:r>
      <w:r w:rsidRPr="0091532D">
        <w:fldChar w:fldCharType="end"/>
      </w:r>
      <w:r w:rsidRPr="0091532D">
        <w:t>.</w:t>
      </w:r>
    </w:p>
    <w:tbl>
      <w:tblPr>
        <w:tblW w:w="0" w:type="auto"/>
        <w:tblLook w:val="00A0"/>
      </w:tblPr>
      <w:tblGrid>
        <w:gridCol w:w="9261"/>
      </w:tblGrid>
      <w:tr w:rsidR="00183086" w:rsidRPr="000F280D" w:rsidTr="000F280D">
        <w:tc>
          <w:tcPr>
            <w:tcW w:w="9261" w:type="dxa"/>
          </w:tcPr>
          <w:p w:rsidR="00183086" w:rsidRPr="000F280D" w:rsidRDefault="00183086" w:rsidP="0091532D">
            <w:pPr>
              <w:pStyle w:val="Caption"/>
            </w:pPr>
            <w:r>
              <w:rPr>
                <w:noProof/>
                <w:lang w:eastAsia="es-VE"/>
              </w:rPr>
              <w:pict>
                <v:shape id="_x0000_i1182" type="#_x0000_t75" style="width:421.5pt;height:289.5pt;visibility:visible">
                  <v:imagedata r:id="rId316" o:title="" cropleft="3575f" cropright="3860f"/>
                </v:shape>
              </w:pict>
            </w:r>
          </w:p>
        </w:tc>
      </w:tr>
      <w:tr w:rsidR="00183086" w:rsidRPr="000F280D" w:rsidTr="000F280D">
        <w:tc>
          <w:tcPr>
            <w:tcW w:w="9261" w:type="dxa"/>
          </w:tcPr>
          <w:p w:rsidR="00183086" w:rsidRPr="000F280D" w:rsidRDefault="00183086" w:rsidP="007131C9">
            <w:pPr>
              <w:pStyle w:val="Caption"/>
            </w:pPr>
            <w:bookmarkStart w:id="356" w:name="_Ref316132920"/>
            <w:r w:rsidRPr="000F280D">
              <w:t xml:space="preserve">Figura </w:t>
            </w:r>
            <w:fldSimple w:instr=" STYLEREF 1 \s ">
              <w:r w:rsidRPr="000F280D">
                <w:t>2</w:t>
              </w:r>
            </w:fldSimple>
            <w:r w:rsidRPr="000F280D">
              <w:t>.</w:t>
            </w:r>
            <w:fldSimple w:instr=" SEQ Figura \* ARABIC \s 1 ">
              <w:r w:rsidRPr="000F280D">
                <w:t>4</w:t>
              </w:r>
            </w:fldSimple>
            <w:bookmarkEnd w:id="356"/>
            <w:r w:rsidRPr="000F280D">
              <w:t>: Espectro absorbido por sensores RGB de una fuente del iluminador estándar A de la CIE</w:t>
            </w:r>
          </w:p>
        </w:tc>
      </w:tr>
    </w:tbl>
    <w:p w:rsidR="00183086" w:rsidRPr="0091532D" w:rsidRDefault="00183086" w:rsidP="00C841D6">
      <w:r w:rsidRPr="0091532D">
        <w:t xml:space="preserve">Si se utiliza el cálculo de la longitud de coherencia suponiendo que los espectros son </w:t>
      </w:r>
      <w:r w:rsidRPr="008D2941">
        <w:t>gaussianos</w:t>
      </w:r>
      <w:r w:rsidRPr="0091532D">
        <w:t xml:space="preserve">, se puede utilizar la siguiente ecuación </w:t>
      </w:r>
    </w:p>
    <w:p w:rsidR="00183086" w:rsidRPr="0091532D" w:rsidRDefault="00183086" w:rsidP="0091532D">
      <w:pPr>
        <w:pStyle w:val="MTDisplayEquation"/>
      </w:pPr>
      <w:r w:rsidRPr="0091532D">
        <w:rPr>
          <w:lang w:val="es-VE"/>
        </w:rPr>
        <w:tab/>
      </w:r>
      <w:r w:rsidRPr="0091532D">
        <w:rPr>
          <w:position w:val="-24"/>
          <w:lang w:val="es-VE"/>
        </w:rPr>
        <w:object w:dxaOrig="1740" w:dyaOrig="660">
          <v:shape id="_x0000_i1183" type="#_x0000_t75" style="width:86.25pt;height:33pt" o:ole="">
            <v:imagedata r:id="rId317" o:title=""/>
          </v:shape>
          <o:OLEObject Type="Embed" ProgID="Equation.DSMT4" ShapeID="_x0000_i1183" DrawAspect="Content" ObjectID="_1390671163" r:id="rId318"/>
        </w:object>
      </w:r>
      <w:r w:rsidRPr="0091532D">
        <w:rPr>
          <w:lang w:val="es-VE"/>
        </w:rPr>
        <w:tab/>
      </w:r>
      <w:r w:rsidRPr="0091532D">
        <w:rPr>
          <w:lang w:val="es-VE"/>
        </w:rPr>
        <w:fldChar w:fldCharType="begin"/>
      </w:r>
      <w:r w:rsidRPr="0091532D">
        <w:rPr>
          <w:lang w:val="es-VE"/>
        </w:rPr>
        <w:instrText xml:space="preserve"> MACROBUTTON MTPlaceRef \* MERGEFORMAT (</w:instrText>
      </w:r>
      <w:fldSimple w:instr=" SEQ MTChap \c \* Arabic \* MERGEFORMAT ">
        <w:r w:rsidRPr="0091532D">
          <w:rPr>
            <w:lang w:val="es-VE"/>
          </w:rPr>
          <w:instrText>2</w:instrText>
        </w:r>
      </w:fldSimple>
      <w:r w:rsidRPr="0091532D">
        <w:rPr>
          <w:lang w:val="es-VE"/>
        </w:rPr>
        <w:instrText>.</w:instrText>
      </w:r>
      <w:fldSimple w:instr=" SEQ MTEqn \c \* Arabic \* MERGEFORMAT ">
        <w:r w:rsidRPr="0091532D">
          <w:rPr>
            <w:lang w:val="es-VE"/>
          </w:rPr>
          <w:instrText>6</w:instrText>
        </w:r>
      </w:fldSimple>
      <w:r w:rsidRPr="0091532D">
        <w:rPr>
          <w:lang w:val="es-VE"/>
        </w:rPr>
        <w:instrText>)</w:instrText>
      </w:r>
      <w:r w:rsidRPr="0091532D">
        <w:rPr>
          <w:lang w:val="es-VE"/>
        </w:rPr>
        <w:fldChar w:fldCharType="end"/>
      </w:r>
    </w:p>
    <w:p w:rsidR="00183086" w:rsidRPr="0091532D" w:rsidRDefault="00183086">
      <w:r w:rsidRPr="0091532D">
        <w:t xml:space="preserve"> Con </w:t>
      </w:r>
      <w:r w:rsidRPr="0091532D">
        <w:rPr>
          <w:position w:val="-12"/>
        </w:rPr>
        <w:object w:dxaOrig="279" w:dyaOrig="360">
          <v:shape id="_x0000_i1184" type="#_x0000_t75" style="width:14.25pt;height:18pt" o:ole="">
            <v:imagedata r:id="rId319" o:title=""/>
          </v:shape>
          <o:OLEObject Type="Embed" ProgID="Equation.DSMT4" ShapeID="_x0000_i1184" DrawAspect="Content" ObjectID="_1390671164" r:id="rId320"/>
        </w:object>
      </w:r>
      <w:r w:rsidRPr="0091532D">
        <w:t xml:space="preserve"> la longitud media y </w:t>
      </w:r>
      <w:r w:rsidRPr="0091532D">
        <w:rPr>
          <w:position w:val="-6"/>
        </w:rPr>
        <w:object w:dxaOrig="380" w:dyaOrig="279">
          <v:shape id="_x0000_i1185" type="#_x0000_t75" style="width:18.75pt;height:14.25pt" o:ole="">
            <v:imagedata r:id="rId321" o:title=""/>
          </v:shape>
          <o:OLEObject Type="Embed" ProgID="Equation.DSMT4" ShapeID="_x0000_i1185" DrawAspect="Content" ObjectID="_1390671165" r:id="rId322"/>
        </w:object>
      </w:r>
      <w:r w:rsidRPr="0091532D">
        <w:t xml:space="preserve"> el ancho de la gaus</w:t>
      </w:r>
      <w:ins w:id="357" w:author="DST" w:date="2012-02-13T20:25:00Z">
        <w:r>
          <w:t>s</w:t>
        </w:r>
      </w:ins>
      <w:r w:rsidRPr="0091532D">
        <w:t xml:space="preserve">iana. De acuerdo a la gráfica en la </w:t>
      </w:r>
      <w:r w:rsidRPr="0091532D">
        <w:fldChar w:fldCharType="begin"/>
      </w:r>
      <w:r w:rsidRPr="0091532D">
        <w:instrText xml:space="preserve"> REF _Ref316132920 \h </w:instrText>
      </w:r>
      <w:r w:rsidRPr="0091532D">
        <w:fldChar w:fldCharType="separate"/>
      </w:r>
      <w:r w:rsidRPr="008D2941">
        <w:t>Figura 2.4</w:t>
      </w:r>
      <w:r w:rsidRPr="0091532D">
        <w:fldChar w:fldCharType="end"/>
      </w:r>
      <w:r w:rsidRPr="0091532D">
        <w:t>, tenemos los siguientes valores para los sensores:</w:t>
      </w:r>
    </w:p>
    <w:p w:rsidR="00183086" w:rsidRPr="0091532D" w:rsidRDefault="00183086" w:rsidP="0091532D">
      <w:pPr>
        <w:pStyle w:val="Caption"/>
      </w:pPr>
      <w:bookmarkStart w:id="358" w:name="_Toc316136359"/>
      <w:r w:rsidRPr="008D2941">
        <w:t xml:space="preserve">Tabla </w:t>
      </w:r>
      <w:fldSimple w:instr=" STYLEREF 1 \s ">
        <w:r w:rsidRPr="0091532D">
          <w:t>2</w:t>
        </w:r>
      </w:fldSimple>
      <w:r w:rsidRPr="0091532D">
        <w:t>.</w:t>
      </w:r>
      <w:fldSimple w:instr=" SEQ Tabla \* ARABIC \s 1 ">
        <w:r w:rsidRPr="0091532D">
          <w:t>1</w:t>
        </w:r>
      </w:fldSimple>
      <w:r w:rsidRPr="0091532D">
        <w:t xml:space="preserve"> : Longitud de coherencia del espectro absorbido por los sensores RGB </w:t>
      </w:r>
      <w:bookmarkEnd w:id="3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15"/>
        <w:gridCol w:w="2315"/>
        <w:gridCol w:w="2315"/>
        <w:gridCol w:w="2316"/>
      </w:tblGrid>
      <w:tr w:rsidR="00183086" w:rsidRPr="000F280D" w:rsidTr="000F280D">
        <w:tc>
          <w:tcPr>
            <w:tcW w:w="2315" w:type="dxa"/>
          </w:tcPr>
          <w:p w:rsidR="00183086" w:rsidRPr="000F280D" w:rsidRDefault="00183086" w:rsidP="0091532D">
            <w:pPr>
              <w:pStyle w:val="Titulotablanormal"/>
            </w:pPr>
            <w:r w:rsidRPr="000F280D">
              <w:rPr>
                <w:lang w:val="es-VE"/>
              </w:rPr>
              <w:t>Sensor</w:t>
            </w:r>
          </w:p>
        </w:tc>
        <w:tc>
          <w:tcPr>
            <w:tcW w:w="2315" w:type="dxa"/>
          </w:tcPr>
          <w:p w:rsidR="00183086" w:rsidRPr="000F280D" w:rsidRDefault="00183086" w:rsidP="0091532D">
            <w:pPr>
              <w:pStyle w:val="Titulotablanormal"/>
            </w:pPr>
            <w:r w:rsidRPr="000F280D">
              <w:rPr>
                <w:rFonts w:eastAsia="Times New Roman"/>
                <w:position w:val="-12"/>
                <w:lang w:val="es-VE"/>
              </w:rPr>
              <w:object w:dxaOrig="279" w:dyaOrig="360">
                <v:shape id="_x0000_i1186" type="#_x0000_t75" style="width:14.25pt;height:18pt" o:ole="">
                  <v:imagedata r:id="rId323" o:title=""/>
                </v:shape>
                <o:OLEObject Type="Embed" ProgID="Equation.DSMT4" ShapeID="_x0000_i1186" DrawAspect="Content" ObjectID="_1390671166" r:id="rId324"/>
              </w:object>
            </w:r>
          </w:p>
        </w:tc>
        <w:tc>
          <w:tcPr>
            <w:tcW w:w="2315" w:type="dxa"/>
          </w:tcPr>
          <w:p w:rsidR="00183086" w:rsidRPr="000F280D" w:rsidRDefault="00183086" w:rsidP="0091532D">
            <w:pPr>
              <w:pStyle w:val="Titulotablanormal"/>
            </w:pPr>
            <w:r w:rsidRPr="000F280D">
              <w:rPr>
                <w:rFonts w:eastAsia="Times New Roman"/>
                <w:position w:val="-6"/>
                <w:lang w:val="es-VE"/>
              </w:rPr>
              <w:object w:dxaOrig="380" w:dyaOrig="279">
                <v:shape id="_x0000_i1187" type="#_x0000_t75" style="width:18.75pt;height:14.25pt" o:ole="">
                  <v:imagedata r:id="rId325" o:title=""/>
                </v:shape>
                <o:OLEObject Type="Embed" ProgID="Equation.DSMT4" ShapeID="_x0000_i1187" DrawAspect="Content" ObjectID="_1390671167" r:id="rId326"/>
              </w:object>
            </w:r>
          </w:p>
        </w:tc>
        <w:tc>
          <w:tcPr>
            <w:tcW w:w="2316" w:type="dxa"/>
          </w:tcPr>
          <w:p w:rsidR="00183086" w:rsidRPr="000F280D" w:rsidRDefault="00183086" w:rsidP="0091532D">
            <w:pPr>
              <w:pStyle w:val="Titulotablanormal"/>
            </w:pPr>
            <w:r w:rsidRPr="000F280D">
              <w:rPr>
                <w:rFonts w:eastAsia="Times New Roman"/>
                <w:position w:val="-12"/>
                <w:lang w:val="es-VE"/>
              </w:rPr>
              <w:object w:dxaOrig="300" w:dyaOrig="360">
                <v:shape id="_x0000_i1188" type="#_x0000_t75" style="width:15pt;height:18pt" o:ole="">
                  <v:imagedata r:id="rId327" o:title=""/>
                </v:shape>
                <o:OLEObject Type="Embed" ProgID="Equation.DSMT4" ShapeID="_x0000_i1188" DrawAspect="Content" ObjectID="_1390671168" r:id="rId328"/>
              </w:object>
            </w:r>
          </w:p>
        </w:tc>
      </w:tr>
      <w:tr w:rsidR="00183086" w:rsidRPr="000F280D" w:rsidTr="000F280D">
        <w:tc>
          <w:tcPr>
            <w:tcW w:w="2315" w:type="dxa"/>
          </w:tcPr>
          <w:p w:rsidR="00183086" w:rsidRPr="000F280D" w:rsidRDefault="00183086" w:rsidP="0091532D">
            <w:pPr>
              <w:pStyle w:val="TablaNormal"/>
            </w:pPr>
            <w:r w:rsidRPr="000F280D">
              <w:t>Rojo</w:t>
            </w:r>
          </w:p>
        </w:tc>
        <w:tc>
          <w:tcPr>
            <w:tcW w:w="2315" w:type="dxa"/>
          </w:tcPr>
          <w:p w:rsidR="00183086" w:rsidRPr="000F280D" w:rsidRDefault="00183086" w:rsidP="0091532D">
            <w:pPr>
              <w:pStyle w:val="TablaNormal"/>
            </w:pPr>
            <w:r w:rsidRPr="000F280D">
              <w:rPr>
                <w:rFonts w:eastAsia="Times New Roman"/>
                <w:position w:val="-6"/>
              </w:rPr>
              <w:object w:dxaOrig="720" w:dyaOrig="279">
                <v:shape id="_x0000_i1189" type="#_x0000_t75" style="width:36pt;height:14.25pt" o:ole="">
                  <v:imagedata r:id="rId329" o:title=""/>
                </v:shape>
                <o:OLEObject Type="Embed" ProgID="Equation.DSMT4" ShapeID="_x0000_i1189" DrawAspect="Content" ObjectID="_1390671169" r:id="rId330"/>
              </w:object>
            </w:r>
          </w:p>
        </w:tc>
        <w:tc>
          <w:tcPr>
            <w:tcW w:w="2315" w:type="dxa"/>
          </w:tcPr>
          <w:p w:rsidR="00183086" w:rsidRPr="000F280D" w:rsidRDefault="00183086" w:rsidP="0091532D">
            <w:pPr>
              <w:pStyle w:val="TablaNormal"/>
            </w:pPr>
            <w:r w:rsidRPr="000F280D">
              <w:rPr>
                <w:rFonts w:eastAsia="Times New Roman"/>
                <w:position w:val="-6"/>
              </w:rPr>
              <w:object w:dxaOrig="600" w:dyaOrig="279">
                <v:shape id="_x0000_i1190" type="#_x0000_t75" style="width:30pt;height:14.25pt" o:ole="">
                  <v:imagedata r:id="rId331" o:title=""/>
                </v:shape>
                <o:OLEObject Type="Embed" ProgID="Equation.DSMT4" ShapeID="_x0000_i1190" DrawAspect="Content" ObjectID="_1390671170" r:id="rId332"/>
              </w:object>
            </w:r>
          </w:p>
        </w:tc>
        <w:tc>
          <w:tcPr>
            <w:tcW w:w="2316" w:type="dxa"/>
          </w:tcPr>
          <w:p w:rsidR="00183086" w:rsidRPr="000F280D" w:rsidRDefault="00183086" w:rsidP="0091532D">
            <w:pPr>
              <w:pStyle w:val="TablaNormal"/>
            </w:pPr>
            <w:r w:rsidRPr="000F280D">
              <w:rPr>
                <w:rFonts w:eastAsia="Times New Roman"/>
                <w:position w:val="-10"/>
              </w:rPr>
              <w:object w:dxaOrig="859" w:dyaOrig="320">
                <v:shape id="_x0000_i1191" type="#_x0000_t75" style="width:42.75pt;height:15.75pt" o:ole="">
                  <v:imagedata r:id="rId333" o:title=""/>
                </v:shape>
                <o:OLEObject Type="Embed" ProgID="Equation.DSMT4" ShapeID="_x0000_i1191" DrawAspect="Content" ObjectID="_1390671171" r:id="rId334"/>
              </w:object>
            </w:r>
          </w:p>
        </w:tc>
      </w:tr>
      <w:tr w:rsidR="00183086" w:rsidRPr="000F280D" w:rsidTr="000F280D">
        <w:tc>
          <w:tcPr>
            <w:tcW w:w="2315" w:type="dxa"/>
          </w:tcPr>
          <w:p w:rsidR="00183086" w:rsidRPr="000F280D" w:rsidRDefault="00183086" w:rsidP="0091532D">
            <w:pPr>
              <w:pStyle w:val="TablaNormal"/>
            </w:pPr>
            <w:r w:rsidRPr="000F280D">
              <w:t>Verde</w:t>
            </w:r>
          </w:p>
        </w:tc>
        <w:tc>
          <w:tcPr>
            <w:tcW w:w="2315" w:type="dxa"/>
          </w:tcPr>
          <w:p w:rsidR="00183086" w:rsidRPr="000F280D" w:rsidRDefault="00183086" w:rsidP="0091532D">
            <w:pPr>
              <w:pStyle w:val="TablaNormal"/>
            </w:pPr>
            <w:r w:rsidRPr="000F280D">
              <w:rPr>
                <w:rFonts w:eastAsia="Times New Roman"/>
                <w:position w:val="-6"/>
              </w:rPr>
              <w:object w:dxaOrig="700" w:dyaOrig="279">
                <v:shape id="_x0000_i1192" type="#_x0000_t75" style="width:35.25pt;height:14.25pt" o:ole="">
                  <v:imagedata r:id="rId335" o:title=""/>
                </v:shape>
                <o:OLEObject Type="Embed" ProgID="Equation.DSMT4" ShapeID="_x0000_i1192" DrawAspect="Content" ObjectID="_1390671172" r:id="rId336"/>
              </w:object>
            </w:r>
          </w:p>
        </w:tc>
        <w:tc>
          <w:tcPr>
            <w:tcW w:w="2315" w:type="dxa"/>
          </w:tcPr>
          <w:p w:rsidR="00183086" w:rsidRPr="000F280D" w:rsidRDefault="00183086" w:rsidP="0091532D">
            <w:pPr>
              <w:pStyle w:val="TablaNormal"/>
            </w:pPr>
            <w:r w:rsidRPr="000F280D">
              <w:rPr>
                <w:rFonts w:eastAsia="Times New Roman"/>
                <w:position w:val="-6"/>
              </w:rPr>
              <w:object w:dxaOrig="600" w:dyaOrig="279">
                <v:shape id="_x0000_i1193" type="#_x0000_t75" style="width:30pt;height:14.25pt" o:ole="">
                  <v:imagedata r:id="rId337" o:title=""/>
                </v:shape>
                <o:OLEObject Type="Embed" ProgID="Equation.DSMT4" ShapeID="_x0000_i1193" DrawAspect="Content" ObjectID="_1390671173" r:id="rId338"/>
              </w:object>
            </w:r>
          </w:p>
        </w:tc>
        <w:tc>
          <w:tcPr>
            <w:tcW w:w="2316" w:type="dxa"/>
          </w:tcPr>
          <w:p w:rsidR="00183086" w:rsidRPr="000F280D" w:rsidRDefault="00183086" w:rsidP="0091532D">
            <w:pPr>
              <w:pStyle w:val="TablaNormal"/>
            </w:pPr>
            <w:r w:rsidRPr="000F280D">
              <w:rPr>
                <w:rFonts w:eastAsia="Times New Roman"/>
                <w:position w:val="-10"/>
              </w:rPr>
              <w:object w:dxaOrig="800" w:dyaOrig="320">
                <v:shape id="_x0000_i1194" type="#_x0000_t75" style="width:39.75pt;height:15.75pt" o:ole="">
                  <v:imagedata r:id="rId339" o:title=""/>
                </v:shape>
                <o:OLEObject Type="Embed" ProgID="Equation.DSMT4" ShapeID="_x0000_i1194" DrawAspect="Content" ObjectID="_1390671174" r:id="rId340"/>
              </w:object>
            </w:r>
          </w:p>
        </w:tc>
      </w:tr>
      <w:tr w:rsidR="00183086" w:rsidRPr="000F280D" w:rsidTr="000F280D">
        <w:tc>
          <w:tcPr>
            <w:tcW w:w="2315" w:type="dxa"/>
          </w:tcPr>
          <w:p w:rsidR="00183086" w:rsidRPr="000F280D" w:rsidRDefault="00183086" w:rsidP="0091532D">
            <w:pPr>
              <w:pStyle w:val="TablaNormal"/>
            </w:pPr>
            <w:r w:rsidRPr="000F280D">
              <w:t>Azul</w:t>
            </w:r>
          </w:p>
        </w:tc>
        <w:tc>
          <w:tcPr>
            <w:tcW w:w="2315" w:type="dxa"/>
          </w:tcPr>
          <w:p w:rsidR="00183086" w:rsidRPr="000F280D" w:rsidRDefault="00183086" w:rsidP="0091532D">
            <w:pPr>
              <w:pStyle w:val="TablaNormal"/>
            </w:pPr>
            <w:r w:rsidRPr="000F280D">
              <w:rPr>
                <w:rFonts w:eastAsia="Times New Roman"/>
                <w:position w:val="-6"/>
              </w:rPr>
              <w:object w:dxaOrig="740" w:dyaOrig="279">
                <v:shape id="_x0000_i1195" type="#_x0000_t75" style="width:36.75pt;height:14.25pt" o:ole="">
                  <v:imagedata r:id="rId341" o:title=""/>
                </v:shape>
                <o:OLEObject Type="Embed" ProgID="Equation.DSMT4" ShapeID="_x0000_i1195" DrawAspect="Content" ObjectID="_1390671175" r:id="rId342"/>
              </w:object>
            </w:r>
          </w:p>
        </w:tc>
        <w:tc>
          <w:tcPr>
            <w:tcW w:w="2315" w:type="dxa"/>
          </w:tcPr>
          <w:p w:rsidR="00183086" w:rsidRPr="000F280D" w:rsidRDefault="00183086" w:rsidP="0091532D">
            <w:pPr>
              <w:pStyle w:val="TablaNormal"/>
            </w:pPr>
            <w:r w:rsidRPr="000F280D">
              <w:rPr>
                <w:rFonts w:eastAsia="Times New Roman"/>
                <w:position w:val="-6"/>
              </w:rPr>
              <w:object w:dxaOrig="620" w:dyaOrig="279">
                <v:shape id="_x0000_i1196" type="#_x0000_t75" style="width:30.75pt;height:14.25pt" o:ole="">
                  <v:imagedata r:id="rId343" o:title=""/>
                </v:shape>
                <o:OLEObject Type="Embed" ProgID="Equation.DSMT4" ShapeID="_x0000_i1196" DrawAspect="Content" ObjectID="_1390671176" r:id="rId344"/>
              </w:object>
            </w:r>
          </w:p>
        </w:tc>
        <w:tc>
          <w:tcPr>
            <w:tcW w:w="2316" w:type="dxa"/>
          </w:tcPr>
          <w:p w:rsidR="00183086" w:rsidRPr="000F280D" w:rsidRDefault="00183086" w:rsidP="0091532D">
            <w:pPr>
              <w:pStyle w:val="TablaNormal"/>
            </w:pPr>
            <w:r w:rsidRPr="000F280D">
              <w:rPr>
                <w:rFonts w:eastAsia="Times New Roman"/>
                <w:position w:val="-10"/>
              </w:rPr>
              <w:object w:dxaOrig="800" w:dyaOrig="320">
                <v:shape id="_x0000_i1197" type="#_x0000_t75" style="width:39.75pt;height:15.75pt" o:ole="">
                  <v:imagedata r:id="rId345" o:title=""/>
                </v:shape>
                <o:OLEObject Type="Embed" ProgID="Equation.DSMT4" ShapeID="_x0000_i1197" DrawAspect="Content" ObjectID="_1390671177" r:id="rId346"/>
              </w:object>
            </w:r>
          </w:p>
        </w:tc>
      </w:tr>
    </w:tbl>
    <w:p w:rsidR="00183086" w:rsidRPr="0091532D" w:rsidRDefault="00183086" w:rsidP="008D2941">
      <w:r w:rsidRPr="0091532D">
        <w:t xml:space="preserve">Utilizando el simulador se generó un espectro de emisión como el de la </w:t>
      </w:r>
      <w:r w:rsidRPr="0091532D">
        <w:fldChar w:fldCharType="begin"/>
      </w:r>
      <w:r w:rsidRPr="0091532D">
        <w:instrText xml:space="preserve"> REF _Ref316127234 \h </w:instrText>
      </w:r>
      <w:r w:rsidRPr="0091532D">
        <w:fldChar w:fldCharType="separate"/>
      </w:r>
      <w:r w:rsidRPr="008D2941">
        <w:t>Figura 2.3</w:t>
      </w:r>
      <w:r w:rsidRPr="0091532D">
        <w:fldChar w:fldCharType="end"/>
      </w:r>
      <w:r w:rsidRPr="0091532D">
        <w:t xml:space="preserve"> y se configuró un plano inclinado donde el extremo izquierdo posee una altura de </w:t>
      </w:r>
      <w:r w:rsidRPr="0091532D">
        <w:rPr>
          <w:position w:val="-12"/>
        </w:rPr>
        <w:object w:dxaOrig="1260" w:dyaOrig="360">
          <v:shape id="_x0000_i1198" type="#_x0000_t75" style="width:63pt;height:18pt" o:ole="">
            <v:imagedata r:id="rId347" o:title=""/>
          </v:shape>
          <o:OLEObject Type="Embed" ProgID="Equation.DSMT4" ShapeID="_x0000_i1198" DrawAspect="Content" ObjectID="_1390671178" r:id="rId348"/>
        </w:object>
      </w:r>
      <w:r w:rsidRPr="0091532D">
        <w:t xml:space="preserve"> y el extremo derecho una altura </w:t>
      </w:r>
      <w:r w:rsidRPr="0091532D">
        <w:rPr>
          <w:position w:val="-12"/>
        </w:rPr>
        <w:object w:dxaOrig="1300" w:dyaOrig="360">
          <v:shape id="_x0000_i1199" type="#_x0000_t75" style="width:65.25pt;height:18pt" o:ole="">
            <v:imagedata r:id="rId349" o:title=""/>
          </v:shape>
          <o:OLEObject Type="Embed" ProgID="Equation.DSMT4" ShapeID="_x0000_i1199" DrawAspect="Content" ObjectID="_1390671179" r:id="rId350"/>
        </w:object>
      </w:r>
    </w:p>
    <w:tbl>
      <w:tblPr>
        <w:tblW w:w="0" w:type="auto"/>
        <w:tblLook w:val="00A0"/>
      </w:tblPr>
      <w:tblGrid>
        <w:gridCol w:w="9261"/>
      </w:tblGrid>
      <w:tr w:rsidR="00183086" w:rsidRPr="000F280D" w:rsidTr="000F280D">
        <w:tc>
          <w:tcPr>
            <w:tcW w:w="9261" w:type="dxa"/>
          </w:tcPr>
          <w:p w:rsidR="00183086" w:rsidRPr="000F280D" w:rsidRDefault="00183086" w:rsidP="0091532D">
            <w:pPr>
              <w:pStyle w:val="Caption"/>
            </w:pPr>
            <w:r>
              <w:rPr>
                <w:noProof/>
                <w:lang w:eastAsia="es-VE"/>
              </w:rPr>
              <w:pict>
                <v:shape id="_x0000_i1200" type="#_x0000_t75" style="width:375pt;height:116.25pt;visibility:visible">
                  <v:imagedata r:id="rId351" o:title="" croptop="42861f"/>
                </v:shape>
              </w:pict>
            </w:r>
          </w:p>
        </w:tc>
      </w:tr>
      <w:tr w:rsidR="00183086" w:rsidRPr="000F280D" w:rsidTr="000F280D">
        <w:tc>
          <w:tcPr>
            <w:tcW w:w="9261" w:type="dxa"/>
          </w:tcPr>
          <w:p w:rsidR="00183086" w:rsidRPr="000F280D" w:rsidRDefault="00183086" w:rsidP="0091532D">
            <w:pPr>
              <w:pStyle w:val="Caption"/>
            </w:pPr>
            <w:r w:rsidRPr="000F280D">
              <w:t xml:space="preserve">Figura </w:t>
            </w:r>
            <w:fldSimple w:instr=" STYLEREF 1 \s ">
              <w:r w:rsidRPr="000F280D">
                <w:t>2</w:t>
              </w:r>
            </w:fldSimple>
            <w:r w:rsidRPr="000F280D">
              <w:t>.</w:t>
            </w:r>
            <w:fldSimple w:instr=" SEQ Figura \* ARABIC \s 1 ">
              <w:r w:rsidRPr="000F280D">
                <w:t>5</w:t>
              </w:r>
            </w:fldSimple>
            <w:r w:rsidRPr="000F280D">
              <w:t>: Interferograma simulado con fuente como iluminador estándar A de la CIE</w:t>
            </w:r>
          </w:p>
        </w:tc>
      </w:tr>
    </w:tbl>
    <w:p w:rsidR="00183086" w:rsidRPr="0091532D" w:rsidRDefault="00183086" w:rsidP="008D2941">
      <w:bookmarkStart w:id="359" w:name="_Toc316133530"/>
      <w:r w:rsidRPr="0091532D">
        <w:t xml:space="preserve">La ganancia de la cámara se ajustó de tal forma que el color a los extremos del interferograma </w:t>
      </w:r>
      <w:r w:rsidRPr="008D2941">
        <w:t>coincidiera</w:t>
      </w:r>
      <w:r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Pr="0091532D">
        <w:rPr>
          <w:position w:val="-6"/>
        </w:rPr>
        <w:object w:dxaOrig="840" w:dyaOrig="279">
          <v:shape id="_x0000_i1201" type="#_x0000_t75" style="width:42pt;height:14.25pt" o:ole="">
            <v:imagedata r:id="rId352" o:title=""/>
          </v:shape>
          <o:OLEObject Type="Embed" ProgID="Equation.DSMT4" ShapeID="_x0000_i1201" DrawAspect="Content" ObjectID="_1390671180" r:id="rId353"/>
        </w:object>
      </w:r>
      <w:r w:rsidRPr="0091532D">
        <w:t xml:space="preserve">, </w:t>
      </w:r>
      <w:r w:rsidRPr="0091532D">
        <w:rPr>
          <w:position w:val="-6"/>
        </w:rPr>
        <w:object w:dxaOrig="840" w:dyaOrig="279">
          <v:shape id="_x0000_i1202" type="#_x0000_t75" style="width:42pt;height:14.25pt" o:ole="">
            <v:imagedata r:id="rId354" o:title=""/>
          </v:shape>
          <o:OLEObject Type="Embed" ProgID="Equation.DSMT4" ShapeID="_x0000_i1202" DrawAspect="Content" ObjectID="_1390671181" r:id="rId355"/>
        </w:object>
      </w:r>
      <w:r w:rsidRPr="0091532D">
        <w:t xml:space="preserve"> y </w:t>
      </w:r>
      <w:r w:rsidRPr="0091532D">
        <w:rPr>
          <w:position w:val="-6"/>
        </w:rPr>
        <w:object w:dxaOrig="840" w:dyaOrig="279">
          <v:shape id="_x0000_i1203" type="#_x0000_t75" style="width:42pt;height:14.25pt" o:ole="">
            <v:imagedata r:id="rId356" o:title=""/>
          </v:shape>
          <o:OLEObject Type="Embed" ProgID="Equation.DSMT4" ShapeID="_x0000_i1203" DrawAspect="Content" ObjectID="_1390671182" r:id="rId357"/>
        </w:object>
      </w:r>
      <w:r w:rsidRPr="0091532D">
        <w:t>, en el centro todos los sensores estarán saturados y es por esto que se ve blanco.</w:t>
      </w:r>
    </w:p>
    <w:p w:rsidR="00183086" w:rsidRPr="0091532D" w:rsidRDefault="00183086" w:rsidP="008D2941">
      <w:r w:rsidRPr="0091532D">
        <w:t>La longitud de coherencia indica la distancia a la cual la intensidad ha caído a la mitad, sin embargo, como los sensores están saturados, es muy difícil calcular la longitud de coherencia a partir de la imagen para cada sensor</w:t>
      </w:r>
      <w:del w:id="360" w:author="DST" w:date="2012-02-13T20:26:00Z">
        <w:r w:rsidRPr="0091532D" w:rsidDel="00B73AB2">
          <w:delText xml:space="preserve">, </w:delText>
        </w:r>
      </w:del>
      <w:ins w:id="361" w:author="DST" w:date="2012-02-13T20:26:00Z">
        <w:r>
          <w:t>;</w:t>
        </w:r>
        <w:r w:rsidRPr="0091532D">
          <w:t xml:space="preserve"> </w:t>
        </w:r>
      </w:ins>
      <w:r w:rsidRPr="0091532D">
        <w:t xml:space="preserve">sin embargo se puede observar que las franjas tienden a desaparecer aproximadamente a un cuarto del tamaño de la imagen a partir del centro en ambas direcciones, esto implica que la longitud de coherencia estará en el orden de los </w:t>
      </w:r>
      <w:r w:rsidRPr="0091532D">
        <w:rPr>
          <w:position w:val="-10"/>
        </w:rPr>
        <w:object w:dxaOrig="720" w:dyaOrig="320">
          <v:shape id="_x0000_i1204" type="#_x0000_t75" style="width:36pt;height:15.75pt" o:ole="">
            <v:imagedata r:id="rId358" o:title=""/>
          </v:shape>
          <o:OLEObject Type="Embed" ProgID="Equation.DSMT4" ShapeID="_x0000_i1204" DrawAspect="Content" ObjectID="_1390671183" r:id="rId359"/>
        </w:object>
      </w:r>
      <w:ins w:id="362" w:author="DST" w:date="2012-02-13T20:26:00Z">
        <w:r>
          <w:rPr>
            <w:position w:val="-10"/>
          </w:rPr>
          <w:t>.</w:t>
        </w:r>
      </w:ins>
      <w:r w:rsidRPr="0091532D">
        <w:t xml:space="preserve"> </w:t>
      </w:r>
      <w:del w:id="363" w:author="DST" w:date="2012-02-13T20:26:00Z">
        <w:r w:rsidRPr="0091532D" w:rsidDel="00B73AB2">
          <w:delText>que si asumimos</w:delText>
        </w:r>
      </w:del>
      <w:ins w:id="364" w:author="DST" w:date="2012-02-13T20:26:00Z">
        <w:r>
          <w:t>Si suponemos</w:t>
        </w:r>
      </w:ins>
      <w:r w:rsidRPr="0091532D">
        <w:t xml:space="preserve"> que tenemos una ganancia de 2, entonces</w:t>
      </w:r>
      <w:del w:id="365" w:author="DST" w:date="2012-02-13T20:26:00Z">
        <w:r w:rsidRPr="0091532D" w:rsidDel="00B73AB2">
          <w:delText>,</w:delText>
        </w:r>
      </w:del>
      <w:r w:rsidRPr="0091532D">
        <w:t xml:space="preserve"> las franjas estarían desapareciendo a los </w:t>
      </w:r>
      <w:r w:rsidRPr="0091532D">
        <w:rPr>
          <w:position w:val="-10"/>
        </w:rPr>
        <w:object w:dxaOrig="800" w:dyaOrig="320">
          <v:shape id="_x0000_i1205" type="#_x0000_t75" style="width:39.75pt;height:15.75pt" o:ole="">
            <v:imagedata r:id="rId360" o:title=""/>
          </v:shape>
          <o:OLEObject Type="Embed" ProgID="Equation.DSMT4" ShapeID="_x0000_i1205" DrawAspect="Content" ObjectID="_1390671184" r:id="rId361"/>
        </w:object>
      </w:r>
      <w:r w:rsidRPr="0091532D">
        <w:t xml:space="preserve"> si no tuviese la ganancia, este valor se acerca a los valores predichos.</w:t>
      </w:r>
    </w:p>
    <w:p w:rsidR="00183086" w:rsidRPr="0091532D" w:rsidRDefault="00183086" w:rsidP="0091532D">
      <w:pPr>
        <w:pStyle w:val="Heading3"/>
        <w:numPr>
          <w:numberingChange w:id="366" w:author="DST" w:date="2012-02-09T08:12:00Z" w:original="%1:2:0:.%2:2:0:.%3:3:0:."/>
        </w:numPr>
      </w:pPr>
      <w:r w:rsidRPr="0091532D">
        <w:t>Replicación de un interferograma real</w:t>
      </w:r>
      <w:bookmarkEnd w:id="359"/>
    </w:p>
    <w:p w:rsidR="00183086" w:rsidRPr="0091532D" w:rsidRDefault="00183086" w:rsidP="008C2D29">
      <w:r w:rsidRPr="0091532D">
        <w:t xml:space="preserve">En esta prueba se comparó el interferograma de un pozo hecho por ablación iónica sobre una superficie de silicio clivado, obtenido durante el proceso de desplazamiento de fase para la obtención del perfil </w:t>
      </w:r>
      <w:r w:rsidRPr="0091532D">
        <w:fldChar w:fldCharType="begin"/>
      </w:r>
      <w:r w:rsidRPr="0091532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91532D">
        <w:fldChar w:fldCharType="separate"/>
      </w:r>
      <w:r w:rsidRPr="0091532D">
        <w:t>[</w:t>
      </w:r>
      <w:hyperlink w:anchor="_ENREF_10" w:tooltip="González-Laprea, 2011 #37" w:history="1">
        <w:r w:rsidRPr="0091532D">
          <w:t>10</w:t>
        </w:r>
      </w:hyperlink>
      <w:r w:rsidRPr="0091532D">
        <w:t>]</w:t>
      </w:r>
      <w:r w:rsidRPr="0091532D">
        <w:fldChar w:fldCharType="end"/>
      </w:r>
      <w:r w:rsidRPr="0091532D">
        <w:t xml:space="preserve"> y el interferograma generado por el simulador. El perfil del pozo utilizado se muestra en la </w:t>
      </w:r>
      <w:r w:rsidRPr="0091532D">
        <w:fldChar w:fldCharType="begin"/>
      </w:r>
      <w:r w:rsidRPr="0091532D">
        <w:instrText xml:space="preserve"> REF _Ref315952438 \h </w:instrText>
      </w:r>
      <w:r w:rsidRPr="0091532D">
        <w:fldChar w:fldCharType="separate"/>
      </w:r>
      <w:r w:rsidRPr="008D2941">
        <w:t>Figura 2.5</w:t>
      </w:r>
      <w:r w:rsidRPr="0091532D">
        <w:fldChar w:fldCharType="end"/>
      </w:r>
      <w:r w:rsidRPr="0091532D">
        <w:t>.</w:t>
      </w:r>
    </w:p>
    <w:tbl>
      <w:tblPr>
        <w:tblW w:w="0" w:type="auto"/>
        <w:tblLook w:val="00A0"/>
      </w:tblPr>
      <w:tblGrid>
        <w:gridCol w:w="9261"/>
      </w:tblGrid>
      <w:tr w:rsidR="00183086" w:rsidRPr="000F280D" w:rsidTr="000F280D">
        <w:tc>
          <w:tcPr>
            <w:tcW w:w="9261" w:type="dxa"/>
          </w:tcPr>
          <w:p w:rsidR="00183086" w:rsidRPr="000F280D" w:rsidRDefault="00183086" w:rsidP="0091532D">
            <w:pPr>
              <w:pStyle w:val="Caption"/>
            </w:pPr>
            <w:r>
              <w:rPr>
                <w:noProof/>
                <w:lang w:eastAsia="es-VE"/>
              </w:rPr>
              <w:pict>
                <v:shape id="_x0000_i1206" type="#_x0000_t75" style="width:439.5pt;height:321pt;visibility:visible">
                  <v:imagedata r:id="rId362" o:title="" croptop="1435f" cropbottom="2554f" cropleft="1366f" cropright="1853f"/>
                </v:shape>
              </w:pict>
            </w:r>
          </w:p>
        </w:tc>
      </w:tr>
      <w:tr w:rsidR="00183086" w:rsidRPr="000F280D" w:rsidTr="000F280D">
        <w:tc>
          <w:tcPr>
            <w:tcW w:w="9261" w:type="dxa"/>
          </w:tcPr>
          <w:p w:rsidR="00183086" w:rsidRPr="000F280D" w:rsidRDefault="00183086" w:rsidP="008D2941">
            <w:pPr>
              <w:pStyle w:val="Caption"/>
              <w:rPr>
                <w:lang w:eastAsia="es-VE"/>
              </w:rPr>
            </w:pPr>
            <w:bookmarkStart w:id="367" w:name="_Ref315952438"/>
            <w:r w:rsidRPr="000F280D">
              <w:t xml:space="preserve">Figura </w:t>
            </w:r>
            <w:fldSimple w:instr=" STYLEREF 1 \s ">
              <w:r w:rsidRPr="000F280D">
                <w:t>2</w:t>
              </w:r>
            </w:fldSimple>
            <w:r w:rsidRPr="000F280D">
              <w:t>.</w:t>
            </w:r>
            <w:fldSimple w:instr=" SEQ Figura \* ARABIC \s 1 ">
              <w:r w:rsidRPr="000F280D">
                <w:t>6</w:t>
              </w:r>
            </w:fldSimple>
            <w:bookmarkEnd w:id="367"/>
            <w:r w:rsidRPr="000F280D">
              <w:t xml:space="preserve">: Perfil del Pozo hecho con ablación iónica en una superficie de silicio clivado </w:t>
            </w:r>
            <w:r w:rsidRPr="000F280D">
              <w:fldChar w:fldCharType="begin"/>
            </w:r>
            <w:r w:rsidRPr="000F280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0F280D">
              <w:fldChar w:fldCharType="separate"/>
            </w:r>
            <w:r w:rsidRPr="000F280D">
              <w:t>[</w:t>
            </w:r>
            <w:hyperlink w:anchor="_ENREF_10" w:tooltip="González-Laprea, 2011 #37" w:history="1">
              <w:r w:rsidRPr="000F280D">
                <w:t>10</w:t>
              </w:r>
            </w:hyperlink>
            <w:r w:rsidRPr="000F280D">
              <w:t>]</w:t>
            </w:r>
            <w:r w:rsidRPr="000F280D">
              <w:fldChar w:fldCharType="end"/>
            </w:r>
          </w:p>
        </w:tc>
      </w:tr>
    </w:tbl>
    <w:p w:rsidR="00183086" w:rsidRPr="0091532D" w:rsidRDefault="00183086">
      <w:r w:rsidRPr="0091532D">
        <w:t xml:space="preserve">La imagen del perfil se introdujo como información de profundidad de la muestra del simulador asignándole </w:t>
      </w:r>
      <w:r w:rsidRPr="0091532D">
        <w:rPr>
          <w:position w:val="-10"/>
        </w:rPr>
        <w:object w:dxaOrig="960" w:dyaOrig="320">
          <v:shape id="_x0000_i1207" type="#_x0000_t75" style="width:48pt;height:15.75pt" o:ole="">
            <v:imagedata r:id="rId363" o:title=""/>
          </v:shape>
          <o:OLEObject Type="Embed" ProgID="Equation.DSMT4" ShapeID="_x0000_i1207" DrawAspect="Content" ObjectID="_1390671185" r:id="rId364"/>
        </w:object>
      </w:r>
      <w:r w:rsidRPr="0091532D">
        <w:t xml:space="preserve"> de resolución a los niveles de grises de la imagen, es decir: </w:t>
      </w:r>
      <w:r w:rsidRPr="0091532D">
        <w:rPr>
          <w:position w:val="-10"/>
        </w:rPr>
        <w:object w:dxaOrig="520" w:dyaOrig="320">
          <v:shape id="_x0000_i1208" type="#_x0000_t75" style="width:25.5pt;height:15.75pt" o:ole="">
            <v:imagedata r:id="rId365" o:title=""/>
          </v:shape>
          <o:OLEObject Type="Embed" ProgID="Equation.DSMT4" ShapeID="_x0000_i1208" DrawAspect="Content" ObjectID="_1390671186" r:id="rId366"/>
        </w:object>
      </w:r>
      <w:r w:rsidRPr="0091532D">
        <w:t xml:space="preserve"> para el negro y </w:t>
      </w:r>
      <w:r w:rsidRPr="0091532D">
        <w:rPr>
          <w:position w:val="-10"/>
        </w:rPr>
        <w:object w:dxaOrig="960" w:dyaOrig="320">
          <v:shape id="_x0000_i1209" type="#_x0000_t75" style="width:48pt;height:15.75pt" o:ole="">
            <v:imagedata r:id="rId367" o:title=""/>
          </v:shape>
          <o:OLEObject Type="Embed" ProgID="Equation.DSMT4" ShapeID="_x0000_i1209" DrawAspect="Content" ObjectID="_1390671187" r:id="rId368"/>
        </w:object>
      </w:r>
      <w:r w:rsidRPr="0091532D">
        <w:t xml:space="preserve"> para el blanco. </w:t>
      </w:r>
    </w:p>
    <w:p w:rsidR="00183086" w:rsidRPr="008D2941" w:rsidRDefault="00183086">
      <w:r w:rsidRPr="0091532D">
        <w:t xml:space="preserve">Para la obtención de los interferogramas se utilizó una cámara Canon A620. El interferómetro utilizado fue </w:t>
      </w:r>
      <w:del w:id="368" w:author="DST" w:date="2012-02-13T20:27:00Z">
        <w:r w:rsidRPr="0091532D" w:rsidDel="00B73AB2">
          <w:delText>un interferómetro</w:delText>
        </w:r>
      </w:del>
      <w:ins w:id="369" w:author="DST" w:date="2012-02-13T20:27:00Z">
        <w:r>
          <w:t>de</w:t>
        </w:r>
      </w:ins>
      <w:r w:rsidRPr="0091532D">
        <w:t xml:space="preserve"> </w:t>
      </w:r>
      <w:del w:id="370" w:author="DST" w:date="2012-02-13T20:27:00Z">
        <w:r w:rsidRPr="0091532D" w:rsidDel="00B73AB2">
          <w:delText xml:space="preserve">de </w:delText>
        </w:r>
      </w:del>
      <w:ins w:id="371" w:author="DST" w:date="2012-02-13T20:27:00Z">
        <w:r>
          <w:t>tipo</w:t>
        </w:r>
        <w:r w:rsidRPr="0091532D">
          <w:t xml:space="preserve"> </w:t>
        </w:r>
      </w:ins>
      <w:r w:rsidRPr="0091532D">
        <w:t>Mirau, al igual que el interferómetro programado en el simulador, la única diferencia es que los componentes del interferómetro del simulador se mantuvieron ideales.</w:t>
      </w:r>
    </w:p>
    <w:p w:rsidR="00183086" w:rsidRPr="0091532D" w:rsidRDefault="00183086">
      <w:r w:rsidRPr="0091532D">
        <w:t xml:space="preserve">Durante el proceso de desplazamiento de fase aplicado para obtener el perfil del pozo, se utilizó una lámpara de tungsteno con un filtro de ancho espectral de </w:t>
      </w:r>
      <w:r w:rsidRPr="0091532D">
        <w:rPr>
          <w:position w:val="-6"/>
        </w:rPr>
        <w:object w:dxaOrig="580" w:dyaOrig="279">
          <v:shape id="_x0000_i1210" type="#_x0000_t75" style="width:29.25pt;height:14.25pt" o:ole="">
            <v:imagedata r:id="rId369" o:title=""/>
          </v:shape>
          <o:OLEObject Type="Embed" ProgID="Equation.DSMT4" ShapeID="_x0000_i1210" DrawAspect="Content" ObjectID="_1390671188" r:id="rId370"/>
        </w:object>
      </w:r>
      <w:del w:id="372" w:author="DST" w:date="2012-02-13T20:28:00Z">
        <w:r w:rsidRPr="0091532D" w:rsidDel="00B73AB2">
          <w:delText>,</w:delText>
        </w:r>
      </w:del>
      <w:r w:rsidRPr="0091532D">
        <w:t xml:space="preserve"> centrado en </w:t>
      </w:r>
      <w:r w:rsidRPr="0091532D">
        <w:rPr>
          <w:position w:val="-10"/>
        </w:rPr>
        <w:object w:dxaOrig="1280" w:dyaOrig="320">
          <v:shape id="_x0000_i1211" type="#_x0000_t75" style="width:63pt;height:15.75pt" o:ole="">
            <v:imagedata r:id="rId371" o:title=""/>
          </v:shape>
          <o:OLEObject Type="Embed" ProgID="Equation.DSMT4" ShapeID="_x0000_i1211" DrawAspect="Content" ObjectID="_1390671189" r:id="rId372"/>
        </w:object>
      </w:r>
      <w:r w:rsidRPr="0091532D">
        <w:t xml:space="preserve">. Para la simulación se utilizó una fuente gaussiana de ancho espectral </w:t>
      </w:r>
      <w:r w:rsidRPr="0091532D">
        <w:rPr>
          <w:position w:val="-6"/>
        </w:rPr>
        <w:object w:dxaOrig="580" w:dyaOrig="279">
          <v:shape id="_x0000_i1212" type="#_x0000_t75" style="width:29.25pt;height:14.25pt" o:ole="">
            <v:imagedata r:id="rId373" o:title=""/>
          </v:shape>
          <o:OLEObject Type="Embed" ProgID="Equation.DSMT4" ShapeID="_x0000_i1212" DrawAspect="Content" ObjectID="_1390671190" r:id="rId374"/>
        </w:object>
      </w:r>
      <w:r w:rsidRPr="0091532D">
        <w:t xml:space="preserve"> centrada en </w:t>
      </w:r>
      <w:r w:rsidRPr="0091532D">
        <w:rPr>
          <w:position w:val="-10"/>
        </w:rPr>
        <w:object w:dxaOrig="1280" w:dyaOrig="320">
          <v:shape id="_x0000_i1213" type="#_x0000_t75" style="width:63pt;height:15.75pt" o:ole="">
            <v:imagedata r:id="rId375" o:title=""/>
          </v:shape>
          <o:OLEObject Type="Embed" ProgID="Equation.DSMT4" ShapeID="_x0000_i1213" DrawAspect="Content" ObjectID="_1390671191" r:id="rId376"/>
        </w:object>
      </w:r>
      <w:r w:rsidRPr="0091532D">
        <w:t>.</w:t>
      </w:r>
    </w:p>
    <w:p w:rsidR="00183086" w:rsidRPr="0091532D" w:rsidRDefault="00183086">
      <w:r w:rsidRPr="0091532D">
        <w:t xml:space="preserve">Luego de ajustar algunos parámetros como la inclinación, la fase de camino óptico, las ganancias y offset de la cámara y la inclusión de una perturbación sinusoidal con amplitud de </w:t>
      </w:r>
      <w:r w:rsidRPr="0091532D">
        <w:rPr>
          <w:position w:val="-6"/>
        </w:rPr>
        <w:object w:dxaOrig="600" w:dyaOrig="279">
          <v:shape id="_x0000_i1214" type="#_x0000_t75" style="width:30pt;height:14.25pt" o:ole="">
            <v:imagedata r:id="rId377" o:title=""/>
          </v:shape>
          <o:OLEObject Type="Embed" ProgID="Equation.DSMT4" ShapeID="_x0000_i1214" DrawAspect="Content" ObjectID="_1390671192" r:id="rId378"/>
        </w:object>
      </w:r>
      <w:r w:rsidRPr="0091532D">
        <w:t xml:space="preserve"> y frecuencia </w:t>
      </w:r>
      <w:r w:rsidRPr="0091532D">
        <w:rPr>
          <w:position w:val="-6"/>
        </w:rPr>
        <w:object w:dxaOrig="600" w:dyaOrig="279">
          <v:shape id="_x0000_i1215" type="#_x0000_t75" style="width:30pt;height:14.25pt" o:ole="">
            <v:imagedata r:id="rId379" o:title=""/>
          </v:shape>
          <o:OLEObject Type="Embed" ProgID="Equation.DSMT4" ShapeID="_x0000_i1215" DrawAspect="Content" ObjectID="_1390671193" r:id="rId380"/>
        </w:object>
      </w:r>
      <w:r w:rsidRPr="0091532D">
        <w:t xml:space="preserve"> para obtener disminución del contraste, se obtuvo una imagen que reproduce bastante bien el interferograma obtenido con el sistema real. En la </w:t>
      </w:r>
      <w:r w:rsidRPr="0091532D">
        <w:fldChar w:fldCharType="begin"/>
      </w:r>
      <w:r w:rsidRPr="0091532D">
        <w:instrText xml:space="preserve"> REF _Ref315956198 \h </w:instrText>
      </w:r>
      <w:r w:rsidRPr="0091532D">
        <w:fldChar w:fldCharType="separate"/>
      </w:r>
      <w:r w:rsidRPr="008D2941">
        <w:t>Figura 2.6</w:t>
      </w:r>
      <w:r w:rsidRPr="0091532D">
        <w:fldChar w:fldCharType="end"/>
      </w:r>
      <w:r w:rsidRPr="0091532D">
        <w:t xml:space="preserve"> se puede observar las dos imágenes</w:t>
      </w:r>
    </w:p>
    <w:tbl>
      <w:tblPr>
        <w:tblW w:w="0" w:type="auto"/>
        <w:tblLook w:val="00A0"/>
      </w:tblPr>
      <w:tblGrid>
        <w:gridCol w:w="4630"/>
        <w:gridCol w:w="4631"/>
      </w:tblGrid>
      <w:tr w:rsidR="00183086" w:rsidRPr="000F280D" w:rsidTr="000F280D">
        <w:tc>
          <w:tcPr>
            <w:tcW w:w="4630" w:type="dxa"/>
          </w:tcPr>
          <w:p w:rsidR="00183086" w:rsidRPr="000F280D" w:rsidRDefault="00183086" w:rsidP="0091532D">
            <w:pPr>
              <w:pStyle w:val="Caption"/>
            </w:pPr>
            <w:r>
              <w:rPr>
                <w:noProof/>
                <w:lang w:eastAsia="es-VE"/>
              </w:rPr>
              <w:pict>
                <v:shape id="_x0000_i1216" type="#_x0000_t75" style="width:198pt;height:198pt;visibility:visible">
                  <v:imagedata r:id="rId381" o:title=""/>
                </v:shape>
              </w:pict>
            </w:r>
          </w:p>
        </w:tc>
        <w:tc>
          <w:tcPr>
            <w:tcW w:w="4631" w:type="dxa"/>
          </w:tcPr>
          <w:p w:rsidR="00183086" w:rsidRPr="000F280D" w:rsidRDefault="00183086" w:rsidP="0091532D">
            <w:pPr>
              <w:pStyle w:val="Caption"/>
            </w:pPr>
            <w:r>
              <w:rPr>
                <w:noProof/>
                <w:lang w:eastAsia="es-VE"/>
              </w:rPr>
              <w:pict>
                <v:shape id="_x0000_i1217" type="#_x0000_t75" style="width:196.5pt;height:196.5pt;visibility:visible">
                  <v:imagedata r:id="rId382" o:title=""/>
                </v:shape>
              </w:pict>
            </w:r>
          </w:p>
        </w:tc>
      </w:tr>
      <w:tr w:rsidR="00183086" w:rsidRPr="000F280D" w:rsidTr="000F280D">
        <w:tc>
          <w:tcPr>
            <w:tcW w:w="9261" w:type="dxa"/>
            <w:gridSpan w:val="2"/>
          </w:tcPr>
          <w:p w:rsidR="00183086" w:rsidRPr="000F280D" w:rsidRDefault="00183086" w:rsidP="008D2941">
            <w:pPr>
              <w:pStyle w:val="Caption"/>
              <w:rPr>
                <w:sz w:val="24"/>
              </w:rPr>
            </w:pPr>
            <w:bookmarkStart w:id="373" w:name="_Ref315956198"/>
            <w:r w:rsidRPr="000F280D">
              <w:t xml:space="preserve">Figura </w:t>
            </w:r>
            <w:fldSimple w:instr=" STYLEREF 1 \s ">
              <w:r w:rsidRPr="000F280D">
                <w:t>2</w:t>
              </w:r>
            </w:fldSimple>
            <w:r w:rsidRPr="000F280D">
              <w:t>.</w:t>
            </w:r>
            <w:fldSimple w:instr=" SEQ Figura \* ARABIC \s 1 ">
              <w:r w:rsidRPr="000F280D">
                <w:t>7</w:t>
              </w:r>
            </w:fldSimple>
            <w:bookmarkEnd w:id="373"/>
            <w:r w:rsidRPr="000F280D">
              <w:t xml:space="preserve">: Interferograma real </w:t>
            </w:r>
            <w:r w:rsidRPr="000F280D">
              <w:fldChar w:fldCharType="begin"/>
            </w:r>
            <w:r w:rsidRPr="000F280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0F280D">
              <w:fldChar w:fldCharType="separate"/>
            </w:r>
            <w:r w:rsidRPr="000F280D">
              <w:rPr>
                <w:noProof/>
              </w:rPr>
              <w:t>[</w:t>
            </w:r>
            <w:hyperlink w:anchor="_ENREF_10" w:tooltip="González-Laprea, 2011 #37" w:history="1">
              <w:r w:rsidRPr="000F280D">
                <w:rPr>
                  <w:noProof/>
                </w:rPr>
                <w:t>10</w:t>
              </w:r>
            </w:hyperlink>
            <w:r w:rsidRPr="000F280D">
              <w:rPr>
                <w:noProof/>
              </w:rPr>
              <w:t>]</w:t>
            </w:r>
            <w:r w:rsidRPr="000F280D">
              <w:fldChar w:fldCharType="end"/>
            </w:r>
            <w:r w:rsidRPr="000F280D">
              <w:t xml:space="preserve"> (izquierda) y simulado (derecha)</w:t>
            </w:r>
          </w:p>
        </w:tc>
      </w:tr>
    </w:tbl>
    <w:p w:rsidR="00183086" w:rsidRPr="0091532D" w:rsidRDefault="0018308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 logrando reproducir bastante bien el interferograma obtenido.</w:t>
      </w:r>
    </w:p>
    <w:p w:rsidR="00183086" w:rsidRPr="0091532D" w:rsidRDefault="00183086" w:rsidP="0091532D">
      <w:pPr>
        <w:pStyle w:val="Heading2"/>
        <w:numPr>
          <w:numberingChange w:id="374" w:author="DST" w:date="2012-02-09T08:12:00Z" w:original="%1:2:0:.%2:3:0:."/>
        </w:numPr>
      </w:pPr>
      <w:bookmarkStart w:id="375" w:name="_Toc316133531"/>
      <w:r w:rsidRPr="0091532D">
        <w:t>Conclusión</w:t>
      </w:r>
      <w:bookmarkEnd w:id="375"/>
    </w:p>
    <w:p w:rsidR="00183086" w:rsidRPr="0091532D" w:rsidRDefault="00183086" w:rsidP="00784905">
      <w:pPr>
        <w:rPr>
          <w:position w:val="-24"/>
        </w:rPr>
      </w:pPr>
      <w:r w:rsidRPr="0091532D">
        <w:rPr>
          <w:position w:val="-24"/>
        </w:rPr>
        <w:t>En el presente capítulo se presentó el simulador desarrollado y se explicó en detalle cada uno de los módulos por los que está compuesto: espectro, muestra, cámara, fuente de iluminación, ruido e interferometría. Adicionalmente se describieron las pruebas de validación realizadas las cuales arrojaron como resultado que el simulador es capaz de simular con precisión el fenómeno físico que ocurre en un interferograma.</w:t>
      </w:r>
    </w:p>
    <w:p w:rsidR="00183086" w:rsidRPr="0091532D" w:rsidRDefault="00183086" w:rsidP="00784905">
      <w:pPr>
        <w:rPr>
          <w:position w:val="-24"/>
        </w:rPr>
      </w:pPr>
      <w:r w:rsidRPr="0091532D">
        <w:rPr>
          <w:position w:val="-24"/>
        </w:rPr>
        <w:t>En el capítulo III se expondrá el algoritmo de control implementado y se mostrarán los resultados de este algoritmo implementado en el simulador.</w:t>
      </w:r>
    </w:p>
    <w:p w:rsidR="00183086" w:rsidRPr="0091532D" w:rsidRDefault="00183086" w:rsidP="00784905">
      <w:pPr>
        <w:rPr>
          <w:position w:val="-24"/>
        </w:rPr>
      </w:pPr>
    </w:p>
    <w:p w:rsidR="00183086" w:rsidRPr="0091532D" w:rsidRDefault="00183086" w:rsidP="00784905">
      <w:pPr>
        <w:rPr>
          <w:position w:val="-24"/>
        </w:rPr>
      </w:pPr>
    </w:p>
    <w:p w:rsidR="00183086" w:rsidRPr="0091532D" w:rsidRDefault="00183086" w:rsidP="004C11C5">
      <w:pPr>
        <w:rPr>
          <w:position w:val="-24"/>
        </w:rPr>
        <w:sectPr w:rsidR="00183086" w:rsidRPr="0091532D" w:rsidSect="0091587C">
          <w:pgSz w:w="12240" w:h="15840" w:code="1"/>
          <w:pgMar w:top="1418" w:right="1418" w:bottom="1418" w:left="1701" w:header="709" w:footer="709" w:gutter="0"/>
          <w:pgNumType w:start="1"/>
          <w:cols w:space="708"/>
          <w:docGrid w:linePitch="360"/>
        </w:sectPr>
      </w:pPr>
    </w:p>
    <w:p w:rsidR="00183086" w:rsidRPr="008D2941" w:rsidRDefault="00183086" w:rsidP="007964BB">
      <w:pPr>
        <w:pStyle w:val="Normalsininterlineado"/>
      </w:pPr>
    </w:p>
    <w:p w:rsidR="00183086" w:rsidRPr="008D2941" w:rsidRDefault="00183086" w:rsidP="007964BB">
      <w:pPr>
        <w:pStyle w:val="Normalsininterlineado"/>
      </w:pPr>
    </w:p>
    <w:p w:rsidR="00183086" w:rsidRPr="008D2941" w:rsidRDefault="00183086" w:rsidP="007964BB">
      <w:pPr>
        <w:pStyle w:val="Normalsininterlineado"/>
      </w:pPr>
    </w:p>
    <w:p w:rsidR="00183086" w:rsidRPr="008D2941" w:rsidRDefault="00183086" w:rsidP="007964BB">
      <w:pPr>
        <w:pStyle w:val="Normalsininterlineado"/>
      </w:pPr>
    </w:p>
    <w:p w:rsidR="00183086" w:rsidRPr="008D2941" w:rsidRDefault="00183086" w:rsidP="007964BB">
      <w:pPr>
        <w:pStyle w:val="Heading1"/>
        <w:numPr>
          <w:numberingChange w:id="376" w:author="DST" w:date="2012-02-09T08:12:00Z" w:original="%1:3:0:"/>
        </w:numPr>
      </w:pPr>
      <w:bookmarkStart w:id="377" w:name="_Toc316133532"/>
      <w:r w:rsidRPr="008D2941">
        <w:t>CAPITULO III</w:t>
      </w:r>
      <w:r w:rsidRPr="008D2941">
        <w:br/>
      </w:r>
      <w:r w:rsidRPr="008D2941">
        <w:br/>
        <w:t>Algoritmo de Control</w:t>
      </w:r>
      <w:bookmarkEnd w:id="377"/>
    </w:p>
    <w:p w:rsidR="00183086" w:rsidRPr="008D2941" w:rsidRDefault="00183086" w:rsidP="00784905">
      <w:r w:rsidRPr="008D2941">
        <w:fldChar w:fldCharType="begin"/>
      </w:r>
      <w:r w:rsidRPr="008D2941">
        <w:instrText xml:space="preserve"> MACROBUTTON MTEditEquationSection2 </w:instrText>
      </w:r>
      <w:r w:rsidRPr="0091532D">
        <w:rPr>
          <w:rStyle w:val="MTEquationSection"/>
        </w:rPr>
        <w:instrText>Equation Chapter (Next) Section 1</w:instrText>
      </w:r>
      <w:r w:rsidRPr="008D2941">
        <w:fldChar w:fldCharType="end"/>
      </w:r>
      <w:r w:rsidRPr="008D2941">
        <w:t xml:space="preserve">Debido a la integración que realiza la cámara durante el tiempo de exposición, el efecto de las vibraciones mecánicas se traduce en una reducción </w:t>
      </w:r>
      <w:ins w:id="378" w:author="DST" w:date="2012-02-13T20:29:00Z">
        <w:r>
          <w:t xml:space="preserve">sensible </w:t>
        </w:r>
      </w:ins>
      <w:r w:rsidRPr="008D2941">
        <w:t>de</w:t>
      </w:r>
      <w:ins w:id="379" w:author="DST" w:date="2012-02-13T20:29:00Z">
        <w:r>
          <w:t>l</w:t>
        </w:r>
      </w:ins>
      <w:r w:rsidRPr="008D2941">
        <w:t xml:space="preserve"> contraste y/o un movimiento de las franjas del interferograma.</w:t>
      </w:r>
    </w:p>
    <w:p w:rsidR="00183086" w:rsidRPr="008D2941" w:rsidRDefault="00183086" w:rsidP="00784905">
      <w:r w:rsidRPr="008D2941">
        <w:t>Mientras mas rápido la cámara obtenga las imágenes, mayor será la información de las vibraciones mecánicas que se podrá obtener, sin embargo, mientras mas rápido va, menos tiempo de exposición tendrá, lo que implica que la imagen obtenida será más oscura.</w:t>
      </w:r>
    </w:p>
    <w:p w:rsidR="00183086" w:rsidRPr="008D2941" w:rsidRDefault="00183086" w:rsidP="00784905">
      <w:r w:rsidRPr="008D2941">
        <w:t xml:space="preserve">El propósito del trabajo es tratar de desarrollar un sistema que sea capaz de </w:t>
      </w:r>
      <w:del w:id="380" w:author="DST" w:date="2012-02-13T20:38:00Z">
        <w:r w:rsidRPr="008D2941" w:rsidDel="000C60B4">
          <w:delText xml:space="preserve">reducir </w:delText>
        </w:r>
      </w:del>
      <w:ins w:id="381" w:author="DST" w:date="2012-02-13T20:38:00Z">
        <w:r>
          <w:t xml:space="preserve">disminuir o compensar </w:t>
        </w:r>
        <w:r w:rsidRPr="008D2941">
          <w:t xml:space="preserve"> </w:t>
        </w:r>
      </w:ins>
      <w:r w:rsidRPr="008D2941">
        <w:t>el efecto de las vibraciones mecánicas en el contraste de imágenes obtenidas en un sistema interferométrico, utilizando como único sensor la misma cámara que toma los interferogramas.</w:t>
      </w:r>
    </w:p>
    <w:p w:rsidR="00183086" w:rsidRPr="008D2941" w:rsidRDefault="00183086" w:rsidP="00784905">
      <w:r w:rsidRPr="008D2941">
        <w:t>La característica principal de esta cámara es que la velocidad de adquisición de la cámara es ajustable, sin embargo, para obtener una buena calidad y tamaño de imagen, la rata de cuadros por segundo que puede obtener debe mantenerse en un número bajo.</w:t>
      </w:r>
    </w:p>
    <w:p w:rsidR="00183086" w:rsidRPr="008D2941" w:rsidRDefault="00183086" w:rsidP="00784905">
      <w:r w:rsidRPr="008D2941">
        <w:t>Observaciones iniciales indicaban que las vibraciones mecánicas tomadas a una velocidad de 30 cuadros por segundo, tenían un efecto de reducción del contraste debido a la superposición de las franjas durante el tiempo de integración. El movimiento traslacional de las franjas era muy pequeño.</w:t>
      </w:r>
    </w:p>
    <w:p w:rsidR="00183086" w:rsidRPr="008D2941" w:rsidRDefault="00183086" w:rsidP="00784905">
      <w:r w:rsidRPr="008D2941">
        <w:t xml:space="preserve">Si se pudiese variar la distancia del plano de imagen a la muestra en el interferómetro de Mirau de tal manera que anulase las vibraciones mecánicas, el efecto de estas se vería </w:t>
      </w:r>
      <w:del w:id="382" w:author="DST" w:date="2012-02-13T20:39:00Z">
        <w:r w:rsidRPr="008D2941" w:rsidDel="000C60B4">
          <w:delText>anulado</w:delText>
        </w:r>
      </w:del>
      <w:ins w:id="383" w:author="DST" w:date="2012-02-13T20:39:00Z">
        <w:r>
          <w:t>compensado</w:t>
        </w:r>
      </w:ins>
      <w:r w:rsidRPr="008D2941">
        <w:t xml:space="preserve">. Para esto se requiere conocer en detalle </w:t>
      </w:r>
      <w:ins w:id="384" w:author="DST" w:date="2012-02-13T20:40:00Z">
        <w:r>
          <w:t xml:space="preserve">la naturaleza de </w:t>
        </w:r>
      </w:ins>
      <w:r w:rsidRPr="008D2941">
        <w:t xml:space="preserve">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Aun así el control estaría sujeto a predecir el comportamiento de las vibraciones para poder </w:t>
      </w:r>
      <w:del w:id="385" w:author="DST" w:date="2012-02-13T20:40:00Z">
        <w:r w:rsidRPr="008D2941" w:rsidDel="000C60B4">
          <w:delText>anularlas</w:delText>
        </w:r>
      </w:del>
      <w:ins w:id="386" w:author="DST" w:date="2012-02-13T20:40:00Z">
        <w:r>
          <w:t>compensarlas</w:t>
        </w:r>
      </w:ins>
      <w:r w:rsidRPr="008D2941">
        <w:t>.</w:t>
      </w:r>
    </w:p>
    <w:p w:rsidR="00183086" w:rsidRPr="008D2941" w:rsidRDefault="00183086" w:rsidP="00784905">
      <w:r w:rsidRPr="008D2941">
        <w:t>Al no poseer un sistema con tales características</w:t>
      </w:r>
      <w:ins w:id="387" w:author="DST" w:date="2012-02-13T20:40:00Z">
        <w:r>
          <w:t>,</w:t>
        </w:r>
      </w:ins>
      <w:r w:rsidRPr="008D2941">
        <w:t xml:space="preserve"> se plantea tratar de reducir el efecto de las vibraciones sin un conocimiento explicito de la forma del ruido. Asumiendo que las franjas no se desplazan y solo reducen su contraste en presencia de las vibraciones y que esta reducción es 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183086" w:rsidRPr="0091532D" w:rsidRDefault="00183086" w:rsidP="0091532D"/>
    <w:p w:rsidR="00183086" w:rsidRPr="008D2941" w:rsidRDefault="00183086" w:rsidP="000F4F41">
      <w:pPr>
        <w:pStyle w:val="Normalsininterlineado"/>
      </w:pPr>
    </w:p>
    <w:p w:rsidR="00183086" w:rsidRPr="008D2941" w:rsidRDefault="00183086" w:rsidP="000F4F41">
      <w:pPr>
        <w:pStyle w:val="Normalsininterlineado"/>
      </w:pPr>
    </w:p>
    <w:p w:rsidR="00183086" w:rsidRPr="008D2941" w:rsidRDefault="00183086" w:rsidP="000F4F41">
      <w:pPr>
        <w:pStyle w:val="Normalsininterlineado"/>
      </w:pPr>
    </w:p>
    <w:p w:rsidR="00183086" w:rsidRPr="008D2941" w:rsidRDefault="00183086" w:rsidP="000F4F41">
      <w:pPr>
        <w:pStyle w:val="Normalsininterlineado"/>
      </w:pPr>
    </w:p>
    <w:p w:rsidR="00183086" w:rsidRPr="008D2941" w:rsidRDefault="00183086" w:rsidP="000F4F41">
      <w:pPr>
        <w:pStyle w:val="Heading1"/>
        <w:numPr>
          <w:ilvl w:val="0"/>
          <w:numId w:val="0"/>
        </w:numPr>
      </w:pPr>
      <w:bookmarkStart w:id="388" w:name="_Toc316133533"/>
      <w:r w:rsidRPr="008D2941">
        <w:t>CAPITULO III</w:t>
      </w:r>
      <w:r w:rsidRPr="008D2941">
        <w:br/>
      </w:r>
      <w:r w:rsidRPr="008D2941">
        <w:br/>
        <w:t>Conclusiones y recomendaciones</w:t>
      </w:r>
      <w:bookmarkEnd w:id="388"/>
    </w:p>
    <w:p w:rsidR="00183086" w:rsidRPr="008D2941" w:rsidRDefault="00183086" w:rsidP="0091587C">
      <w:pPr>
        <w:pStyle w:val="Normalsininterlineado"/>
        <w:sectPr w:rsidR="00183086" w:rsidRPr="008D2941" w:rsidSect="0091587C">
          <w:pgSz w:w="12240" w:h="15840" w:code="1"/>
          <w:pgMar w:top="1418" w:right="1418" w:bottom="1418" w:left="1701" w:header="709" w:footer="709" w:gutter="0"/>
          <w:pgNumType w:start="1"/>
          <w:cols w:space="708"/>
          <w:docGrid w:linePitch="360"/>
        </w:sectPr>
      </w:pPr>
    </w:p>
    <w:p w:rsidR="00183086" w:rsidRPr="008D2941" w:rsidRDefault="00183086" w:rsidP="0091587C">
      <w:pPr>
        <w:pStyle w:val="Normalsininterlineado"/>
      </w:pPr>
    </w:p>
    <w:p w:rsidR="00183086" w:rsidRPr="008D2941" w:rsidRDefault="00183086" w:rsidP="0091587C">
      <w:pPr>
        <w:pStyle w:val="Normalsininterlineado"/>
      </w:pPr>
      <w:bookmarkStart w:id="389" w:name="_Toc276051295"/>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Heading1"/>
        <w:numPr>
          <w:ilvl w:val="0"/>
          <w:numId w:val="0"/>
        </w:numPr>
      </w:pPr>
      <w:bookmarkStart w:id="390" w:name="_Toc282134887"/>
      <w:bookmarkStart w:id="391" w:name="_Toc316133534"/>
      <w:r w:rsidRPr="008D2941">
        <w:t>Referencias</w:t>
      </w:r>
      <w:bookmarkEnd w:id="390"/>
      <w:bookmarkEnd w:id="391"/>
      <w:r w:rsidRPr="008D2941">
        <w:t xml:space="preserve"> </w:t>
      </w:r>
      <w:bookmarkEnd w:id="389"/>
    </w:p>
    <w:p w:rsidR="00183086" w:rsidRPr="008D2941" w:rsidRDefault="00183086" w:rsidP="008D2941">
      <w:pPr>
        <w:spacing w:after="0" w:line="240" w:lineRule="auto"/>
        <w:ind w:left="720" w:hanging="720"/>
        <w:rPr>
          <w:rFonts w:ascii="Calibri" w:hAnsi="Calibri" w:cs="Calibri"/>
          <w:noProof/>
          <w:sz w:val="22"/>
          <w:lang w:val="en-US"/>
        </w:rPr>
      </w:pPr>
      <w:r w:rsidRPr="008D2941">
        <w:rPr>
          <w:lang w:val="en-US"/>
        </w:rPr>
        <w:fldChar w:fldCharType="begin"/>
      </w:r>
      <w:r w:rsidRPr="008D2941">
        <w:rPr>
          <w:lang w:val="en-US"/>
        </w:rPr>
        <w:instrText xml:space="preserve"> ADDIN EN.REFLIST </w:instrText>
      </w:r>
      <w:r w:rsidRPr="008D2941">
        <w:rPr>
          <w:lang w:val="en-US"/>
        </w:rPr>
        <w:fldChar w:fldCharType="separate"/>
      </w:r>
      <w:bookmarkStart w:id="392" w:name="_ENREF_1"/>
      <w:r w:rsidRPr="008D2941">
        <w:rPr>
          <w:rFonts w:ascii="Calibri" w:hAnsi="Calibri" w:cs="Calibri"/>
          <w:noProof/>
          <w:sz w:val="22"/>
          <w:lang w:val="en-US"/>
        </w:rPr>
        <w:t>1.</w:t>
      </w:r>
      <w:r w:rsidRPr="008D2941">
        <w:rPr>
          <w:rFonts w:ascii="Calibri" w:hAnsi="Calibri" w:cs="Calibri"/>
          <w:noProof/>
          <w:sz w:val="22"/>
          <w:lang w:val="en-US"/>
        </w:rPr>
        <w:tab/>
        <w:t xml:space="preserve">Jenkins, F.A. and H.E. White, </w:t>
      </w:r>
      <w:r w:rsidRPr="008D2941">
        <w:rPr>
          <w:rFonts w:ascii="Calibri" w:hAnsi="Calibri" w:cs="Calibri"/>
          <w:i/>
          <w:noProof/>
          <w:sz w:val="22"/>
          <w:lang w:val="en-US"/>
        </w:rPr>
        <w:t>Fundamentals of Optics</w:t>
      </w:r>
      <w:r w:rsidRPr="008D2941">
        <w:rPr>
          <w:rFonts w:ascii="Calibri" w:hAnsi="Calibri" w:cs="Calibri"/>
          <w:noProof/>
          <w:sz w:val="22"/>
          <w:lang w:val="en-US"/>
        </w:rPr>
        <w:t>. 2001: McGraw-Hill.</w:t>
      </w:r>
      <w:bookmarkEnd w:id="392"/>
    </w:p>
    <w:p w:rsidR="00183086" w:rsidRPr="008D2941" w:rsidRDefault="00183086" w:rsidP="008D2941">
      <w:pPr>
        <w:spacing w:after="0" w:line="240" w:lineRule="auto"/>
        <w:ind w:left="720" w:hanging="720"/>
        <w:rPr>
          <w:rFonts w:ascii="Calibri" w:hAnsi="Calibri" w:cs="Calibri"/>
          <w:noProof/>
          <w:sz w:val="22"/>
          <w:lang w:val="en-US"/>
        </w:rPr>
      </w:pPr>
      <w:bookmarkStart w:id="393" w:name="_ENREF_2"/>
      <w:r w:rsidRPr="008D2941">
        <w:rPr>
          <w:rFonts w:ascii="Calibri" w:hAnsi="Calibri" w:cs="Calibri"/>
          <w:noProof/>
          <w:sz w:val="22"/>
          <w:lang w:val="en-US"/>
        </w:rPr>
        <w:t>2.</w:t>
      </w:r>
      <w:r w:rsidRPr="008D2941">
        <w:rPr>
          <w:rFonts w:ascii="Calibri" w:hAnsi="Calibri" w:cs="Calibri"/>
          <w:noProof/>
          <w:sz w:val="22"/>
          <w:lang w:val="en-US"/>
        </w:rPr>
        <w:tab/>
        <w:t xml:space="preserve">Gåsvik, K.J., </w:t>
      </w:r>
      <w:r w:rsidRPr="008D2941">
        <w:rPr>
          <w:rFonts w:ascii="Calibri" w:hAnsi="Calibri" w:cs="Calibri"/>
          <w:i/>
          <w:noProof/>
          <w:sz w:val="22"/>
          <w:lang w:val="en-US"/>
        </w:rPr>
        <w:t>Optical metrology</w:t>
      </w:r>
      <w:r w:rsidRPr="008D2941">
        <w:rPr>
          <w:rFonts w:ascii="Calibri" w:hAnsi="Calibri" w:cs="Calibri"/>
          <w:noProof/>
          <w:sz w:val="22"/>
          <w:lang w:val="en-US"/>
        </w:rPr>
        <w:t>. 2002: J. Wiley &amp; Sons.</w:t>
      </w:r>
      <w:bookmarkEnd w:id="393"/>
    </w:p>
    <w:p w:rsidR="00183086" w:rsidRPr="008D2941" w:rsidRDefault="00183086" w:rsidP="008D2941">
      <w:pPr>
        <w:spacing w:after="0" w:line="240" w:lineRule="auto"/>
        <w:ind w:left="720" w:hanging="720"/>
        <w:rPr>
          <w:rFonts w:ascii="Calibri" w:hAnsi="Calibri" w:cs="Calibri"/>
          <w:noProof/>
          <w:sz w:val="22"/>
          <w:lang w:val="en-US"/>
        </w:rPr>
      </w:pPr>
      <w:bookmarkStart w:id="394" w:name="_ENREF_3"/>
      <w:r w:rsidRPr="008D2941">
        <w:rPr>
          <w:rFonts w:ascii="Calibri" w:hAnsi="Calibri" w:cs="Calibri"/>
          <w:noProof/>
          <w:sz w:val="22"/>
          <w:lang w:val="en-US"/>
        </w:rPr>
        <w:t>3.</w:t>
      </w:r>
      <w:r w:rsidRPr="008D2941">
        <w:rPr>
          <w:rFonts w:ascii="Calibri" w:hAnsi="Calibri" w:cs="Calibri"/>
          <w:noProof/>
          <w:sz w:val="22"/>
          <w:lang w:val="en-US"/>
        </w:rPr>
        <w:tab/>
        <w:t xml:space="preserve">Tkalčič, M., </w:t>
      </w:r>
      <w:r w:rsidRPr="008D2941">
        <w:rPr>
          <w:rFonts w:ascii="Calibri" w:hAnsi="Calibri" w:cs="Calibri"/>
          <w:i/>
          <w:noProof/>
          <w:sz w:val="22"/>
          <w:lang w:val="en-US"/>
        </w:rPr>
        <w:t>Colour spaces - perceptual, historical and applicational background</w:t>
      </w:r>
      <w:r w:rsidRPr="008D2941">
        <w:rPr>
          <w:rFonts w:ascii="Calibri" w:hAnsi="Calibri" w:cs="Calibri"/>
          <w:noProof/>
          <w:sz w:val="22"/>
          <w:lang w:val="en-US"/>
        </w:rPr>
        <w:t xml:space="preserve">, in </w:t>
      </w:r>
      <w:r w:rsidRPr="008D2941">
        <w:rPr>
          <w:rFonts w:ascii="Calibri" w:hAnsi="Calibri" w:cs="Calibri"/>
          <w:i/>
          <w:noProof/>
          <w:sz w:val="22"/>
          <w:lang w:val="en-US"/>
        </w:rPr>
        <w:t>Faculty of electrical engineering</w:t>
      </w:r>
      <w:r w:rsidRPr="008D2941">
        <w:rPr>
          <w:rFonts w:ascii="Calibri" w:hAnsi="Calibri" w:cs="Calibri"/>
          <w:noProof/>
          <w:sz w:val="22"/>
          <w:lang w:val="en-US"/>
        </w:rPr>
        <w:t>. 2003, University of Ljubljana: Ljubljana, Slovenia.</w:t>
      </w:r>
      <w:bookmarkEnd w:id="394"/>
    </w:p>
    <w:p w:rsidR="00183086" w:rsidRPr="008D2941" w:rsidRDefault="00183086" w:rsidP="008D2941">
      <w:pPr>
        <w:spacing w:after="0" w:line="240" w:lineRule="auto"/>
        <w:ind w:left="720" w:hanging="720"/>
        <w:rPr>
          <w:rFonts w:ascii="Calibri" w:hAnsi="Calibri" w:cs="Calibri"/>
          <w:noProof/>
          <w:sz w:val="22"/>
          <w:lang w:val="en-US"/>
        </w:rPr>
      </w:pPr>
      <w:bookmarkStart w:id="395" w:name="_ENREF_4"/>
      <w:r w:rsidRPr="008D2941">
        <w:rPr>
          <w:rFonts w:ascii="Calibri" w:hAnsi="Calibri" w:cs="Calibri"/>
          <w:noProof/>
          <w:sz w:val="22"/>
          <w:lang w:val="en-US"/>
        </w:rPr>
        <w:t>4.</w:t>
      </w:r>
      <w:r w:rsidRPr="008D2941">
        <w:rPr>
          <w:rFonts w:ascii="Calibri" w:hAnsi="Calibri" w:cs="Calibri"/>
          <w:noProof/>
          <w:sz w:val="22"/>
          <w:lang w:val="en-US"/>
        </w:rPr>
        <w:tab/>
        <w:t xml:space="preserve">Svaetichin, G., </w:t>
      </w:r>
      <w:r w:rsidRPr="008D2941">
        <w:rPr>
          <w:rFonts w:ascii="Calibri" w:hAnsi="Calibri" w:cs="Calibri"/>
          <w:i/>
          <w:noProof/>
          <w:sz w:val="22"/>
          <w:lang w:val="en-US"/>
        </w:rPr>
        <w:t>Spectral response curves from single cones</w:t>
      </w:r>
      <w:r w:rsidRPr="008D2941">
        <w:rPr>
          <w:rFonts w:ascii="Calibri" w:hAnsi="Calibri" w:cs="Calibri"/>
          <w:noProof/>
          <w:sz w:val="22"/>
          <w:lang w:val="en-US"/>
        </w:rPr>
        <w:t>. 1956: acta physiologica.</w:t>
      </w:r>
      <w:bookmarkEnd w:id="395"/>
    </w:p>
    <w:p w:rsidR="00183086" w:rsidRPr="008D2941" w:rsidRDefault="00183086" w:rsidP="008D2941">
      <w:pPr>
        <w:spacing w:after="0" w:line="240" w:lineRule="auto"/>
        <w:ind w:left="720" w:hanging="720"/>
        <w:rPr>
          <w:rFonts w:ascii="Calibri" w:hAnsi="Calibri" w:cs="Calibri"/>
          <w:noProof/>
          <w:sz w:val="22"/>
          <w:lang w:val="en-US"/>
        </w:rPr>
      </w:pPr>
      <w:bookmarkStart w:id="396" w:name="_ENREF_5"/>
      <w:r w:rsidRPr="008D2941">
        <w:rPr>
          <w:rFonts w:ascii="Calibri" w:hAnsi="Calibri" w:cs="Calibri"/>
          <w:noProof/>
          <w:sz w:val="22"/>
          <w:lang w:val="en-US"/>
        </w:rPr>
        <w:t>5.</w:t>
      </w:r>
      <w:r w:rsidRPr="008D2941">
        <w:rPr>
          <w:rFonts w:ascii="Calibri" w:hAnsi="Calibri" w:cs="Calibri"/>
          <w:noProof/>
          <w:sz w:val="22"/>
          <w:lang w:val="en-US"/>
        </w:rPr>
        <w:tab/>
        <w:t xml:space="preserve">Yadid-Pecht, O. and R. Etienne-Cummings, </w:t>
      </w:r>
      <w:r w:rsidRPr="008D2941">
        <w:rPr>
          <w:rFonts w:ascii="Calibri" w:hAnsi="Calibri" w:cs="Calibri"/>
          <w:i/>
          <w:noProof/>
          <w:sz w:val="22"/>
          <w:lang w:val="en-US"/>
        </w:rPr>
        <w:t>CMOS imagers: from phototransduction to image processing</w:t>
      </w:r>
      <w:r w:rsidRPr="008D2941">
        <w:rPr>
          <w:rFonts w:ascii="Calibri" w:hAnsi="Calibri" w:cs="Calibri"/>
          <w:noProof/>
          <w:sz w:val="22"/>
          <w:lang w:val="en-US"/>
        </w:rPr>
        <w:t>. 2004: Kluwer Academic.</w:t>
      </w:r>
      <w:bookmarkEnd w:id="396"/>
    </w:p>
    <w:p w:rsidR="00183086" w:rsidRPr="008D2941" w:rsidRDefault="00183086" w:rsidP="008D2941">
      <w:pPr>
        <w:spacing w:after="0" w:line="240" w:lineRule="auto"/>
        <w:ind w:left="720" w:hanging="720"/>
        <w:rPr>
          <w:rFonts w:ascii="Calibri" w:hAnsi="Calibri" w:cs="Calibri"/>
          <w:noProof/>
          <w:sz w:val="22"/>
          <w:lang w:val="en-US"/>
        </w:rPr>
      </w:pPr>
      <w:bookmarkStart w:id="397" w:name="_ENREF_6"/>
      <w:r w:rsidRPr="008D2941">
        <w:rPr>
          <w:rFonts w:ascii="Calibri" w:hAnsi="Calibri" w:cs="Calibri"/>
          <w:noProof/>
          <w:sz w:val="22"/>
          <w:lang w:val="en-US"/>
        </w:rPr>
        <w:t>6.</w:t>
      </w:r>
      <w:r w:rsidRPr="008D2941">
        <w:rPr>
          <w:rFonts w:ascii="Calibri" w:hAnsi="Calibri" w:cs="Calibri"/>
          <w:noProof/>
          <w:sz w:val="22"/>
          <w:lang w:val="en-US"/>
        </w:rPr>
        <w:tab/>
        <w:t xml:space="preserve">Murphy, D.B., </w:t>
      </w:r>
      <w:r w:rsidRPr="008D2941">
        <w:rPr>
          <w:rFonts w:ascii="Calibri" w:hAnsi="Calibri" w:cs="Calibri"/>
          <w:i/>
          <w:noProof/>
          <w:sz w:val="22"/>
          <w:lang w:val="en-US"/>
        </w:rPr>
        <w:t>Fundamentals of light microscopy and electronic imaging</w:t>
      </w:r>
      <w:r w:rsidRPr="008D2941">
        <w:rPr>
          <w:rFonts w:ascii="Calibri" w:hAnsi="Calibri" w:cs="Calibri"/>
          <w:noProof/>
          <w:sz w:val="22"/>
          <w:lang w:val="en-US"/>
        </w:rPr>
        <w:t>. 2001: Wiley-Liss.</w:t>
      </w:r>
      <w:bookmarkEnd w:id="397"/>
    </w:p>
    <w:p w:rsidR="00183086" w:rsidRPr="00183086" w:rsidRDefault="00183086" w:rsidP="008D2941">
      <w:pPr>
        <w:spacing w:after="0" w:line="240" w:lineRule="auto"/>
        <w:ind w:left="720" w:hanging="720"/>
        <w:rPr>
          <w:rFonts w:ascii="Calibri" w:hAnsi="Calibri" w:cs="Calibri"/>
          <w:noProof/>
          <w:sz w:val="22"/>
          <w:lang w:val="fr-FR"/>
          <w:rPrChange w:id="398" w:author="Unknown">
            <w:rPr>
              <w:rFonts w:ascii="Calibri" w:hAnsi="Calibri" w:cs="Calibri"/>
              <w:noProof/>
              <w:sz w:val="22"/>
              <w:lang w:val="en-US"/>
            </w:rPr>
          </w:rPrChange>
        </w:rPr>
      </w:pPr>
      <w:bookmarkStart w:id="399" w:name="_ENREF_7"/>
      <w:r w:rsidRPr="008D2941">
        <w:rPr>
          <w:rFonts w:ascii="Calibri" w:hAnsi="Calibri" w:cs="Calibri"/>
          <w:noProof/>
          <w:sz w:val="22"/>
          <w:lang w:val="en-US"/>
        </w:rPr>
        <w:t>7.</w:t>
      </w:r>
      <w:r w:rsidRPr="008D2941">
        <w:rPr>
          <w:rFonts w:ascii="Calibri" w:hAnsi="Calibri" w:cs="Calibri"/>
          <w:noProof/>
          <w:sz w:val="22"/>
          <w:lang w:val="en-US"/>
        </w:rPr>
        <w:tab/>
        <w:t xml:space="preserve">Holst, G.C., </w:t>
      </w:r>
      <w:r w:rsidRPr="008D2941">
        <w:rPr>
          <w:rFonts w:ascii="Calibri" w:hAnsi="Calibri" w:cs="Calibri"/>
          <w:i/>
          <w:noProof/>
          <w:sz w:val="22"/>
          <w:lang w:val="en-US"/>
        </w:rPr>
        <w:t>CCD arrays, cameras, and displays</w:t>
      </w:r>
      <w:r w:rsidRPr="008D2941">
        <w:rPr>
          <w:rFonts w:ascii="Calibri" w:hAnsi="Calibri" w:cs="Calibri"/>
          <w:noProof/>
          <w:sz w:val="22"/>
          <w:lang w:val="en-US"/>
        </w:rPr>
        <w:t xml:space="preserve">. </w:t>
      </w:r>
      <w:r w:rsidRPr="00183086">
        <w:rPr>
          <w:rFonts w:ascii="Calibri" w:hAnsi="Calibri" w:cs="Calibri"/>
          <w:noProof/>
          <w:sz w:val="22"/>
          <w:lang w:val="fr-FR"/>
          <w:rPrChange w:id="400" w:author="DST" w:date="2012-02-09T08:12:00Z">
            <w:rPr>
              <w:rFonts w:ascii="Calibri" w:hAnsi="Calibri" w:cs="Calibri"/>
              <w:noProof/>
              <w:sz w:val="22"/>
              <w:lang w:val="en-US"/>
            </w:rPr>
          </w:rPrChange>
        </w:rPr>
        <w:t>1998: JCD Publishing.</w:t>
      </w:r>
      <w:bookmarkEnd w:id="399"/>
    </w:p>
    <w:p w:rsidR="00183086" w:rsidRPr="008D2941" w:rsidRDefault="00183086" w:rsidP="008D2941">
      <w:pPr>
        <w:spacing w:after="0" w:line="240" w:lineRule="auto"/>
        <w:ind w:left="720" w:hanging="720"/>
        <w:rPr>
          <w:rFonts w:ascii="Calibri" w:hAnsi="Calibri" w:cs="Calibri"/>
          <w:noProof/>
          <w:sz w:val="22"/>
          <w:lang w:val="en-US"/>
        </w:rPr>
      </w:pPr>
      <w:bookmarkStart w:id="401" w:name="_ENREF_8"/>
      <w:r w:rsidRPr="00183086">
        <w:rPr>
          <w:rFonts w:ascii="Calibri" w:hAnsi="Calibri" w:cs="Calibri"/>
          <w:noProof/>
          <w:sz w:val="22"/>
          <w:lang w:val="fr-FR"/>
          <w:rPrChange w:id="402" w:author="DST" w:date="2012-02-09T08:12:00Z">
            <w:rPr>
              <w:rFonts w:ascii="Calibri" w:hAnsi="Calibri" w:cs="Calibri"/>
              <w:noProof/>
              <w:sz w:val="22"/>
              <w:lang w:val="en-US"/>
            </w:rPr>
          </w:rPrChange>
        </w:rPr>
        <w:t>8.</w:t>
      </w:r>
      <w:r>
        <w:rPr>
          <w:rFonts w:ascii="Calibri" w:hAnsi="Calibri" w:cs="Calibri"/>
          <w:noProof/>
          <w:sz w:val="22"/>
          <w:lang w:val="fr-FR"/>
        </w:rPr>
        <w:tab/>
      </w:r>
      <w:r w:rsidRPr="00183086">
        <w:rPr>
          <w:rFonts w:ascii="Calibri" w:hAnsi="Calibri" w:cs="Calibri"/>
          <w:noProof/>
          <w:sz w:val="22"/>
          <w:lang w:val="fr-FR"/>
          <w:rPrChange w:id="403" w:author="DST" w:date="2012-02-09T08:12:00Z">
            <w:rPr>
              <w:rFonts w:ascii="Calibri" w:hAnsi="Calibri" w:cs="Calibri"/>
              <w:noProof/>
              <w:sz w:val="22"/>
              <w:lang w:val="en-US"/>
            </w:rPr>
          </w:rPrChange>
        </w:rPr>
        <w:t xml:space="preserve">Buil, C. </w:t>
      </w:r>
      <w:r w:rsidRPr="00183086">
        <w:rPr>
          <w:rFonts w:ascii="Calibri" w:hAnsi="Calibri" w:cs="Calibri"/>
          <w:i/>
          <w:noProof/>
          <w:sz w:val="22"/>
          <w:lang w:val="fr-FR"/>
          <w:rPrChange w:id="404" w:author="DST" w:date="2012-02-09T08:12:00Z">
            <w:rPr>
              <w:rFonts w:ascii="Calibri" w:hAnsi="Calibri" w:cs="Calibri"/>
              <w:i/>
              <w:noProof/>
              <w:sz w:val="22"/>
              <w:lang w:val="en-US"/>
            </w:rPr>
          </w:rPrChange>
        </w:rPr>
        <w:t>Comparison du Canon 10D et du Nikon D70 en Imagerie Astronomique Longue Pose</w:t>
      </w:r>
      <w:r w:rsidRPr="00183086">
        <w:rPr>
          <w:rFonts w:ascii="Calibri" w:hAnsi="Calibri" w:cs="Calibri"/>
          <w:noProof/>
          <w:sz w:val="22"/>
          <w:lang w:val="fr-FR"/>
          <w:rPrChange w:id="405" w:author="DST" w:date="2012-02-09T08:12:00Z">
            <w:rPr>
              <w:rFonts w:ascii="Calibri" w:hAnsi="Calibri" w:cs="Calibri"/>
              <w:noProof/>
              <w:sz w:val="22"/>
              <w:lang w:val="en-US"/>
            </w:rPr>
          </w:rPrChange>
        </w:rPr>
        <w:t xml:space="preserve">.  </w:t>
      </w:r>
      <w:r w:rsidRPr="008D2941">
        <w:rPr>
          <w:rFonts w:ascii="Calibri" w:hAnsi="Calibri" w:cs="Calibri"/>
          <w:noProof/>
          <w:sz w:val="22"/>
          <w:lang w:val="en-US"/>
        </w:rPr>
        <w:t xml:space="preserve">2004  [cited 2011 20-12-2011]; Available from: </w:t>
      </w:r>
      <w:r w:rsidRPr="00183086">
        <w:rPr>
          <w:lang w:val="en-US"/>
          <w:rPrChange w:id="406" w:author="DST" w:date="2012-02-09T08:12:00Z">
            <w:rPr>
              <w:lang w:val="en-US"/>
            </w:rPr>
          </w:rPrChange>
        </w:rPr>
        <w:fldChar w:fldCharType="begin"/>
      </w:r>
      <w:r w:rsidRPr="00183086">
        <w:rPr>
          <w:lang w:val="en-US"/>
          <w:rPrChange w:id="407" w:author="DST" w:date="2012-02-09T08:12:00Z">
            <w:rPr/>
          </w:rPrChange>
        </w:rPr>
        <w:instrText>HYPERLINK "http://www.astrosurf.com/buil/d70v10d/eval.htm"</w:instrText>
      </w:r>
      <w:r w:rsidRPr="009224C5">
        <w:rPr>
          <w:lang w:val="en-US"/>
        </w:rPr>
      </w:r>
      <w:r w:rsidRPr="00183086">
        <w:rPr>
          <w:lang w:val="en-US"/>
          <w:rPrChange w:id="408" w:author="DST" w:date="2012-02-09T08:12:00Z">
            <w:rPr>
              <w:lang w:val="en-US"/>
            </w:rPr>
          </w:rPrChange>
        </w:rPr>
        <w:fldChar w:fldCharType="separate"/>
      </w:r>
      <w:r w:rsidRPr="008D2941">
        <w:rPr>
          <w:rStyle w:val="Hyperlink"/>
          <w:rFonts w:ascii="Calibri" w:hAnsi="Calibri" w:cs="Calibri"/>
          <w:noProof/>
          <w:sz w:val="22"/>
          <w:lang w:val="en-US"/>
        </w:rPr>
        <w:t>www.astrosurf.com/buil/d70v10d/eval.htm</w:t>
      </w:r>
      <w:r w:rsidRPr="00183086">
        <w:rPr>
          <w:lang w:val="en-US"/>
          <w:rPrChange w:id="409" w:author="DST" w:date="2012-02-09T08:12:00Z">
            <w:rPr>
              <w:lang w:val="en-US"/>
            </w:rPr>
          </w:rPrChange>
        </w:rPr>
        <w:fldChar w:fldCharType="end"/>
      </w:r>
      <w:r w:rsidRPr="008D2941">
        <w:rPr>
          <w:rFonts w:ascii="Calibri" w:hAnsi="Calibri" w:cs="Calibri"/>
          <w:noProof/>
          <w:sz w:val="22"/>
          <w:lang w:val="en-US"/>
        </w:rPr>
        <w:t>.</w:t>
      </w:r>
      <w:bookmarkEnd w:id="401"/>
    </w:p>
    <w:p w:rsidR="00183086" w:rsidRPr="008D2941" w:rsidRDefault="00183086" w:rsidP="008D2941">
      <w:pPr>
        <w:spacing w:after="0" w:line="240" w:lineRule="auto"/>
        <w:ind w:left="720" w:hanging="720"/>
        <w:rPr>
          <w:rFonts w:ascii="Calibri" w:hAnsi="Calibri" w:cs="Calibri"/>
          <w:noProof/>
          <w:sz w:val="22"/>
          <w:lang w:val="en-US"/>
        </w:rPr>
      </w:pPr>
      <w:bookmarkStart w:id="410" w:name="_ENREF_9"/>
      <w:r w:rsidRPr="008D2941">
        <w:rPr>
          <w:rFonts w:ascii="Calibri" w:hAnsi="Calibri" w:cs="Calibri"/>
          <w:noProof/>
          <w:sz w:val="22"/>
          <w:lang w:val="en-US"/>
        </w:rPr>
        <w:t>9.</w:t>
      </w:r>
      <w:r w:rsidRPr="008D2941">
        <w:rPr>
          <w:rFonts w:ascii="Calibri" w:hAnsi="Calibri" w:cs="Calibri"/>
          <w:noProof/>
          <w:sz w:val="22"/>
          <w:lang w:val="en-US"/>
        </w:rPr>
        <w:tab/>
      </w:r>
      <w:r w:rsidRPr="008D2941">
        <w:rPr>
          <w:rFonts w:ascii="Calibri" w:hAnsi="Calibri" w:cs="Calibri"/>
          <w:i/>
          <w:noProof/>
          <w:sz w:val="22"/>
          <w:lang w:val="en-US"/>
        </w:rPr>
        <w:t>Joint ISO/CIE Standard ISO 10526:1999/CIE S 005/E-1998, CIE Standard illuminants for colorimetry.</w:t>
      </w:r>
      <w:r w:rsidRPr="008D2941">
        <w:rPr>
          <w:rFonts w:ascii="Calibri" w:hAnsi="Calibri" w:cs="Calibri"/>
          <w:noProof/>
          <w:sz w:val="22"/>
          <w:lang w:val="en-US"/>
        </w:rPr>
        <w:t xml:space="preserve"> Color Research &amp; Application, 2000. </w:t>
      </w:r>
      <w:r w:rsidRPr="008D2941">
        <w:rPr>
          <w:rFonts w:ascii="Calibri" w:hAnsi="Calibri" w:cs="Calibri"/>
          <w:b/>
          <w:noProof/>
          <w:sz w:val="22"/>
          <w:lang w:val="en-US"/>
        </w:rPr>
        <w:t>25</w:t>
      </w:r>
      <w:r w:rsidRPr="008D2941">
        <w:rPr>
          <w:rFonts w:ascii="Calibri" w:hAnsi="Calibri" w:cs="Calibri"/>
          <w:noProof/>
          <w:sz w:val="22"/>
          <w:lang w:val="en-US"/>
        </w:rPr>
        <w:t>(5): p. 385-385.</w:t>
      </w:r>
      <w:bookmarkEnd w:id="410"/>
    </w:p>
    <w:p w:rsidR="00183086" w:rsidRPr="008D2941" w:rsidRDefault="00183086" w:rsidP="008D2941">
      <w:pPr>
        <w:spacing w:line="240" w:lineRule="auto"/>
        <w:ind w:left="720" w:hanging="720"/>
        <w:rPr>
          <w:rFonts w:ascii="Calibri" w:hAnsi="Calibri" w:cs="Calibri"/>
          <w:noProof/>
          <w:sz w:val="22"/>
          <w:lang w:val="en-US"/>
        </w:rPr>
      </w:pPr>
      <w:bookmarkStart w:id="411" w:name="_ENREF_10"/>
      <w:r w:rsidRPr="008D2941">
        <w:rPr>
          <w:rFonts w:ascii="Calibri" w:hAnsi="Calibri" w:cs="Calibri"/>
          <w:noProof/>
          <w:sz w:val="22"/>
          <w:lang w:val="en-US"/>
        </w:rPr>
        <w:t>10.</w:t>
      </w:r>
      <w:r w:rsidRPr="008D2941">
        <w:rPr>
          <w:rFonts w:ascii="Calibri" w:hAnsi="Calibri" w:cs="Calibri"/>
          <w:noProof/>
          <w:sz w:val="22"/>
          <w:lang w:val="en-US"/>
        </w:rPr>
        <w:tab/>
        <w:t xml:space="preserve">González-Laprea, J., J. Cappelletto, and R. Escalona, </w:t>
      </w:r>
      <w:r w:rsidRPr="008D2941">
        <w:rPr>
          <w:rFonts w:ascii="Calibri" w:hAnsi="Calibri" w:cs="Calibri"/>
          <w:i/>
          <w:noProof/>
          <w:sz w:val="22"/>
          <w:lang w:val="en-US"/>
        </w:rPr>
        <w:t>Frequency to Voltage Converter as a Phase Controller in Phase Shifting Interference Microscopy.</w:t>
      </w:r>
      <w:r w:rsidRPr="008D2941">
        <w:rPr>
          <w:rFonts w:ascii="Calibri" w:hAnsi="Calibri" w:cs="Calibri"/>
          <w:noProof/>
          <w:sz w:val="22"/>
          <w:lang w:val="en-US"/>
        </w:rPr>
        <w:t xml:space="preserve"> International Journal of Optomechatronics, 2011. </w:t>
      </w:r>
      <w:r w:rsidRPr="008D2941">
        <w:rPr>
          <w:rFonts w:ascii="Calibri" w:hAnsi="Calibri" w:cs="Calibri"/>
          <w:b/>
          <w:noProof/>
          <w:sz w:val="22"/>
          <w:lang w:val="en-US"/>
        </w:rPr>
        <w:t>5</w:t>
      </w:r>
      <w:r w:rsidRPr="008D2941">
        <w:rPr>
          <w:rFonts w:ascii="Calibri" w:hAnsi="Calibri" w:cs="Calibri"/>
          <w:noProof/>
          <w:sz w:val="22"/>
          <w:lang w:val="en-US"/>
        </w:rPr>
        <w:t>(1): p. 68-79.</w:t>
      </w:r>
      <w:bookmarkEnd w:id="411"/>
    </w:p>
    <w:p w:rsidR="00183086" w:rsidRDefault="00183086" w:rsidP="008D2941">
      <w:pPr>
        <w:spacing w:line="240" w:lineRule="auto"/>
        <w:rPr>
          <w:rFonts w:ascii="Calibri" w:hAnsi="Calibri" w:cs="Calibri"/>
          <w:noProof/>
          <w:sz w:val="22"/>
          <w:lang w:val="en-US"/>
        </w:rPr>
      </w:pPr>
    </w:p>
    <w:p w:rsidR="00183086" w:rsidRPr="008D2941" w:rsidRDefault="00183086" w:rsidP="0091587C">
      <w:pPr>
        <w:sectPr w:rsidR="00183086" w:rsidRPr="008D2941" w:rsidSect="0091587C">
          <w:pgSz w:w="12240" w:h="15840" w:code="1"/>
          <w:pgMar w:top="1418" w:right="1418" w:bottom="1418" w:left="1701" w:header="709" w:footer="709" w:gutter="0"/>
          <w:pgNumType w:start="1"/>
          <w:cols w:space="708"/>
          <w:docGrid w:linePitch="360"/>
        </w:sectPr>
      </w:pPr>
      <w:r w:rsidRPr="008D2941">
        <w:rPr>
          <w:lang w:val="en-US"/>
        </w:rPr>
        <w:fldChar w:fldCharType="end"/>
      </w:r>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Normalsininterlineado"/>
      </w:pPr>
    </w:p>
    <w:p w:rsidR="00183086" w:rsidRPr="008D2941" w:rsidRDefault="00183086" w:rsidP="0091587C">
      <w:pPr>
        <w:pStyle w:val="Heading1"/>
        <w:numPr>
          <w:ilvl w:val="0"/>
          <w:numId w:val="45"/>
          <w:numberingChange w:id="412" w:author="DST" w:date="2012-02-09T08:12:00Z" w:original="Anexo %1:1:3:"/>
        </w:numPr>
        <w:ind w:left="0" w:firstLine="0"/>
      </w:pPr>
      <w:r w:rsidRPr="008D2941">
        <w:br/>
      </w:r>
      <w:r w:rsidRPr="008D2941">
        <w:br/>
      </w:r>
      <w:bookmarkStart w:id="413" w:name="_Toc316133535"/>
      <w:r w:rsidRPr="008D2941">
        <w:t>Anexo a</w:t>
      </w:r>
      <w:bookmarkEnd w:id="413"/>
    </w:p>
    <w:p w:rsidR="00183086" w:rsidRPr="008D2941" w:rsidRDefault="00183086" w:rsidP="0091587C">
      <w:pPr>
        <w:pStyle w:val="Normalsininterlineado"/>
      </w:pPr>
    </w:p>
    <w:p w:rsidR="00183086" w:rsidRPr="008D2941" w:rsidRDefault="00183086" w:rsidP="0075049B">
      <w:pPr>
        <w:ind w:firstLine="0"/>
      </w:pPr>
    </w:p>
    <w:p w:rsidR="00183086" w:rsidRPr="008D2941" w:rsidRDefault="00183086" w:rsidP="0075049B">
      <w:pPr>
        <w:ind w:firstLine="0"/>
      </w:pPr>
    </w:p>
    <w:p w:rsidR="00183086" w:rsidRPr="008D2941" w:rsidRDefault="00183086" w:rsidP="0091532D">
      <w:pPr>
        <w:ind w:firstLine="0"/>
      </w:pPr>
      <w:bookmarkStart w:id="414" w:name="_GoBack"/>
      <w:bookmarkEnd w:id="414"/>
    </w:p>
    <w:sectPr w:rsidR="00183086" w:rsidRPr="008D2941" w:rsidSect="0091532D">
      <w:pgSz w:w="12240" w:h="15840" w:code="1"/>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3086" w:rsidRDefault="00183086" w:rsidP="00413BAF">
      <w:pPr>
        <w:spacing w:before="0" w:after="0" w:line="240" w:lineRule="auto"/>
      </w:pPr>
      <w:r>
        <w:separator/>
      </w:r>
    </w:p>
  </w:endnote>
  <w:endnote w:type="continuationSeparator" w:id="0">
    <w:p w:rsidR="00183086" w:rsidRDefault="00183086" w:rsidP="00413BA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rsidP="00BF10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83086" w:rsidRDefault="00183086" w:rsidP="00BF109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rsidP="00BF1090">
    <w:pPr>
      <w:pStyle w:val="Footer"/>
      <w:ind w:right="36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rsidP="00BF10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183086" w:rsidRDefault="00183086" w:rsidP="00BF1090">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Pr="00DF5442" w:rsidRDefault="00183086" w:rsidP="00BF1090">
    <w:pPr>
      <w:pStyle w:val="Footer"/>
      <w:ind w:firstLine="0"/>
      <w:rPr>
        <w:lang w:val="es-VE"/>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Pr="00DF5442" w:rsidRDefault="00183086" w:rsidP="0091587C">
    <w:pPr>
      <w:pStyle w:val="Footer"/>
      <w:ind w:right="360" w:firstLine="0"/>
      <w:rPr>
        <w:lang w:val="es-V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3086" w:rsidRDefault="00183086" w:rsidP="00413BAF">
      <w:pPr>
        <w:spacing w:before="0" w:after="0" w:line="240" w:lineRule="auto"/>
      </w:pPr>
      <w:r>
        <w:separator/>
      </w:r>
    </w:p>
  </w:footnote>
  <w:footnote w:type="continuationSeparator" w:id="0">
    <w:p w:rsidR="00183086" w:rsidRDefault="00183086" w:rsidP="00413BA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rsidP="00BF1090">
    <w:pPr>
      <w:pStyle w:val="Header"/>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rsidP="00BF1090">
    <w:pPr>
      <w:pStyle w:val="Header"/>
      <w:jc w:val="right"/>
    </w:pPr>
    <w:fldSimple w:instr=" PAGE   \* MERGEFORMAT ">
      <w:r>
        <w:rPr>
          <w:noProof/>
        </w:rPr>
        <w:t>x</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Pr="00966DAD" w:rsidRDefault="00183086" w:rsidP="00BF1090">
    <w:pPr>
      <w:pStyle w:val="Header"/>
      <w:ind w:firstLine="0"/>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086" w:rsidRDefault="00183086">
    <w:pPr>
      <w:pStyle w:val="Header"/>
      <w:jc w:val="right"/>
    </w:pPr>
    <w:fldSimple w:instr=" PAGE   \* MERGEFORMAT ">
      <w:r>
        <w:rPr>
          <w:noProof/>
        </w:rPr>
        <w:t>2</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cs="Times New Roman" w:hint="default"/>
      </w:rPr>
    </w:lvl>
    <w:lvl w:ilvl="1" w:tplc="200A0019" w:tentative="1">
      <w:start w:val="1"/>
      <w:numFmt w:val="lowerLetter"/>
      <w:lvlText w:val="%2."/>
      <w:lvlJc w:val="left"/>
      <w:pPr>
        <w:ind w:left="1477" w:hanging="360"/>
      </w:pPr>
      <w:rPr>
        <w:rFonts w:cs="Times New Roman"/>
      </w:rPr>
    </w:lvl>
    <w:lvl w:ilvl="2" w:tplc="200A001B" w:tentative="1">
      <w:start w:val="1"/>
      <w:numFmt w:val="lowerRoman"/>
      <w:lvlText w:val="%3."/>
      <w:lvlJc w:val="right"/>
      <w:pPr>
        <w:ind w:left="2197" w:hanging="180"/>
      </w:pPr>
      <w:rPr>
        <w:rFonts w:cs="Times New Roman"/>
      </w:rPr>
    </w:lvl>
    <w:lvl w:ilvl="3" w:tplc="200A000F" w:tentative="1">
      <w:start w:val="1"/>
      <w:numFmt w:val="decimal"/>
      <w:lvlText w:val="%4."/>
      <w:lvlJc w:val="left"/>
      <w:pPr>
        <w:ind w:left="2917" w:hanging="360"/>
      </w:pPr>
      <w:rPr>
        <w:rFonts w:cs="Times New Roman"/>
      </w:rPr>
    </w:lvl>
    <w:lvl w:ilvl="4" w:tplc="200A0019" w:tentative="1">
      <w:start w:val="1"/>
      <w:numFmt w:val="lowerLetter"/>
      <w:lvlText w:val="%5."/>
      <w:lvlJc w:val="left"/>
      <w:pPr>
        <w:ind w:left="3637" w:hanging="360"/>
      </w:pPr>
      <w:rPr>
        <w:rFonts w:cs="Times New Roman"/>
      </w:rPr>
    </w:lvl>
    <w:lvl w:ilvl="5" w:tplc="200A001B" w:tentative="1">
      <w:start w:val="1"/>
      <w:numFmt w:val="lowerRoman"/>
      <w:lvlText w:val="%6."/>
      <w:lvlJc w:val="right"/>
      <w:pPr>
        <w:ind w:left="4357" w:hanging="180"/>
      </w:pPr>
      <w:rPr>
        <w:rFonts w:cs="Times New Roman"/>
      </w:rPr>
    </w:lvl>
    <w:lvl w:ilvl="6" w:tplc="200A000F" w:tentative="1">
      <w:start w:val="1"/>
      <w:numFmt w:val="decimal"/>
      <w:lvlText w:val="%7."/>
      <w:lvlJc w:val="left"/>
      <w:pPr>
        <w:ind w:left="5077" w:hanging="360"/>
      </w:pPr>
      <w:rPr>
        <w:rFonts w:cs="Times New Roman"/>
      </w:rPr>
    </w:lvl>
    <w:lvl w:ilvl="7" w:tplc="200A0019" w:tentative="1">
      <w:start w:val="1"/>
      <w:numFmt w:val="lowerLetter"/>
      <w:lvlText w:val="%8."/>
      <w:lvlJc w:val="left"/>
      <w:pPr>
        <w:ind w:left="5797" w:hanging="360"/>
      </w:pPr>
      <w:rPr>
        <w:rFonts w:cs="Times New Roman"/>
      </w:rPr>
    </w:lvl>
    <w:lvl w:ilvl="8" w:tplc="200A001B" w:tentative="1">
      <w:start w:val="1"/>
      <w:numFmt w:val="lowerRoman"/>
      <w:lvlText w:val="%9."/>
      <w:lvlJc w:val="right"/>
      <w:pPr>
        <w:ind w:left="6517" w:hanging="180"/>
      </w:pPr>
      <w:rPr>
        <w:rFonts w:cs="Times New Roman"/>
      </w:rPr>
    </w:lvl>
  </w:abstractNum>
  <w:abstractNum w:abstractNumId="2">
    <w:nsid w:val="06F47638"/>
    <w:multiLevelType w:val="hybridMultilevel"/>
    <w:tmpl w:val="15408BD0"/>
    <w:lvl w:ilvl="0" w:tplc="200A000F">
      <w:start w:val="1"/>
      <w:numFmt w:val="decimal"/>
      <w:lvlText w:val="%1."/>
      <w:lvlJc w:val="left"/>
      <w:pPr>
        <w:ind w:left="720" w:hanging="360"/>
      </w:pPr>
      <w:rPr>
        <w:rFonts w:cs="Times New Roman"/>
      </w:rPr>
    </w:lvl>
    <w:lvl w:ilvl="1" w:tplc="200A0019" w:tentative="1">
      <w:start w:val="1"/>
      <w:numFmt w:val="lowerLetter"/>
      <w:lvlText w:val="%2."/>
      <w:lvlJc w:val="left"/>
      <w:pPr>
        <w:ind w:left="1440" w:hanging="360"/>
      </w:pPr>
      <w:rPr>
        <w:rFonts w:cs="Times New Roman"/>
      </w:rPr>
    </w:lvl>
    <w:lvl w:ilvl="2" w:tplc="200A001B" w:tentative="1">
      <w:start w:val="1"/>
      <w:numFmt w:val="lowerRoman"/>
      <w:lvlText w:val="%3."/>
      <w:lvlJc w:val="right"/>
      <w:pPr>
        <w:ind w:left="2160" w:hanging="180"/>
      </w:pPr>
      <w:rPr>
        <w:rFonts w:cs="Times New Roman"/>
      </w:rPr>
    </w:lvl>
    <w:lvl w:ilvl="3" w:tplc="200A000F" w:tentative="1">
      <w:start w:val="1"/>
      <w:numFmt w:val="decimal"/>
      <w:lvlText w:val="%4."/>
      <w:lvlJc w:val="left"/>
      <w:pPr>
        <w:ind w:left="2880" w:hanging="360"/>
      </w:pPr>
      <w:rPr>
        <w:rFonts w:cs="Times New Roman"/>
      </w:rPr>
    </w:lvl>
    <w:lvl w:ilvl="4" w:tplc="200A0019" w:tentative="1">
      <w:start w:val="1"/>
      <w:numFmt w:val="lowerLetter"/>
      <w:lvlText w:val="%5."/>
      <w:lvlJc w:val="left"/>
      <w:pPr>
        <w:ind w:left="3600" w:hanging="360"/>
      </w:pPr>
      <w:rPr>
        <w:rFonts w:cs="Times New Roman"/>
      </w:rPr>
    </w:lvl>
    <w:lvl w:ilvl="5" w:tplc="200A001B" w:tentative="1">
      <w:start w:val="1"/>
      <w:numFmt w:val="lowerRoman"/>
      <w:lvlText w:val="%6."/>
      <w:lvlJc w:val="right"/>
      <w:pPr>
        <w:ind w:left="4320" w:hanging="180"/>
      </w:pPr>
      <w:rPr>
        <w:rFonts w:cs="Times New Roman"/>
      </w:rPr>
    </w:lvl>
    <w:lvl w:ilvl="6" w:tplc="200A000F" w:tentative="1">
      <w:start w:val="1"/>
      <w:numFmt w:val="decimal"/>
      <w:lvlText w:val="%7."/>
      <w:lvlJc w:val="left"/>
      <w:pPr>
        <w:ind w:left="5040" w:hanging="360"/>
      </w:pPr>
      <w:rPr>
        <w:rFonts w:cs="Times New Roman"/>
      </w:rPr>
    </w:lvl>
    <w:lvl w:ilvl="7" w:tplc="200A0019" w:tentative="1">
      <w:start w:val="1"/>
      <w:numFmt w:val="lowerLetter"/>
      <w:lvlText w:val="%8."/>
      <w:lvlJc w:val="left"/>
      <w:pPr>
        <w:ind w:left="5760" w:hanging="360"/>
      </w:pPr>
      <w:rPr>
        <w:rFonts w:cs="Times New Roman"/>
      </w:rPr>
    </w:lvl>
    <w:lvl w:ilvl="8" w:tplc="200A001B" w:tentative="1">
      <w:start w:val="1"/>
      <w:numFmt w:val="lowerRoman"/>
      <w:lvlText w:val="%9."/>
      <w:lvlJc w:val="right"/>
      <w:pPr>
        <w:ind w:left="6480" w:hanging="180"/>
      </w:pPr>
      <w:rPr>
        <w:rFonts w:cs="Times New Roman"/>
      </w:r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rPr>
        <w:rFonts w:cs="Times New Roman"/>
      </w:rPr>
    </w:lvl>
    <w:lvl w:ilvl="1" w:tplc="200A0019" w:tentative="1">
      <w:start w:val="1"/>
      <w:numFmt w:val="lowerLetter"/>
      <w:lvlText w:val="%2."/>
      <w:lvlJc w:val="left"/>
      <w:pPr>
        <w:ind w:left="1837" w:hanging="360"/>
      </w:pPr>
      <w:rPr>
        <w:rFonts w:cs="Times New Roman"/>
      </w:rPr>
    </w:lvl>
    <w:lvl w:ilvl="2" w:tplc="200A001B" w:tentative="1">
      <w:start w:val="1"/>
      <w:numFmt w:val="lowerRoman"/>
      <w:lvlText w:val="%3."/>
      <w:lvlJc w:val="right"/>
      <w:pPr>
        <w:ind w:left="2557" w:hanging="180"/>
      </w:pPr>
      <w:rPr>
        <w:rFonts w:cs="Times New Roman"/>
      </w:rPr>
    </w:lvl>
    <w:lvl w:ilvl="3" w:tplc="200A000F" w:tentative="1">
      <w:start w:val="1"/>
      <w:numFmt w:val="decimal"/>
      <w:lvlText w:val="%4."/>
      <w:lvlJc w:val="left"/>
      <w:pPr>
        <w:ind w:left="3277" w:hanging="360"/>
      </w:pPr>
      <w:rPr>
        <w:rFonts w:cs="Times New Roman"/>
      </w:rPr>
    </w:lvl>
    <w:lvl w:ilvl="4" w:tplc="200A0019" w:tentative="1">
      <w:start w:val="1"/>
      <w:numFmt w:val="lowerLetter"/>
      <w:lvlText w:val="%5."/>
      <w:lvlJc w:val="left"/>
      <w:pPr>
        <w:ind w:left="3997" w:hanging="360"/>
      </w:pPr>
      <w:rPr>
        <w:rFonts w:cs="Times New Roman"/>
      </w:rPr>
    </w:lvl>
    <w:lvl w:ilvl="5" w:tplc="200A001B" w:tentative="1">
      <w:start w:val="1"/>
      <w:numFmt w:val="lowerRoman"/>
      <w:lvlText w:val="%6."/>
      <w:lvlJc w:val="right"/>
      <w:pPr>
        <w:ind w:left="4717" w:hanging="180"/>
      </w:pPr>
      <w:rPr>
        <w:rFonts w:cs="Times New Roman"/>
      </w:rPr>
    </w:lvl>
    <w:lvl w:ilvl="6" w:tplc="200A000F" w:tentative="1">
      <w:start w:val="1"/>
      <w:numFmt w:val="decimal"/>
      <w:lvlText w:val="%7."/>
      <w:lvlJc w:val="left"/>
      <w:pPr>
        <w:ind w:left="5437" w:hanging="360"/>
      </w:pPr>
      <w:rPr>
        <w:rFonts w:cs="Times New Roman"/>
      </w:rPr>
    </w:lvl>
    <w:lvl w:ilvl="7" w:tplc="200A0019" w:tentative="1">
      <w:start w:val="1"/>
      <w:numFmt w:val="lowerLetter"/>
      <w:lvlText w:val="%8."/>
      <w:lvlJc w:val="left"/>
      <w:pPr>
        <w:ind w:left="6157" w:hanging="360"/>
      </w:pPr>
      <w:rPr>
        <w:rFonts w:cs="Times New Roman"/>
      </w:rPr>
    </w:lvl>
    <w:lvl w:ilvl="8" w:tplc="200A001B" w:tentative="1">
      <w:start w:val="1"/>
      <w:numFmt w:val="lowerRoman"/>
      <w:lvlText w:val="%9."/>
      <w:lvlJc w:val="right"/>
      <w:pPr>
        <w:ind w:left="6877" w:hanging="180"/>
      </w:pPr>
      <w:rPr>
        <w:rFonts w:cs="Times New Roman"/>
      </w:r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rPr>
        <w:rFonts w:cs="Times New Roman"/>
      </w:rPr>
    </w:lvl>
    <w:lvl w:ilvl="1" w:tplc="200A0019" w:tentative="1">
      <w:start w:val="1"/>
      <w:numFmt w:val="lowerLetter"/>
      <w:lvlText w:val="%2."/>
      <w:lvlJc w:val="left"/>
      <w:pPr>
        <w:ind w:left="1837" w:hanging="360"/>
      </w:pPr>
      <w:rPr>
        <w:rFonts w:cs="Times New Roman"/>
      </w:rPr>
    </w:lvl>
    <w:lvl w:ilvl="2" w:tplc="200A001B" w:tentative="1">
      <w:start w:val="1"/>
      <w:numFmt w:val="lowerRoman"/>
      <w:lvlText w:val="%3."/>
      <w:lvlJc w:val="right"/>
      <w:pPr>
        <w:ind w:left="2557" w:hanging="180"/>
      </w:pPr>
      <w:rPr>
        <w:rFonts w:cs="Times New Roman"/>
      </w:rPr>
    </w:lvl>
    <w:lvl w:ilvl="3" w:tplc="200A000F" w:tentative="1">
      <w:start w:val="1"/>
      <w:numFmt w:val="decimal"/>
      <w:lvlText w:val="%4."/>
      <w:lvlJc w:val="left"/>
      <w:pPr>
        <w:ind w:left="3277" w:hanging="360"/>
      </w:pPr>
      <w:rPr>
        <w:rFonts w:cs="Times New Roman"/>
      </w:rPr>
    </w:lvl>
    <w:lvl w:ilvl="4" w:tplc="200A0019" w:tentative="1">
      <w:start w:val="1"/>
      <w:numFmt w:val="lowerLetter"/>
      <w:lvlText w:val="%5."/>
      <w:lvlJc w:val="left"/>
      <w:pPr>
        <w:ind w:left="3997" w:hanging="360"/>
      </w:pPr>
      <w:rPr>
        <w:rFonts w:cs="Times New Roman"/>
      </w:rPr>
    </w:lvl>
    <w:lvl w:ilvl="5" w:tplc="200A001B" w:tentative="1">
      <w:start w:val="1"/>
      <w:numFmt w:val="lowerRoman"/>
      <w:lvlText w:val="%6."/>
      <w:lvlJc w:val="right"/>
      <w:pPr>
        <w:ind w:left="4717" w:hanging="180"/>
      </w:pPr>
      <w:rPr>
        <w:rFonts w:cs="Times New Roman"/>
      </w:rPr>
    </w:lvl>
    <w:lvl w:ilvl="6" w:tplc="200A000F" w:tentative="1">
      <w:start w:val="1"/>
      <w:numFmt w:val="decimal"/>
      <w:lvlText w:val="%7."/>
      <w:lvlJc w:val="left"/>
      <w:pPr>
        <w:ind w:left="5437" w:hanging="360"/>
      </w:pPr>
      <w:rPr>
        <w:rFonts w:cs="Times New Roman"/>
      </w:rPr>
    </w:lvl>
    <w:lvl w:ilvl="7" w:tplc="200A0019" w:tentative="1">
      <w:start w:val="1"/>
      <w:numFmt w:val="lowerLetter"/>
      <w:lvlText w:val="%8."/>
      <w:lvlJc w:val="left"/>
      <w:pPr>
        <w:ind w:left="6157" w:hanging="360"/>
      </w:pPr>
      <w:rPr>
        <w:rFonts w:cs="Times New Roman"/>
      </w:rPr>
    </w:lvl>
    <w:lvl w:ilvl="8" w:tplc="200A001B" w:tentative="1">
      <w:start w:val="1"/>
      <w:numFmt w:val="lowerRoman"/>
      <w:lvlText w:val="%9."/>
      <w:lvlJc w:val="right"/>
      <w:pPr>
        <w:ind w:left="6877" w:hanging="180"/>
      </w:pPr>
      <w:rPr>
        <w:rFonts w:cs="Times New Roman"/>
      </w:r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cs="Times New Roman" w:hint="default"/>
        <w:vanish w:val="0"/>
      </w:rPr>
    </w:lvl>
    <w:lvl w:ilvl="1" w:tplc="200A0019" w:tentative="1">
      <w:start w:val="1"/>
      <w:numFmt w:val="lowerLetter"/>
      <w:lvlText w:val="%2."/>
      <w:lvlJc w:val="left"/>
      <w:pPr>
        <w:ind w:left="1440" w:hanging="360"/>
      </w:pPr>
      <w:rPr>
        <w:rFonts w:cs="Times New Roman"/>
      </w:rPr>
    </w:lvl>
    <w:lvl w:ilvl="2" w:tplc="200A001B" w:tentative="1">
      <w:start w:val="1"/>
      <w:numFmt w:val="lowerRoman"/>
      <w:lvlText w:val="%3."/>
      <w:lvlJc w:val="right"/>
      <w:pPr>
        <w:ind w:left="2160" w:hanging="180"/>
      </w:pPr>
      <w:rPr>
        <w:rFonts w:cs="Times New Roman"/>
      </w:rPr>
    </w:lvl>
    <w:lvl w:ilvl="3" w:tplc="200A000F" w:tentative="1">
      <w:start w:val="1"/>
      <w:numFmt w:val="decimal"/>
      <w:lvlText w:val="%4."/>
      <w:lvlJc w:val="left"/>
      <w:pPr>
        <w:ind w:left="2880" w:hanging="360"/>
      </w:pPr>
      <w:rPr>
        <w:rFonts w:cs="Times New Roman"/>
      </w:rPr>
    </w:lvl>
    <w:lvl w:ilvl="4" w:tplc="200A0019" w:tentative="1">
      <w:start w:val="1"/>
      <w:numFmt w:val="lowerLetter"/>
      <w:lvlText w:val="%5."/>
      <w:lvlJc w:val="left"/>
      <w:pPr>
        <w:ind w:left="3600" w:hanging="360"/>
      </w:pPr>
      <w:rPr>
        <w:rFonts w:cs="Times New Roman"/>
      </w:rPr>
    </w:lvl>
    <w:lvl w:ilvl="5" w:tplc="200A001B" w:tentative="1">
      <w:start w:val="1"/>
      <w:numFmt w:val="lowerRoman"/>
      <w:lvlText w:val="%6."/>
      <w:lvlJc w:val="right"/>
      <w:pPr>
        <w:ind w:left="4320" w:hanging="180"/>
      </w:pPr>
      <w:rPr>
        <w:rFonts w:cs="Times New Roman"/>
      </w:rPr>
    </w:lvl>
    <w:lvl w:ilvl="6" w:tplc="200A000F" w:tentative="1">
      <w:start w:val="1"/>
      <w:numFmt w:val="decimal"/>
      <w:lvlText w:val="%7."/>
      <w:lvlJc w:val="left"/>
      <w:pPr>
        <w:ind w:left="5040" w:hanging="360"/>
      </w:pPr>
      <w:rPr>
        <w:rFonts w:cs="Times New Roman"/>
      </w:rPr>
    </w:lvl>
    <w:lvl w:ilvl="7" w:tplc="200A0019" w:tentative="1">
      <w:start w:val="1"/>
      <w:numFmt w:val="lowerLetter"/>
      <w:lvlText w:val="%8."/>
      <w:lvlJc w:val="left"/>
      <w:pPr>
        <w:ind w:left="5760" w:hanging="360"/>
      </w:pPr>
      <w:rPr>
        <w:rFonts w:cs="Times New Roman"/>
      </w:rPr>
    </w:lvl>
    <w:lvl w:ilvl="8" w:tplc="200A001B" w:tentative="1">
      <w:start w:val="1"/>
      <w:numFmt w:val="lowerRoman"/>
      <w:lvlText w:val="%9."/>
      <w:lvlJc w:val="right"/>
      <w:pPr>
        <w:ind w:left="6480" w:hanging="180"/>
      </w:pPr>
      <w:rPr>
        <w:rFonts w:cs="Times New Roman"/>
      </w:rPr>
    </w:lvl>
  </w:abstractNum>
  <w:abstractNum w:abstractNumId="25">
    <w:nsid w:val="49853997"/>
    <w:multiLevelType w:val="multilevel"/>
    <w:tmpl w:val="29680604"/>
    <w:lvl w:ilvl="0">
      <w:start w:val="1"/>
      <w:numFmt w:val="decimal"/>
      <w:pStyle w:val="Heading1"/>
      <w:suff w:val="nothing"/>
      <w:lvlText w:val="%1"/>
      <w:lvlJc w:val="left"/>
      <w:rPr>
        <w:rFonts w:cs="Times New Roman" w:hint="default"/>
        <w:vanish/>
      </w:rPr>
    </w:lvl>
    <w:lvl w:ilvl="1">
      <w:start w:val="1"/>
      <w:numFmt w:val="decimal"/>
      <w:pStyle w:val="Heading2"/>
      <w:isLgl/>
      <w:suff w:val="space"/>
      <w:lvlText w:val="%1.%2."/>
      <w:lvlJc w:val="left"/>
      <w:rPr>
        <w:rFonts w:cs="Times New Roman" w:hint="default"/>
      </w:rPr>
    </w:lvl>
    <w:lvl w:ilvl="2">
      <w:start w:val="1"/>
      <w:numFmt w:val="decimal"/>
      <w:pStyle w:val="Heading3"/>
      <w:isLgl/>
      <w:suff w:val="space"/>
      <w:lvlText w:val="%1.%2.%3."/>
      <w:lvlJc w:val="left"/>
      <w:rPr>
        <w:rFonts w:cs="Times New Roman" w:hint="default"/>
      </w:rPr>
    </w:lvl>
    <w:lvl w:ilvl="3">
      <w:start w:val="1"/>
      <w:numFmt w:val="decimal"/>
      <w:pStyle w:val="Heading4"/>
      <w:isLgl/>
      <w:suff w:val="space"/>
      <w:lvlText w:val="%1.%2.%3.%4."/>
      <w:lvlJc w:val="left"/>
      <w:rPr>
        <w:rFonts w:cs="Times New Roman" w:hint="default"/>
      </w:rPr>
    </w:lvl>
    <w:lvl w:ilvl="4">
      <w:start w:val="1"/>
      <w:numFmt w:val="decimal"/>
      <w:isLgl/>
      <w:suff w:val="space"/>
      <w:lvlText w:val="%1.%2.%3.%4.%5"/>
      <w:lvlJc w:val="left"/>
      <w:rPr>
        <w:rFonts w:cs="Times New Roman" w:hint="default"/>
      </w:rPr>
    </w:lvl>
    <w:lvl w:ilvl="5">
      <w:start w:val="1"/>
      <w:numFmt w:val="decimal"/>
      <w:isLgl/>
      <w:lvlText w:val="%1.%2.%3.%4.%5.%6"/>
      <w:lvlJc w:val="left"/>
      <w:rPr>
        <w:rFonts w:cs="Times New Roman" w:hint="default"/>
      </w:rPr>
    </w:lvl>
    <w:lvl w:ilvl="6">
      <w:start w:val="1"/>
      <w:numFmt w:val="decimal"/>
      <w:isLgl/>
      <w:lvlText w:val="%1.%2.%3.%4.%5.%6.%7"/>
      <w:lvlJc w:val="left"/>
      <w:rPr>
        <w:rFonts w:cs="Times New Roman" w:hint="default"/>
      </w:rPr>
    </w:lvl>
    <w:lvl w:ilvl="7">
      <w:start w:val="1"/>
      <w:numFmt w:val="decimal"/>
      <w:isLgl/>
      <w:lvlText w:val="%1.%2.%3.%4.%5.%6.%7.%8"/>
      <w:lvlJc w:val="left"/>
      <w:rPr>
        <w:rFonts w:cs="Times New Roman" w:hint="default"/>
      </w:rPr>
    </w:lvl>
    <w:lvl w:ilvl="8">
      <w:start w:val="1"/>
      <w:numFmt w:val="decimal"/>
      <w:isLgl/>
      <w:lvlText w:val="%1.%2.%3.%4.%5.%6.%7.%8.%9"/>
      <w:lvlJc w:val="left"/>
      <w:rPr>
        <w:rFonts w:cs="Times New Roman"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cs="Times New Roman" w:hint="default"/>
      </w:rPr>
    </w:lvl>
    <w:lvl w:ilvl="1" w:tplc="200A0019" w:tentative="1">
      <w:start w:val="1"/>
      <w:numFmt w:val="lowerLetter"/>
      <w:lvlText w:val="%2."/>
      <w:lvlJc w:val="left"/>
      <w:pPr>
        <w:ind w:left="1477" w:hanging="360"/>
      </w:pPr>
      <w:rPr>
        <w:rFonts w:cs="Times New Roman"/>
      </w:rPr>
    </w:lvl>
    <w:lvl w:ilvl="2" w:tplc="200A001B" w:tentative="1">
      <w:start w:val="1"/>
      <w:numFmt w:val="lowerRoman"/>
      <w:lvlText w:val="%3."/>
      <w:lvlJc w:val="right"/>
      <w:pPr>
        <w:ind w:left="2197" w:hanging="180"/>
      </w:pPr>
      <w:rPr>
        <w:rFonts w:cs="Times New Roman"/>
      </w:rPr>
    </w:lvl>
    <w:lvl w:ilvl="3" w:tplc="200A000F" w:tentative="1">
      <w:start w:val="1"/>
      <w:numFmt w:val="decimal"/>
      <w:lvlText w:val="%4."/>
      <w:lvlJc w:val="left"/>
      <w:pPr>
        <w:ind w:left="2917" w:hanging="360"/>
      </w:pPr>
      <w:rPr>
        <w:rFonts w:cs="Times New Roman"/>
      </w:rPr>
    </w:lvl>
    <w:lvl w:ilvl="4" w:tplc="200A0019" w:tentative="1">
      <w:start w:val="1"/>
      <w:numFmt w:val="lowerLetter"/>
      <w:lvlText w:val="%5."/>
      <w:lvlJc w:val="left"/>
      <w:pPr>
        <w:ind w:left="3637" w:hanging="360"/>
      </w:pPr>
      <w:rPr>
        <w:rFonts w:cs="Times New Roman"/>
      </w:rPr>
    </w:lvl>
    <w:lvl w:ilvl="5" w:tplc="200A001B" w:tentative="1">
      <w:start w:val="1"/>
      <w:numFmt w:val="lowerRoman"/>
      <w:lvlText w:val="%6."/>
      <w:lvlJc w:val="right"/>
      <w:pPr>
        <w:ind w:left="4357" w:hanging="180"/>
      </w:pPr>
      <w:rPr>
        <w:rFonts w:cs="Times New Roman"/>
      </w:rPr>
    </w:lvl>
    <w:lvl w:ilvl="6" w:tplc="200A000F" w:tentative="1">
      <w:start w:val="1"/>
      <w:numFmt w:val="decimal"/>
      <w:lvlText w:val="%7."/>
      <w:lvlJc w:val="left"/>
      <w:pPr>
        <w:ind w:left="5077" w:hanging="360"/>
      </w:pPr>
      <w:rPr>
        <w:rFonts w:cs="Times New Roman"/>
      </w:rPr>
    </w:lvl>
    <w:lvl w:ilvl="7" w:tplc="200A0019" w:tentative="1">
      <w:start w:val="1"/>
      <w:numFmt w:val="lowerLetter"/>
      <w:lvlText w:val="%8."/>
      <w:lvlJc w:val="left"/>
      <w:pPr>
        <w:ind w:left="5797" w:hanging="360"/>
      </w:pPr>
      <w:rPr>
        <w:rFonts w:cs="Times New Roman"/>
      </w:rPr>
    </w:lvl>
    <w:lvl w:ilvl="8" w:tplc="200A001B" w:tentative="1">
      <w:start w:val="1"/>
      <w:numFmt w:val="lowerRoman"/>
      <w:lvlText w:val="%9."/>
      <w:lvlJc w:val="right"/>
      <w:pPr>
        <w:ind w:left="6517" w:hanging="180"/>
      </w:pPr>
      <w:rPr>
        <w:rFonts w:cs="Times New Roman"/>
      </w:r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spacing w:val="0"/>
        <w:kern w:val="0"/>
        <w:position w:val="0"/>
        <w:u w:val="none"/>
        <w:vertAlign w:val="baseline"/>
      </w:rPr>
    </w:lvl>
    <w:lvl w:ilvl="1">
      <w:start w:val="1"/>
      <w:numFmt w:val="decimal"/>
      <w:isLgl/>
      <w:suff w:val="space"/>
      <w:lvlText w:val="%1.%2"/>
      <w:lvlJc w:val="left"/>
      <w:pPr>
        <w:ind w:left="284"/>
      </w:pPr>
      <w:rPr>
        <w:rFonts w:cs="Times New Roman" w:hint="default"/>
      </w:rPr>
    </w:lvl>
    <w:lvl w:ilvl="2">
      <w:start w:val="1"/>
      <w:numFmt w:val="decimal"/>
      <w:isLgl/>
      <w:suff w:val="space"/>
      <w:lvlText w:val="%1.%2.%3"/>
      <w:lvlJc w:val="left"/>
      <w:pPr>
        <w:ind w:left="568"/>
      </w:pPr>
      <w:rPr>
        <w:rFonts w:cs="Times New Roman" w:hint="default"/>
      </w:rPr>
    </w:lvl>
    <w:lvl w:ilvl="3">
      <w:start w:val="1"/>
      <w:numFmt w:val="decimal"/>
      <w:isLgl/>
      <w:suff w:val="space"/>
      <w:lvlText w:val="%1.%2.%3.%4"/>
      <w:lvlJc w:val="left"/>
      <w:pPr>
        <w:ind w:left="852"/>
      </w:pPr>
      <w:rPr>
        <w:rFonts w:cs="Times New Roman" w:hint="default"/>
      </w:rPr>
    </w:lvl>
    <w:lvl w:ilvl="4">
      <w:start w:val="1"/>
      <w:numFmt w:val="decimal"/>
      <w:pStyle w:val="Heading5"/>
      <w:isLgl/>
      <w:suff w:val="space"/>
      <w:lvlText w:val="%1.%2.%3.%4.%5"/>
      <w:lvlJc w:val="left"/>
      <w:pPr>
        <w:ind w:left="1136"/>
      </w:pPr>
      <w:rPr>
        <w:rFonts w:cs="Times New Roman" w:hint="default"/>
      </w:rPr>
    </w:lvl>
    <w:lvl w:ilvl="5">
      <w:start w:val="1"/>
      <w:numFmt w:val="decimal"/>
      <w:pStyle w:val="Heading6"/>
      <w:isLgl/>
      <w:lvlText w:val="%1.%2.%3.%4.%5.%6"/>
      <w:lvlJc w:val="left"/>
      <w:pPr>
        <w:ind w:left="1420"/>
      </w:pPr>
      <w:rPr>
        <w:rFonts w:cs="Times New Roman" w:hint="default"/>
      </w:rPr>
    </w:lvl>
    <w:lvl w:ilvl="6">
      <w:start w:val="1"/>
      <w:numFmt w:val="decimal"/>
      <w:pStyle w:val="Heading7"/>
      <w:isLgl/>
      <w:lvlText w:val="%1.%2.%3.%4.%5.%6.%7"/>
      <w:lvlJc w:val="left"/>
      <w:pPr>
        <w:ind w:left="1704"/>
      </w:pPr>
      <w:rPr>
        <w:rFonts w:cs="Times New Roman" w:hint="default"/>
      </w:rPr>
    </w:lvl>
    <w:lvl w:ilvl="7">
      <w:start w:val="1"/>
      <w:numFmt w:val="decimal"/>
      <w:pStyle w:val="Heading8"/>
      <w:isLgl/>
      <w:lvlText w:val="%1.%2.%3.%4.%5.%6.%7.%8"/>
      <w:lvlJc w:val="left"/>
      <w:pPr>
        <w:ind w:left="1988"/>
      </w:pPr>
      <w:rPr>
        <w:rFonts w:cs="Times New Roman" w:hint="default"/>
      </w:rPr>
    </w:lvl>
    <w:lvl w:ilvl="8">
      <w:start w:val="1"/>
      <w:numFmt w:val="decimal"/>
      <w:pStyle w:val="Heading9"/>
      <w:isLgl/>
      <w:lvlText w:val="%1.%2.%3.%4.%5.%6.%7.%8.%9"/>
      <w:lvlJc w:val="left"/>
      <w:pPr>
        <w:ind w:left="2272"/>
      </w:pPr>
      <w:rPr>
        <w:rFonts w:cs="Times New Roman"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rPr>
        <w:rFonts w:cs="Times New Roman"/>
      </w:rPr>
    </w:lvl>
    <w:lvl w:ilvl="1" w:tplc="200A0019" w:tentative="1">
      <w:start w:val="1"/>
      <w:numFmt w:val="lowerLetter"/>
      <w:lvlText w:val="%2."/>
      <w:lvlJc w:val="left"/>
      <w:pPr>
        <w:ind w:left="1837" w:hanging="360"/>
      </w:pPr>
      <w:rPr>
        <w:rFonts w:cs="Times New Roman"/>
      </w:rPr>
    </w:lvl>
    <w:lvl w:ilvl="2" w:tplc="200A001B" w:tentative="1">
      <w:start w:val="1"/>
      <w:numFmt w:val="lowerRoman"/>
      <w:lvlText w:val="%3."/>
      <w:lvlJc w:val="right"/>
      <w:pPr>
        <w:ind w:left="2557" w:hanging="180"/>
      </w:pPr>
      <w:rPr>
        <w:rFonts w:cs="Times New Roman"/>
      </w:rPr>
    </w:lvl>
    <w:lvl w:ilvl="3" w:tplc="200A000F" w:tentative="1">
      <w:start w:val="1"/>
      <w:numFmt w:val="decimal"/>
      <w:lvlText w:val="%4."/>
      <w:lvlJc w:val="left"/>
      <w:pPr>
        <w:ind w:left="3277" w:hanging="360"/>
      </w:pPr>
      <w:rPr>
        <w:rFonts w:cs="Times New Roman"/>
      </w:rPr>
    </w:lvl>
    <w:lvl w:ilvl="4" w:tplc="200A0019" w:tentative="1">
      <w:start w:val="1"/>
      <w:numFmt w:val="lowerLetter"/>
      <w:lvlText w:val="%5."/>
      <w:lvlJc w:val="left"/>
      <w:pPr>
        <w:ind w:left="3997" w:hanging="360"/>
      </w:pPr>
      <w:rPr>
        <w:rFonts w:cs="Times New Roman"/>
      </w:rPr>
    </w:lvl>
    <w:lvl w:ilvl="5" w:tplc="200A001B" w:tentative="1">
      <w:start w:val="1"/>
      <w:numFmt w:val="lowerRoman"/>
      <w:lvlText w:val="%6."/>
      <w:lvlJc w:val="right"/>
      <w:pPr>
        <w:ind w:left="4717" w:hanging="180"/>
      </w:pPr>
      <w:rPr>
        <w:rFonts w:cs="Times New Roman"/>
      </w:rPr>
    </w:lvl>
    <w:lvl w:ilvl="6" w:tplc="200A000F" w:tentative="1">
      <w:start w:val="1"/>
      <w:numFmt w:val="decimal"/>
      <w:lvlText w:val="%7."/>
      <w:lvlJc w:val="left"/>
      <w:pPr>
        <w:ind w:left="5437" w:hanging="360"/>
      </w:pPr>
      <w:rPr>
        <w:rFonts w:cs="Times New Roman"/>
      </w:rPr>
    </w:lvl>
    <w:lvl w:ilvl="7" w:tplc="200A0019" w:tentative="1">
      <w:start w:val="1"/>
      <w:numFmt w:val="lowerLetter"/>
      <w:lvlText w:val="%8."/>
      <w:lvlJc w:val="left"/>
      <w:pPr>
        <w:ind w:left="6157" w:hanging="360"/>
      </w:pPr>
      <w:rPr>
        <w:rFonts w:cs="Times New Roman"/>
      </w:rPr>
    </w:lvl>
    <w:lvl w:ilvl="8" w:tplc="200A001B" w:tentative="1">
      <w:start w:val="1"/>
      <w:numFmt w:val="lowerRoman"/>
      <w:lvlText w:val="%9."/>
      <w:lvlJc w:val="right"/>
      <w:pPr>
        <w:ind w:left="6877" w:hanging="180"/>
      </w:pPr>
      <w:rPr>
        <w:rFonts w:cs="Times New Roman"/>
      </w:r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7"/>
  <w:trackRevision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7&lt;/item&gt;&lt;item&gt;18&lt;/item&gt;&lt;item&gt;19&lt;/item&gt;&lt;item&gt;20&lt;/item&gt;&lt;item&gt;21&lt;/item&gt;&lt;item&gt;37&lt;/item&gt;&lt;item&gt;38&lt;/item&gt;&lt;item&gt;39&lt;/item&gt;&lt;item&gt;40&lt;/item&gt;&lt;item&gt;42&lt;/item&gt;&lt;/record-ids&gt;&lt;/item&gt;&lt;/Libraries&gt;"/>
  </w:docVars>
  <w:rsids>
    <w:rsidRoot w:val="00331690"/>
    <w:rsid w:val="00014FD8"/>
    <w:rsid w:val="00046DB5"/>
    <w:rsid w:val="000735E9"/>
    <w:rsid w:val="000776FB"/>
    <w:rsid w:val="00087578"/>
    <w:rsid w:val="000A2010"/>
    <w:rsid w:val="000B3C6D"/>
    <w:rsid w:val="000B5FE6"/>
    <w:rsid w:val="000C5AEF"/>
    <w:rsid w:val="000C60B4"/>
    <w:rsid w:val="000E68F2"/>
    <w:rsid w:val="000F1947"/>
    <w:rsid w:val="000F280D"/>
    <w:rsid w:val="000F4F41"/>
    <w:rsid w:val="00103D7E"/>
    <w:rsid w:val="00104944"/>
    <w:rsid w:val="001135C2"/>
    <w:rsid w:val="00113F95"/>
    <w:rsid w:val="0012591D"/>
    <w:rsid w:val="001315B0"/>
    <w:rsid w:val="001370C0"/>
    <w:rsid w:val="00172B25"/>
    <w:rsid w:val="00181CCA"/>
    <w:rsid w:val="00183086"/>
    <w:rsid w:val="001C31B0"/>
    <w:rsid w:val="001E6275"/>
    <w:rsid w:val="001F6E0E"/>
    <w:rsid w:val="0020418F"/>
    <w:rsid w:val="0022383F"/>
    <w:rsid w:val="00223EBD"/>
    <w:rsid w:val="00234537"/>
    <w:rsid w:val="00243CA4"/>
    <w:rsid w:val="00252ABD"/>
    <w:rsid w:val="002619F2"/>
    <w:rsid w:val="00262774"/>
    <w:rsid w:val="00265F18"/>
    <w:rsid w:val="00276288"/>
    <w:rsid w:val="00286CFC"/>
    <w:rsid w:val="00293B6D"/>
    <w:rsid w:val="00293FF6"/>
    <w:rsid w:val="0029627E"/>
    <w:rsid w:val="002A157D"/>
    <w:rsid w:val="002B208A"/>
    <w:rsid w:val="002B4063"/>
    <w:rsid w:val="002B7E76"/>
    <w:rsid w:val="002C3F54"/>
    <w:rsid w:val="00301519"/>
    <w:rsid w:val="0031309C"/>
    <w:rsid w:val="0031340B"/>
    <w:rsid w:val="00320096"/>
    <w:rsid w:val="00331690"/>
    <w:rsid w:val="00335838"/>
    <w:rsid w:val="00337DCB"/>
    <w:rsid w:val="00343A63"/>
    <w:rsid w:val="00344C8A"/>
    <w:rsid w:val="0035534A"/>
    <w:rsid w:val="00364DFE"/>
    <w:rsid w:val="003801BF"/>
    <w:rsid w:val="003877A4"/>
    <w:rsid w:val="003A7BF3"/>
    <w:rsid w:val="003B6DBB"/>
    <w:rsid w:val="003B6EA6"/>
    <w:rsid w:val="003C0CAA"/>
    <w:rsid w:val="003C7010"/>
    <w:rsid w:val="003D0AE3"/>
    <w:rsid w:val="003E1CD9"/>
    <w:rsid w:val="003E2B5B"/>
    <w:rsid w:val="003E58D0"/>
    <w:rsid w:val="003F095C"/>
    <w:rsid w:val="00402E41"/>
    <w:rsid w:val="004031C1"/>
    <w:rsid w:val="00413BAF"/>
    <w:rsid w:val="00415F83"/>
    <w:rsid w:val="00422915"/>
    <w:rsid w:val="004379BC"/>
    <w:rsid w:val="004434DB"/>
    <w:rsid w:val="004841F5"/>
    <w:rsid w:val="00485D77"/>
    <w:rsid w:val="004871A6"/>
    <w:rsid w:val="00493A19"/>
    <w:rsid w:val="00495037"/>
    <w:rsid w:val="00495EE3"/>
    <w:rsid w:val="004A3C28"/>
    <w:rsid w:val="004C11C5"/>
    <w:rsid w:val="004D2937"/>
    <w:rsid w:val="004E1A5E"/>
    <w:rsid w:val="004E32B4"/>
    <w:rsid w:val="0052561B"/>
    <w:rsid w:val="0052570F"/>
    <w:rsid w:val="00527EAB"/>
    <w:rsid w:val="005457FB"/>
    <w:rsid w:val="00554A8C"/>
    <w:rsid w:val="0056251D"/>
    <w:rsid w:val="00581256"/>
    <w:rsid w:val="005A06B2"/>
    <w:rsid w:val="005A270F"/>
    <w:rsid w:val="005A7076"/>
    <w:rsid w:val="005A7271"/>
    <w:rsid w:val="005C13E7"/>
    <w:rsid w:val="005C22CC"/>
    <w:rsid w:val="005C73DB"/>
    <w:rsid w:val="00646F26"/>
    <w:rsid w:val="006516EA"/>
    <w:rsid w:val="006526CA"/>
    <w:rsid w:val="00674B5A"/>
    <w:rsid w:val="006750C8"/>
    <w:rsid w:val="00685D1F"/>
    <w:rsid w:val="00692306"/>
    <w:rsid w:val="0069243F"/>
    <w:rsid w:val="006967DF"/>
    <w:rsid w:val="006B266F"/>
    <w:rsid w:val="006B3FB0"/>
    <w:rsid w:val="006E0ECA"/>
    <w:rsid w:val="006E6291"/>
    <w:rsid w:val="00700B01"/>
    <w:rsid w:val="0070729D"/>
    <w:rsid w:val="007131C9"/>
    <w:rsid w:val="00715BF1"/>
    <w:rsid w:val="00720700"/>
    <w:rsid w:val="00727B63"/>
    <w:rsid w:val="0074195A"/>
    <w:rsid w:val="007431CE"/>
    <w:rsid w:val="00747234"/>
    <w:rsid w:val="0075049B"/>
    <w:rsid w:val="00755834"/>
    <w:rsid w:val="0076217B"/>
    <w:rsid w:val="00763C6D"/>
    <w:rsid w:val="00784905"/>
    <w:rsid w:val="007964BB"/>
    <w:rsid w:val="007B0419"/>
    <w:rsid w:val="007B0CA8"/>
    <w:rsid w:val="007C178D"/>
    <w:rsid w:val="007D1629"/>
    <w:rsid w:val="007F3491"/>
    <w:rsid w:val="007F4D6A"/>
    <w:rsid w:val="007F5501"/>
    <w:rsid w:val="007F7092"/>
    <w:rsid w:val="0080060D"/>
    <w:rsid w:val="008035CB"/>
    <w:rsid w:val="00825AF9"/>
    <w:rsid w:val="00832A42"/>
    <w:rsid w:val="00844FB1"/>
    <w:rsid w:val="00851201"/>
    <w:rsid w:val="0086683B"/>
    <w:rsid w:val="008668FE"/>
    <w:rsid w:val="00867DDA"/>
    <w:rsid w:val="00877889"/>
    <w:rsid w:val="00891A71"/>
    <w:rsid w:val="008A004F"/>
    <w:rsid w:val="008A16F0"/>
    <w:rsid w:val="008A1939"/>
    <w:rsid w:val="008C2D29"/>
    <w:rsid w:val="008D2941"/>
    <w:rsid w:val="008D3915"/>
    <w:rsid w:val="008D5001"/>
    <w:rsid w:val="008E3419"/>
    <w:rsid w:val="008F40C8"/>
    <w:rsid w:val="0091532D"/>
    <w:rsid w:val="0091587C"/>
    <w:rsid w:val="009212AF"/>
    <w:rsid w:val="009224C5"/>
    <w:rsid w:val="00926E4E"/>
    <w:rsid w:val="0094022B"/>
    <w:rsid w:val="00957FAC"/>
    <w:rsid w:val="00966DAD"/>
    <w:rsid w:val="009B208D"/>
    <w:rsid w:val="009E43EA"/>
    <w:rsid w:val="009F47EA"/>
    <w:rsid w:val="00A030EB"/>
    <w:rsid w:val="00A44CF6"/>
    <w:rsid w:val="00A47840"/>
    <w:rsid w:val="00A572E8"/>
    <w:rsid w:val="00A60019"/>
    <w:rsid w:val="00A62CF8"/>
    <w:rsid w:val="00A76539"/>
    <w:rsid w:val="00A76AB4"/>
    <w:rsid w:val="00A76D33"/>
    <w:rsid w:val="00A972D2"/>
    <w:rsid w:val="00A97389"/>
    <w:rsid w:val="00AA4836"/>
    <w:rsid w:val="00AB1EE0"/>
    <w:rsid w:val="00AB656A"/>
    <w:rsid w:val="00AE3D6A"/>
    <w:rsid w:val="00B04F7C"/>
    <w:rsid w:val="00B0582D"/>
    <w:rsid w:val="00B13C53"/>
    <w:rsid w:val="00B14D83"/>
    <w:rsid w:val="00B257ED"/>
    <w:rsid w:val="00B372A5"/>
    <w:rsid w:val="00B378BE"/>
    <w:rsid w:val="00B73AB2"/>
    <w:rsid w:val="00B80462"/>
    <w:rsid w:val="00B82B2C"/>
    <w:rsid w:val="00B90FD6"/>
    <w:rsid w:val="00B9144C"/>
    <w:rsid w:val="00BA305D"/>
    <w:rsid w:val="00BA703F"/>
    <w:rsid w:val="00BB63F0"/>
    <w:rsid w:val="00BB6A06"/>
    <w:rsid w:val="00BD042F"/>
    <w:rsid w:val="00BE4A7B"/>
    <w:rsid w:val="00BF1090"/>
    <w:rsid w:val="00C05190"/>
    <w:rsid w:val="00C16C43"/>
    <w:rsid w:val="00C17F38"/>
    <w:rsid w:val="00C2207C"/>
    <w:rsid w:val="00C235F7"/>
    <w:rsid w:val="00C53556"/>
    <w:rsid w:val="00C6058A"/>
    <w:rsid w:val="00C614E0"/>
    <w:rsid w:val="00C8279A"/>
    <w:rsid w:val="00C841D6"/>
    <w:rsid w:val="00C91524"/>
    <w:rsid w:val="00CA333D"/>
    <w:rsid w:val="00CA7C6B"/>
    <w:rsid w:val="00CB3349"/>
    <w:rsid w:val="00CB76CC"/>
    <w:rsid w:val="00CD0E58"/>
    <w:rsid w:val="00D03236"/>
    <w:rsid w:val="00D03F1F"/>
    <w:rsid w:val="00D057B5"/>
    <w:rsid w:val="00D271A7"/>
    <w:rsid w:val="00D42E32"/>
    <w:rsid w:val="00D76767"/>
    <w:rsid w:val="00D91FBF"/>
    <w:rsid w:val="00DB358B"/>
    <w:rsid w:val="00DF5072"/>
    <w:rsid w:val="00DF5442"/>
    <w:rsid w:val="00E04674"/>
    <w:rsid w:val="00E14B35"/>
    <w:rsid w:val="00E241C3"/>
    <w:rsid w:val="00E33F8C"/>
    <w:rsid w:val="00E451A7"/>
    <w:rsid w:val="00E85DFB"/>
    <w:rsid w:val="00E93268"/>
    <w:rsid w:val="00EB426B"/>
    <w:rsid w:val="00EB6BBC"/>
    <w:rsid w:val="00EE263D"/>
    <w:rsid w:val="00F078E9"/>
    <w:rsid w:val="00F13BF2"/>
    <w:rsid w:val="00F14A85"/>
    <w:rsid w:val="00F4090E"/>
    <w:rsid w:val="00F41663"/>
    <w:rsid w:val="00F47232"/>
    <w:rsid w:val="00F473AD"/>
    <w:rsid w:val="00F53F07"/>
    <w:rsid w:val="00F55B48"/>
    <w:rsid w:val="00F56117"/>
    <w:rsid w:val="00F56AA3"/>
    <w:rsid w:val="00F62DF0"/>
    <w:rsid w:val="00F65A0A"/>
    <w:rsid w:val="00F67246"/>
    <w:rsid w:val="00F8243B"/>
    <w:rsid w:val="00F86F56"/>
    <w:rsid w:val="00FA7C39"/>
    <w:rsid w:val="00FB1489"/>
    <w:rsid w:val="00FD7C40"/>
    <w:rsid w:val="00FE4C9E"/>
    <w:rsid w:val="00FE6859"/>
  </w:rsids>
  <m:mathPr>
    <m:mathFont m:val="Cambria Math"/>
    <m:brkBin m:val="before"/>
    <m:brkBinSub m:val="--"/>
    <m:smallFrac m:val="off"/>
    <m:dispDef/>
    <m:lMargin m:val="0"/>
    <m:rMargin m:val="0"/>
    <m:defJc m:val="centerGroup"/>
    <m:wrapIndent m:val="1440"/>
    <m:intLim m:val="subSup"/>
    <m:naryLim m:val="undOvr"/>
  </m:mathPr>
  <w:uiCompat97To2003/>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VE" w:eastAsia="es-V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lang w:eastAsia="en-US"/>
    </w:rPr>
  </w:style>
  <w:style w:type="paragraph" w:styleId="Heading1">
    <w:name w:val="heading 1"/>
    <w:basedOn w:val="Normal"/>
    <w:next w:val="Normal"/>
    <w:link w:val="Heading1Char"/>
    <w:uiPriority w:val="99"/>
    <w:qFormat/>
    <w:rsid w:val="00BF1090"/>
    <w:pPr>
      <w:keepNext/>
      <w:keepLines/>
      <w:numPr>
        <w:numId w:val="5"/>
      </w:numPr>
      <w:tabs>
        <w:tab w:val="left" w:pos="6"/>
      </w:tabs>
      <w:spacing w:before="260" w:after="0"/>
      <w:ind w:firstLine="0"/>
      <w:contextualSpacing/>
      <w:jc w:val="center"/>
      <w:outlineLvl w:val="0"/>
    </w:pPr>
    <w:rPr>
      <w:rFonts w:eastAsia="Times New Roman"/>
      <w:b/>
      <w:bCs/>
      <w:caps/>
      <w:sz w:val="28"/>
      <w:szCs w:val="28"/>
    </w:rPr>
  </w:style>
  <w:style w:type="paragraph" w:styleId="Heading2">
    <w:name w:val="heading 2"/>
    <w:basedOn w:val="Normal"/>
    <w:next w:val="Normal"/>
    <w:link w:val="Heading2Char"/>
    <w:uiPriority w:val="99"/>
    <w:qFormat/>
    <w:rsid w:val="00BF1090"/>
    <w:pPr>
      <w:keepNext/>
      <w:keepLines/>
      <w:numPr>
        <w:ilvl w:val="1"/>
        <w:numId w:val="5"/>
      </w:numPr>
      <w:spacing w:before="360"/>
      <w:ind w:firstLine="0"/>
      <w:outlineLvl w:val="1"/>
    </w:pPr>
    <w:rPr>
      <w:rFonts w:eastAsia="Times New Roman"/>
      <w:b/>
      <w:bCs/>
      <w:szCs w:val="26"/>
    </w:rPr>
  </w:style>
  <w:style w:type="paragraph" w:styleId="Heading3">
    <w:name w:val="heading 3"/>
    <w:basedOn w:val="Normal"/>
    <w:next w:val="Normal"/>
    <w:link w:val="Heading3Char"/>
    <w:uiPriority w:val="99"/>
    <w:qFormat/>
    <w:rsid w:val="00BF1090"/>
    <w:pPr>
      <w:keepNext/>
      <w:keepLines/>
      <w:numPr>
        <w:ilvl w:val="2"/>
        <w:numId w:val="5"/>
      </w:numPr>
      <w:spacing w:before="300" w:after="0"/>
      <w:ind w:firstLine="0"/>
      <w:outlineLvl w:val="2"/>
    </w:pPr>
    <w:rPr>
      <w:rFonts w:eastAsia="Times New Roman"/>
      <w:b/>
      <w:bCs/>
    </w:rPr>
  </w:style>
  <w:style w:type="paragraph" w:styleId="Heading4">
    <w:name w:val="heading 4"/>
    <w:basedOn w:val="Normal"/>
    <w:next w:val="Normal"/>
    <w:link w:val="Heading4Char"/>
    <w:uiPriority w:val="99"/>
    <w:qFormat/>
    <w:rsid w:val="00BF1090"/>
    <w:pPr>
      <w:keepNext/>
      <w:keepLines/>
      <w:numPr>
        <w:ilvl w:val="3"/>
        <w:numId w:val="5"/>
      </w:numPr>
      <w:spacing w:before="200" w:after="0"/>
      <w:ind w:firstLine="0"/>
      <w:outlineLvl w:val="3"/>
    </w:pPr>
    <w:rPr>
      <w:rFonts w:eastAsia="Times New Roman"/>
      <w:b/>
      <w:bCs/>
      <w:iCs/>
    </w:rPr>
  </w:style>
  <w:style w:type="paragraph" w:styleId="Heading5">
    <w:name w:val="heading 5"/>
    <w:basedOn w:val="Normal"/>
    <w:next w:val="Normal"/>
    <w:link w:val="Heading5Char"/>
    <w:uiPriority w:val="99"/>
    <w:qFormat/>
    <w:rsid w:val="00BF1090"/>
    <w:pPr>
      <w:keepNext/>
      <w:keepLines/>
      <w:numPr>
        <w:ilvl w:val="4"/>
        <w:numId w:val="10"/>
      </w:numPr>
      <w:spacing w:before="200" w:after="0"/>
      <w:ind w:firstLine="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BF1090"/>
    <w:pPr>
      <w:keepNext/>
      <w:keepLines/>
      <w:numPr>
        <w:ilvl w:val="5"/>
        <w:numId w:val="10"/>
      </w:numPr>
      <w:spacing w:before="200" w:after="0"/>
      <w:ind w:firstLine="0"/>
      <w:outlineLvl w:val="5"/>
    </w:pPr>
    <w:rPr>
      <w:rFonts w:ascii="Cambria" w:eastAsia="Times New Roman" w:hAnsi="Cambria"/>
      <w:i/>
      <w:iCs/>
      <w:color w:val="243F60"/>
    </w:rPr>
  </w:style>
  <w:style w:type="paragraph" w:styleId="Heading7">
    <w:name w:val="heading 7"/>
    <w:basedOn w:val="Normal"/>
    <w:next w:val="Normal"/>
    <w:link w:val="Heading7Char"/>
    <w:uiPriority w:val="99"/>
    <w:qFormat/>
    <w:rsid w:val="00BF1090"/>
    <w:pPr>
      <w:keepNext/>
      <w:keepLines/>
      <w:numPr>
        <w:ilvl w:val="6"/>
        <w:numId w:val="10"/>
      </w:numPr>
      <w:spacing w:before="200" w:after="0"/>
      <w:ind w:firstLine="0"/>
      <w:outlineLvl w:val="6"/>
    </w:pPr>
    <w:rPr>
      <w:rFonts w:ascii="Cambria" w:eastAsia="Times New Roman" w:hAnsi="Cambria"/>
      <w:i/>
      <w:iCs/>
      <w:color w:val="404040"/>
    </w:rPr>
  </w:style>
  <w:style w:type="paragraph" w:styleId="Heading8">
    <w:name w:val="heading 8"/>
    <w:basedOn w:val="Normal"/>
    <w:next w:val="Normal"/>
    <w:link w:val="Heading8Char"/>
    <w:uiPriority w:val="99"/>
    <w:qFormat/>
    <w:rsid w:val="00BF1090"/>
    <w:pPr>
      <w:keepNext/>
      <w:keepLines/>
      <w:numPr>
        <w:ilvl w:val="7"/>
        <w:numId w:val="10"/>
      </w:numPr>
      <w:spacing w:before="200" w:after="0"/>
      <w:ind w:firstLine="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BF1090"/>
    <w:pPr>
      <w:keepNext/>
      <w:keepLines/>
      <w:numPr>
        <w:ilvl w:val="8"/>
        <w:numId w:val="10"/>
      </w:numPr>
      <w:spacing w:before="200" w:after="0"/>
      <w:ind w:firstLine="0"/>
      <w:outlineLvl w:val="8"/>
    </w:pPr>
    <w:rPr>
      <w:rFonts w:ascii="Cambria" w:eastAsia="Times New Roman"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4C9E"/>
    <w:rPr>
      <w:rFonts w:ascii="Times New Roman" w:hAnsi="Times New Roman" w:cs="Times New Roman"/>
      <w:b/>
      <w:bCs/>
      <w:caps/>
      <w:sz w:val="28"/>
      <w:szCs w:val="28"/>
    </w:rPr>
  </w:style>
  <w:style w:type="character" w:customStyle="1" w:styleId="Heading2Char">
    <w:name w:val="Heading 2 Char"/>
    <w:basedOn w:val="DefaultParagraphFont"/>
    <w:link w:val="Heading2"/>
    <w:uiPriority w:val="99"/>
    <w:locked/>
    <w:rsid w:val="006E0ECA"/>
    <w:rPr>
      <w:rFonts w:ascii="Times New Roman" w:hAnsi="Times New Roman" w:cs="Times New Roman"/>
      <w:b/>
      <w:bCs/>
      <w:sz w:val="26"/>
      <w:szCs w:val="26"/>
    </w:rPr>
  </w:style>
  <w:style w:type="character" w:customStyle="1" w:styleId="Heading3Char">
    <w:name w:val="Heading 3 Char"/>
    <w:basedOn w:val="DefaultParagraphFont"/>
    <w:link w:val="Heading3"/>
    <w:uiPriority w:val="99"/>
    <w:locked/>
    <w:rsid w:val="006E0ECA"/>
    <w:rPr>
      <w:rFonts w:ascii="Times New Roman" w:hAnsi="Times New Roman" w:cs="Times New Roman"/>
      <w:b/>
      <w:bCs/>
      <w:sz w:val="24"/>
    </w:rPr>
  </w:style>
  <w:style w:type="character" w:customStyle="1" w:styleId="Heading4Char">
    <w:name w:val="Heading 4 Char"/>
    <w:basedOn w:val="DefaultParagraphFont"/>
    <w:link w:val="Heading4"/>
    <w:uiPriority w:val="99"/>
    <w:locked/>
    <w:rsid w:val="00A97389"/>
    <w:rPr>
      <w:rFonts w:ascii="Times New Roman" w:hAnsi="Times New Roman" w:cs="Times New Roman"/>
      <w:b/>
      <w:bCs/>
      <w:iCs/>
      <w:sz w:val="24"/>
    </w:rPr>
  </w:style>
  <w:style w:type="character" w:customStyle="1" w:styleId="Heading5Char">
    <w:name w:val="Heading 5 Char"/>
    <w:basedOn w:val="DefaultParagraphFont"/>
    <w:link w:val="Heading5"/>
    <w:uiPriority w:val="99"/>
    <w:locked/>
    <w:rsid w:val="00FE4C9E"/>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BF1090"/>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BF1090"/>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BF1090"/>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BF1090"/>
    <w:rPr>
      <w:rFonts w:ascii="Cambria" w:hAnsi="Cambria" w:cs="Times New Roman"/>
      <w:i/>
      <w:iCs/>
      <w:color w:val="404040"/>
      <w:sz w:val="20"/>
      <w:szCs w:val="20"/>
    </w:rPr>
  </w:style>
  <w:style w:type="character" w:customStyle="1" w:styleId="MTEquationSection">
    <w:name w:val="MTEquationSection"/>
    <w:basedOn w:val="DefaultParagraphFont"/>
    <w:uiPriority w:val="99"/>
    <w:rsid w:val="00BF1090"/>
    <w:rPr>
      <w:rFonts w:cs="Times New Roman"/>
      <w:vanish/>
      <w:color w:val="FF0000"/>
    </w:rPr>
  </w:style>
  <w:style w:type="paragraph" w:customStyle="1" w:styleId="MTDisplayEquation">
    <w:name w:val="MTDisplayEquation"/>
    <w:basedOn w:val="Normal"/>
    <w:next w:val="Normal"/>
    <w:link w:val="MTDisplayEquationCar"/>
    <w:uiPriority w:val="99"/>
    <w:rsid w:val="00BF1090"/>
    <w:pPr>
      <w:tabs>
        <w:tab w:val="center" w:pos="4680"/>
        <w:tab w:val="right" w:pos="9072"/>
      </w:tabs>
    </w:pPr>
    <w:rPr>
      <w:szCs w:val="24"/>
      <w:lang w:val="es-ES"/>
    </w:rPr>
  </w:style>
  <w:style w:type="character" w:customStyle="1" w:styleId="MTDisplayEquationCar">
    <w:name w:val="MTDisplayEquation Car"/>
    <w:basedOn w:val="DefaultParagraphFont"/>
    <w:link w:val="MTDisplayEquation"/>
    <w:uiPriority w:val="99"/>
    <w:locked/>
    <w:rsid w:val="00BF1090"/>
    <w:rPr>
      <w:rFonts w:cs="Times New Roman"/>
    </w:rPr>
  </w:style>
  <w:style w:type="paragraph" w:styleId="ListParagraph">
    <w:name w:val="List Paragraph"/>
    <w:basedOn w:val="Normal"/>
    <w:uiPriority w:val="99"/>
    <w:qFormat/>
    <w:rsid w:val="00BF1090"/>
    <w:pPr>
      <w:ind w:left="720"/>
      <w:contextualSpacing/>
    </w:pPr>
  </w:style>
  <w:style w:type="paragraph" w:styleId="BalloonText">
    <w:name w:val="Balloon Text"/>
    <w:basedOn w:val="Normal"/>
    <w:link w:val="BalloonTextChar"/>
    <w:uiPriority w:val="99"/>
    <w:semiHidden/>
    <w:rsid w:val="00BF10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E0ECA"/>
    <w:rPr>
      <w:rFonts w:ascii="Tahoma" w:hAnsi="Tahoma" w:cs="Tahoma"/>
      <w:sz w:val="16"/>
      <w:szCs w:val="16"/>
    </w:rPr>
  </w:style>
  <w:style w:type="character" w:styleId="Hyperlink">
    <w:name w:val="Hyperlink"/>
    <w:basedOn w:val="DefaultParagraphFont"/>
    <w:uiPriority w:val="99"/>
    <w:rsid w:val="00BF1090"/>
    <w:rPr>
      <w:rFonts w:cs="Times New Roman"/>
      <w:color w:val="0000FF"/>
      <w:u w:val="single"/>
    </w:rPr>
  </w:style>
  <w:style w:type="paragraph" w:styleId="CommentText">
    <w:name w:val="annotation text"/>
    <w:basedOn w:val="Normal"/>
    <w:link w:val="CommentTextChar"/>
    <w:uiPriority w:val="99"/>
    <w:rsid w:val="00BF1090"/>
    <w:pPr>
      <w:spacing w:line="240" w:lineRule="auto"/>
    </w:pPr>
    <w:rPr>
      <w:sz w:val="20"/>
      <w:szCs w:val="20"/>
    </w:rPr>
  </w:style>
  <w:style w:type="character" w:customStyle="1" w:styleId="CommentTextChar">
    <w:name w:val="Comment Text Char"/>
    <w:basedOn w:val="DefaultParagraphFont"/>
    <w:link w:val="CommentText"/>
    <w:uiPriority w:val="99"/>
    <w:locked/>
    <w:rsid w:val="00BF109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BF1090"/>
    <w:rPr>
      <w:b/>
      <w:bCs/>
    </w:rPr>
  </w:style>
  <w:style w:type="character" w:customStyle="1" w:styleId="CommentSubjectChar">
    <w:name w:val="Comment Subject Char"/>
    <w:basedOn w:val="CommentTextChar"/>
    <w:link w:val="CommentSubject"/>
    <w:uiPriority w:val="99"/>
    <w:semiHidden/>
    <w:locked/>
    <w:rsid w:val="00BF1090"/>
    <w:rPr>
      <w:b/>
      <w:bCs/>
    </w:rPr>
  </w:style>
  <w:style w:type="paragraph" w:customStyle="1" w:styleId="Capitulo">
    <w:name w:val="Capitulo"/>
    <w:basedOn w:val="Heading1"/>
    <w:uiPriority w:val="99"/>
    <w:rsid w:val="00BF1090"/>
    <w:pPr>
      <w:numPr>
        <w:numId w:val="0"/>
      </w:numPr>
    </w:pPr>
  </w:style>
  <w:style w:type="paragraph" w:styleId="Header">
    <w:name w:val="header"/>
    <w:basedOn w:val="Normal"/>
    <w:link w:val="HeaderCh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HeaderChar">
    <w:name w:val="Header Char"/>
    <w:basedOn w:val="DefaultParagraphFont"/>
    <w:link w:val="Header"/>
    <w:uiPriority w:val="99"/>
    <w:locked/>
    <w:rsid w:val="00BF1090"/>
    <w:rPr>
      <w:rFonts w:ascii="Times New Roman" w:hAnsi="Times New Roman" w:cs="Times New Roman"/>
      <w:sz w:val="24"/>
      <w:szCs w:val="24"/>
      <w:lang w:val="es-ES" w:eastAsia="es-ES"/>
    </w:rPr>
  </w:style>
  <w:style w:type="character" w:styleId="Emphasis">
    <w:name w:val="Emphasis"/>
    <w:basedOn w:val="DefaultParagraphFont"/>
    <w:uiPriority w:val="99"/>
    <w:qFormat/>
    <w:rsid w:val="00BF1090"/>
    <w:rPr>
      <w:rFonts w:cs="Times New Roman"/>
      <w:i/>
      <w:iCs/>
    </w:rPr>
  </w:style>
  <w:style w:type="paragraph" w:styleId="Caption">
    <w:name w:val="caption"/>
    <w:basedOn w:val="Normal"/>
    <w:next w:val="Normal"/>
    <w:uiPriority w:val="99"/>
    <w:qFormat/>
    <w:rsid w:val="00BF1090"/>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uiPriority w:val="99"/>
    <w:rsid w:val="00BF1090"/>
    <w:rPr>
      <w:sz w:val="20"/>
      <w:szCs w:val="20"/>
    </w:rPr>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Caption"/>
    <w:uiPriority w:val="99"/>
    <w:rsid w:val="00BF1090"/>
    <w:rPr>
      <w:rFonts w:eastAsia="Times New Roman" w:cs="Times New Roman"/>
      <w:bCs w:val="0"/>
      <w:szCs w:val="20"/>
    </w:rPr>
  </w:style>
  <w:style w:type="paragraph" w:customStyle="1" w:styleId="EstiloEpgrafe11ptoSinNegritaAutomticoCentrado1">
    <w:name w:val="Estilo Epígrafe + 11 pto Sin Negrita Automático Centrado1"/>
    <w:basedOn w:val="Caption"/>
    <w:uiPriority w:val="99"/>
    <w:rsid w:val="00BF1090"/>
    <w:rPr>
      <w:rFonts w:eastAsia="Times New Roman" w:cs="Times New Roman"/>
      <w:bCs w:val="0"/>
      <w:szCs w:val="20"/>
    </w:rPr>
  </w:style>
  <w:style w:type="paragraph" w:customStyle="1" w:styleId="EstiloEpgrafeCentrado">
    <w:name w:val="Estilo Epígrafe + Centrado"/>
    <w:basedOn w:val="Caption"/>
    <w:uiPriority w:val="99"/>
    <w:rsid w:val="00BF1090"/>
    <w:rPr>
      <w:rFonts w:eastAsia="Times New Roman" w:cs="Times New Roman"/>
      <w:bCs w:val="0"/>
      <w:szCs w:val="20"/>
    </w:rPr>
  </w:style>
  <w:style w:type="paragraph" w:customStyle="1" w:styleId="EstiloNegritaCentradoInterlineadosencillo">
    <w:name w:val="Estilo Negrita Centrado Interlineado:  sencillo"/>
    <w:basedOn w:val="Normal"/>
    <w:uiPriority w:val="99"/>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ListParagraph"/>
    <w:uiPriority w:val="99"/>
    <w:rsid w:val="00BF1090"/>
    <w:rPr>
      <w:rFonts w:eastAsia="Times New Roman"/>
      <w:szCs w:val="20"/>
    </w:rPr>
  </w:style>
  <w:style w:type="paragraph" w:customStyle="1" w:styleId="EstiloPrrafodelistaJustificadoInterlineado15lneas1">
    <w:name w:val="Estilo Párrafo de lista + Justificado Interlineado:  15 líneas1"/>
    <w:basedOn w:val="ListParagraph"/>
    <w:uiPriority w:val="99"/>
    <w:rsid w:val="00BF1090"/>
    <w:rPr>
      <w:rFonts w:eastAsia="Times New Roman"/>
      <w:szCs w:val="20"/>
    </w:rPr>
  </w:style>
  <w:style w:type="table" w:customStyle="1" w:styleId="Listavistosa1">
    <w:name w:val="Lista vistosa1"/>
    <w:uiPriority w:val="99"/>
    <w:rsid w:val="00BF1090"/>
    <w:rPr>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styleId="DocumentMap">
    <w:name w:val="Document Map"/>
    <w:basedOn w:val="Normal"/>
    <w:link w:val="DocumentMapChar"/>
    <w:uiPriority w:val="99"/>
    <w:semiHidden/>
    <w:rsid w:val="00BF1090"/>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BF1090"/>
    <w:rPr>
      <w:rFonts w:ascii="Tahoma" w:hAnsi="Tahoma" w:cs="Tahoma"/>
      <w:sz w:val="16"/>
      <w:szCs w:val="16"/>
    </w:rPr>
  </w:style>
  <w:style w:type="paragraph" w:styleId="NormalWeb">
    <w:name w:val="Normal (Web)"/>
    <w:basedOn w:val="Normal"/>
    <w:link w:val="NormalWebChar"/>
    <w:uiPriority w:val="99"/>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uiPriority w:val="99"/>
    <w:rsid w:val="00BF1090"/>
    <w:pPr>
      <w:spacing w:before="0" w:after="0" w:line="240" w:lineRule="auto"/>
      <w:ind w:firstLine="0"/>
      <w:contextualSpacing/>
      <w:jc w:val="center"/>
    </w:pPr>
  </w:style>
  <w:style w:type="paragraph" w:customStyle="1" w:styleId="normalsinsangria">
    <w:name w:val="normal sin sangria"/>
    <w:basedOn w:val="Normal"/>
    <w:link w:val="normalsinsangriaCar"/>
    <w:uiPriority w:val="99"/>
    <w:rsid w:val="00BF1090"/>
    <w:pPr>
      <w:spacing w:line="240" w:lineRule="auto"/>
      <w:ind w:firstLine="0"/>
      <w:contextualSpacing/>
      <w:jc w:val="center"/>
    </w:pPr>
  </w:style>
  <w:style w:type="character" w:styleId="PageNumber">
    <w:name w:val="page number"/>
    <w:basedOn w:val="DefaultParagraphFont"/>
    <w:uiPriority w:val="99"/>
    <w:rsid w:val="00BF1090"/>
    <w:rPr>
      <w:rFonts w:cs="Times New Roman"/>
    </w:rPr>
  </w:style>
  <w:style w:type="paragraph" w:styleId="Footer">
    <w:name w:val="footer"/>
    <w:basedOn w:val="Normal"/>
    <w:link w:val="FooterCh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FooterChar">
    <w:name w:val="Footer Char"/>
    <w:basedOn w:val="DefaultParagraphFont"/>
    <w:link w:val="Footer"/>
    <w:uiPriority w:val="99"/>
    <w:locked/>
    <w:rsid w:val="00BF1090"/>
    <w:rPr>
      <w:rFonts w:ascii="Times New Roman" w:hAnsi="Times New Roman" w:cs="Times New Roman"/>
      <w:sz w:val="24"/>
      <w:szCs w:val="24"/>
      <w:lang w:val="es-ES" w:eastAsia="es-ES"/>
    </w:rPr>
  </w:style>
  <w:style w:type="character" w:styleId="CommentReference">
    <w:name w:val="annotation reference"/>
    <w:basedOn w:val="DefaultParagraphFont"/>
    <w:uiPriority w:val="99"/>
    <w:semiHidden/>
    <w:rsid w:val="00BF1090"/>
    <w:rPr>
      <w:rFonts w:cs="Times New Roman"/>
      <w:sz w:val="16"/>
      <w:szCs w:val="16"/>
    </w:rPr>
  </w:style>
  <w:style w:type="paragraph" w:styleId="NoSpacing">
    <w:name w:val="No Spacing"/>
    <w:uiPriority w:val="99"/>
    <w:qFormat/>
    <w:rsid w:val="00BF1090"/>
    <w:pPr>
      <w:ind w:firstLine="397"/>
      <w:jc w:val="both"/>
    </w:pPr>
    <w:rPr>
      <w:rFonts w:ascii="Times New Roman" w:hAnsi="Times New Roman"/>
      <w:sz w:val="24"/>
      <w:lang w:eastAsia="en-US"/>
    </w:rPr>
  </w:style>
  <w:style w:type="character" w:customStyle="1" w:styleId="small">
    <w:name w:val="small"/>
    <w:basedOn w:val="DefaultParagraphFont"/>
    <w:uiPriority w:val="99"/>
    <w:rsid w:val="00BF1090"/>
    <w:rPr>
      <w:rFonts w:cs="Times New Roman"/>
    </w:rPr>
  </w:style>
  <w:style w:type="table" w:styleId="TableGrid">
    <w:name w:val="Table Grid"/>
    <w:basedOn w:val="TableNormal"/>
    <w:uiPriority w:val="99"/>
    <w:rsid w:val="00BF1090"/>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eofFigures">
    <w:name w:val="table of figures"/>
    <w:basedOn w:val="Normal"/>
    <w:next w:val="Normal"/>
    <w:uiPriority w:val="99"/>
    <w:rsid w:val="00BF1090"/>
    <w:pPr>
      <w:spacing w:before="0" w:after="0"/>
      <w:ind w:left="480" w:hanging="480"/>
      <w:jc w:val="left"/>
    </w:pPr>
    <w:rPr>
      <w:rFonts w:cs="Calibri"/>
      <w:sz w:val="20"/>
      <w:szCs w:val="20"/>
    </w:rPr>
  </w:style>
  <w:style w:type="paragraph" w:customStyle="1" w:styleId="TablaNormal">
    <w:name w:val="Tabla Normal"/>
    <w:basedOn w:val="Normal"/>
    <w:link w:val="TablaNormalCar"/>
    <w:uiPriority w:val="99"/>
    <w:rsid w:val="00BF1090"/>
    <w:pPr>
      <w:spacing w:before="0" w:after="0" w:line="240" w:lineRule="auto"/>
      <w:ind w:firstLine="0"/>
      <w:jc w:val="center"/>
    </w:pPr>
    <w:rPr>
      <w:rFonts w:ascii="Calibri" w:hAnsi="Calibri"/>
      <w:sz w:val="22"/>
    </w:rPr>
  </w:style>
  <w:style w:type="paragraph" w:styleId="TOC1">
    <w:name w:val="toc 1"/>
    <w:basedOn w:val="Normal"/>
    <w:next w:val="Normal"/>
    <w:uiPriority w:val="99"/>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OC2">
    <w:name w:val="toc 2"/>
    <w:basedOn w:val="Normal"/>
    <w:next w:val="Normal"/>
    <w:autoRedefine/>
    <w:uiPriority w:val="99"/>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OC3">
    <w:name w:val="toc 3"/>
    <w:basedOn w:val="Normal"/>
    <w:next w:val="Normal"/>
    <w:autoRedefine/>
    <w:uiPriority w:val="99"/>
    <w:rsid w:val="00BF1090"/>
    <w:pPr>
      <w:tabs>
        <w:tab w:val="left" w:pos="1134"/>
        <w:tab w:val="right" w:leader="dot" w:pos="9072"/>
      </w:tabs>
      <w:spacing w:before="80" w:after="80"/>
      <w:ind w:left="567" w:firstLine="0"/>
    </w:pPr>
    <w:rPr>
      <w:rFonts w:cs="Calibri"/>
      <w:smallCaps/>
      <w:noProof/>
      <w:sz w:val="22"/>
    </w:rPr>
  </w:style>
  <w:style w:type="paragraph" w:styleId="TOC7">
    <w:name w:val="toc 7"/>
    <w:basedOn w:val="Normal"/>
    <w:next w:val="Normal"/>
    <w:autoRedefine/>
    <w:uiPriority w:val="99"/>
    <w:semiHidden/>
    <w:rsid w:val="00BF1090"/>
    <w:pPr>
      <w:spacing w:after="100"/>
      <w:ind w:left="1320"/>
    </w:pPr>
  </w:style>
  <w:style w:type="paragraph" w:styleId="TOC9">
    <w:name w:val="toc 9"/>
    <w:basedOn w:val="Normal"/>
    <w:next w:val="Normal"/>
    <w:autoRedefine/>
    <w:uiPriority w:val="99"/>
    <w:semiHidden/>
    <w:rsid w:val="00BF1090"/>
    <w:pPr>
      <w:spacing w:after="100"/>
      <w:ind w:left="1760"/>
    </w:pPr>
  </w:style>
  <w:style w:type="character" w:styleId="Strong">
    <w:name w:val="Strong"/>
    <w:basedOn w:val="DefaultParagraphFont"/>
    <w:uiPriority w:val="99"/>
    <w:qFormat/>
    <w:rsid w:val="00BF1090"/>
    <w:rPr>
      <w:rFonts w:cs="Times New Roman"/>
      <w:b/>
      <w:bCs/>
    </w:rPr>
  </w:style>
  <w:style w:type="paragraph" w:styleId="Title">
    <w:name w:val="Title"/>
    <w:basedOn w:val="Normal"/>
    <w:next w:val="Normal"/>
    <w:link w:val="TitleChar"/>
    <w:uiPriority w:val="99"/>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BF1090"/>
    <w:rPr>
      <w:rFonts w:ascii="Cambria" w:hAnsi="Cambria" w:cs="Times New Roman"/>
      <w:color w:val="17365D"/>
      <w:spacing w:val="5"/>
      <w:kern w:val="28"/>
      <w:sz w:val="52"/>
      <w:szCs w:val="52"/>
    </w:rPr>
  </w:style>
  <w:style w:type="paragraph" w:styleId="TOCHeading">
    <w:name w:val="TOC Heading"/>
    <w:basedOn w:val="Heading1"/>
    <w:next w:val="Normal"/>
    <w:uiPriority w:val="99"/>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
    <w:link w:val="TitulotablanormalCar"/>
    <w:uiPriority w:val="99"/>
    <w:rsid w:val="00BF1090"/>
    <w:rPr>
      <w:b/>
      <w:lang w:val="es-ES"/>
    </w:rPr>
  </w:style>
  <w:style w:type="paragraph" w:customStyle="1" w:styleId="Titulosnormales">
    <w:name w:val="Titulos normales"/>
    <w:basedOn w:val="Normal"/>
    <w:link w:val="TitulosnormalesCar"/>
    <w:uiPriority w:val="99"/>
    <w:rsid w:val="00BF1090"/>
    <w:pPr>
      <w:spacing w:before="300"/>
      <w:ind w:firstLine="0"/>
    </w:pPr>
    <w:rPr>
      <w:b/>
      <w:szCs w:val="24"/>
      <w:lang w:eastAsia="es-ES"/>
    </w:rPr>
  </w:style>
  <w:style w:type="character" w:customStyle="1" w:styleId="MTDisplayEquationChar">
    <w:name w:val="MTDisplayEquation Char"/>
    <w:basedOn w:val="DefaultParagraphFont"/>
    <w:uiPriority w:val="99"/>
    <w:rsid w:val="00BF1090"/>
    <w:rPr>
      <w:rFonts w:ascii="Times New Roman" w:hAnsi="Times New Roman" w:cs="Times New Roman"/>
      <w:sz w:val="24"/>
      <w:szCs w:val="24"/>
      <w:lang w:val="es-ES"/>
    </w:rPr>
  </w:style>
  <w:style w:type="character" w:customStyle="1" w:styleId="NormalWebChar">
    <w:name w:val="Normal (Web) Char"/>
    <w:basedOn w:val="DefaultParagraphFont"/>
    <w:link w:val="NormalWeb"/>
    <w:uiPriority w:val="99"/>
    <w:locked/>
    <w:rsid w:val="00BF1090"/>
    <w:rPr>
      <w:rFonts w:ascii="Times New Roman" w:hAnsi="Times New Roman" w:cs="Times New Roman"/>
      <w:sz w:val="24"/>
      <w:szCs w:val="24"/>
    </w:rPr>
  </w:style>
  <w:style w:type="character" w:customStyle="1" w:styleId="TitulosnormalesCar">
    <w:name w:val="Titulos normales Car"/>
    <w:basedOn w:val="DefaultParagraphFont"/>
    <w:link w:val="Titulosnormales"/>
    <w:uiPriority w:val="99"/>
    <w:locked/>
    <w:rsid w:val="00BF1090"/>
    <w:rPr>
      <w:rFonts w:ascii="Times New Roman" w:hAnsi="Times New Roman" w:cs="Times New Roman"/>
      <w:b/>
      <w:sz w:val="24"/>
      <w:szCs w:val="24"/>
      <w:lang w:eastAsia="es-ES"/>
    </w:rPr>
  </w:style>
  <w:style w:type="character" w:customStyle="1" w:styleId="TablaNormalCar">
    <w:name w:val="Tabla Normal Car"/>
    <w:basedOn w:val="DefaultParagraphFont"/>
    <w:link w:val="TablaNormal"/>
    <w:uiPriority w:val="99"/>
    <w:locked/>
    <w:rsid w:val="00BF1090"/>
    <w:rPr>
      <w:rFonts w:cs="Times New Roman"/>
    </w:rPr>
  </w:style>
  <w:style w:type="character" w:customStyle="1" w:styleId="TitulotablanormalCar">
    <w:name w:val="Titulo tabla normal Car"/>
    <w:basedOn w:val="TablaNormalCar"/>
    <w:link w:val="Titulotablanormal"/>
    <w:uiPriority w:val="99"/>
    <w:locked/>
    <w:rsid w:val="00BF1090"/>
    <w:rPr>
      <w:b/>
      <w:lang w:val="es-ES"/>
    </w:rPr>
  </w:style>
  <w:style w:type="character" w:customStyle="1" w:styleId="normalsinsangriaCar">
    <w:name w:val="normal sin sangria Car"/>
    <w:basedOn w:val="DefaultParagraphFont"/>
    <w:link w:val="normalsinsangria"/>
    <w:uiPriority w:val="99"/>
    <w:locked/>
    <w:rsid w:val="00BF1090"/>
    <w:rPr>
      <w:rFonts w:ascii="Times New Roman" w:hAnsi="Times New Roman" w:cs="Times New Roman"/>
      <w:sz w:val="24"/>
    </w:rPr>
  </w:style>
  <w:style w:type="character" w:customStyle="1" w:styleId="NormalsininterlineadoCar">
    <w:name w:val="Normal sin interlineado Car"/>
    <w:basedOn w:val="DefaultParagraphFont"/>
    <w:link w:val="Normalsininterlineado"/>
    <w:uiPriority w:val="99"/>
    <w:locked/>
    <w:rsid w:val="00BF1090"/>
    <w:rPr>
      <w:rFonts w:ascii="Times New Roman" w:hAnsi="Times New Roman" w:cs="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40.bin"/><Relationship Id="rId303" Type="http://schemas.openxmlformats.org/officeDocument/2006/relationships/oleObject" Target="embeddings/oleObject142.bin"/><Relationship Id="rId21" Type="http://schemas.openxmlformats.org/officeDocument/2006/relationships/oleObject" Target="embeddings/oleObject3.bin"/><Relationship Id="rId42" Type="http://schemas.openxmlformats.org/officeDocument/2006/relationships/oleObject" Target="embeddings/oleObject14.bin"/><Relationship Id="rId63" Type="http://schemas.openxmlformats.org/officeDocument/2006/relationships/image" Target="media/image25.wmf"/><Relationship Id="rId84" Type="http://schemas.openxmlformats.org/officeDocument/2006/relationships/image" Target="media/image36.wmf"/><Relationship Id="rId138" Type="http://schemas.openxmlformats.org/officeDocument/2006/relationships/oleObject" Target="embeddings/oleObject60.bin"/><Relationship Id="rId159" Type="http://schemas.openxmlformats.org/officeDocument/2006/relationships/image" Target="media/image73.wmf"/><Relationship Id="rId324" Type="http://schemas.openxmlformats.org/officeDocument/2006/relationships/oleObject" Target="embeddings/oleObject151.bin"/><Relationship Id="rId345" Type="http://schemas.openxmlformats.org/officeDocument/2006/relationships/image" Target="media/image168.wmf"/><Relationship Id="rId366" Type="http://schemas.openxmlformats.org/officeDocument/2006/relationships/oleObject" Target="embeddings/oleObject171.bin"/><Relationship Id="rId170" Type="http://schemas.openxmlformats.org/officeDocument/2006/relationships/oleObject" Target="embeddings/oleObject76.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04.bin"/><Relationship Id="rId247" Type="http://schemas.openxmlformats.org/officeDocument/2006/relationships/image" Target="media/image117.wmf"/><Relationship Id="rId107" Type="http://schemas.openxmlformats.org/officeDocument/2006/relationships/image" Target="media/image47.wmf"/><Relationship Id="rId268" Type="http://schemas.openxmlformats.org/officeDocument/2006/relationships/oleObject" Target="embeddings/oleObject125.bin"/><Relationship Id="rId289" Type="http://schemas.openxmlformats.org/officeDocument/2006/relationships/image" Target="media/image138.wmf"/><Relationship Id="rId11" Type="http://schemas.openxmlformats.org/officeDocument/2006/relationships/header" Target="header2.xml"/><Relationship Id="rId32" Type="http://schemas.openxmlformats.org/officeDocument/2006/relationships/oleObject" Target="embeddings/oleObject9.bin"/><Relationship Id="rId53" Type="http://schemas.openxmlformats.org/officeDocument/2006/relationships/image" Target="media/image20.wmf"/><Relationship Id="rId74" Type="http://schemas.openxmlformats.org/officeDocument/2006/relationships/oleObject" Target="embeddings/oleObject29.bin"/><Relationship Id="rId128" Type="http://schemas.openxmlformats.org/officeDocument/2006/relationships/oleObject" Target="embeddings/oleObject55.bin"/><Relationship Id="rId149" Type="http://schemas.openxmlformats.org/officeDocument/2006/relationships/image" Target="media/image68.wmf"/><Relationship Id="rId314" Type="http://schemas.openxmlformats.org/officeDocument/2006/relationships/oleObject" Target="embeddings/oleObject147.bin"/><Relationship Id="rId335" Type="http://schemas.openxmlformats.org/officeDocument/2006/relationships/image" Target="media/image163.wmf"/><Relationship Id="rId356" Type="http://schemas.openxmlformats.org/officeDocument/2006/relationships/image" Target="media/image174.wmf"/><Relationship Id="rId377" Type="http://schemas.openxmlformats.org/officeDocument/2006/relationships/image" Target="media/image185.wmf"/><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oleObject" Target="embeddings/oleObject71.bin"/><Relationship Id="rId181" Type="http://schemas.openxmlformats.org/officeDocument/2006/relationships/image" Target="media/image84.wmf"/><Relationship Id="rId216" Type="http://schemas.openxmlformats.org/officeDocument/2006/relationships/oleObject" Target="embeddings/oleObject99.bin"/><Relationship Id="rId237" Type="http://schemas.openxmlformats.org/officeDocument/2006/relationships/image" Target="media/image112.wmf"/><Relationship Id="rId258" Type="http://schemas.openxmlformats.org/officeDocument/2006/relationships/oleObject" Target="embeddings/oleObject120.bin"/><Relationship Id="rId279" Type="http://schemas.openxmlformats.org/officeDocument/2006/relationships/image" Target="media/image133.wmf"/><Relationship Id="rId22" Type="http://schemas.openxmlformats.org/officeDocument/2006/relationships/image" Target="media/image5.wmf"/><Relationship Id="rId43" Type="http://schemas.openxmlformats.org/officeDocument/2006/relationships/image" Target="media/image15.wmf"/><Relationship Id="rId64" Type="http://schemas.openxmlformats.org/officeDocument/2006/relationships/oleObject" Target="embeddings/oleObject25.bin"/><Relationship Id="rId118" Type="http://schemas.openxmlformats.org/officeDocument/2006/relationships/oleObject" Target="embeddings/oleObject50.bin"/><Relationship Id="rId139" Type="http://schemas.openxmlformats.org/officeDocument/2006/relationships/image" Target="media/image63.wmf"/><Relationship Id="rId290" Type="http://schemas.openxmlformats.org/officeDocument/2006/relationships/oleObject" Target="embeddings/oleObject136.bin"/><Relationship Id="rId304" Type="http://schemas.openxmlformats.org/officeDocument/2006/relationships/image" Target="media/image146.wmf"/><Relationship Id="rId325" Type="http://schemas.openxmlformats.org/officeDocument/2006/relationships/image" Target="media/image158.wmf"/><Relationship Id="rId346" Type="http://schemas.openxmlformats.org/officeDocument/2006/relationships/oleObject" Target="embeddings/oleObject162.bin"/><Relationship Id="rId367" Type="http://schemas.openxmlformats.org/officeDocument/2006/relationships/image" Target="media/image180.wmf"/><Relationship Id="rId85" Type="http://schemas.openxmlformats.org/officeDocument/2006/relationships/oleObject" Target="embeddings/oleObject35.bin"/><Relationship Id="rId150" Type="http://schemas.openxmlformats.org/officeDocument/2006/relationships/oleObject" Target="embeddings/oleObject66.bin"/><Relationship Id="rId171" Type="http://schemas.openxmlformats.org/officeDocument/2006/relationships/image" Target="media/image79.wmf"/><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image" Target="media/image107.wmf"/><Relationship Id="rId248" Type="http://schemas.openxmlformats.org/officeDocument/2006/relationships/oleObject" Target="embeddings/oleObject115.bin"/><Relationship Id="rId269" Type="http://schemas.openxmlformats.org/officeDocument/2006/relationships/image" Target="media/image128.wmf"/><Relationship Id="rId12" Type="http://schemas.openxmlformats.org/officeDocument/2006/relationships/footer" Target="footer3.xml"/><Relationship Id="rId33" Type="http://schemas.openxmlformats.org/officeDocument/2006/relationships/image" Target="media/image10.wmf"/><Relationship Id="rId108" Type="http://schemas.openxmlformats.org/officeDocument/2006/relationships/oleObject" Target="embeddings/oleObject45.bin"/><Relationship Id="rId129" Type="http://schemas.openxmlformats.org/officeDocument/2006/relationships/image" Target="media/image58.wmf"/><Relationship Id="rId280" Type="http://schemas.openxmlformats.org/officeDocument/2006/relationships/oleObject" Target="embeddings/oleObject131.bin"/><Relationship Id="rId315" Type="http://schemas.openxmlformats.org/officeDocument/2006/relationships/image" Target="media/image152.png"/><Relationship Id="rId336" Type="http://schemas.openxmlformats.org/officeDocument/2006/relationships/oleObject" Target="embeddings/oleObject157.bin"/><Relationship Id="rId357" Type="http://schemas.openxmlformats.org/officeDocument/2006/relationships/oleObject" Target="embeddings/oleObject167.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1.bin"/><Relationship Id="rId161" Type="http://schemas.openxmlformats.org/officeDocument/2006/relationships/image" Target="media/image74.wmf"/><Relationship Id="rId182" Type="http://schemas.openxmlformats.org/officeDocument/2006/relationships/oleObject" Target="embeddings/oleObject82.bin"/><Relationship Id="rId217" Type="http://schemas.openxmlformats.org/officeDocument/2006/relationships/image" Target="media/image102.wmf"/><Relationship Id="rId378" Type="http://schemas.openxmlformats.org/officeDocument/2006/relationships/oleObject" Target="embeddings/oleObject177.bin"/><Relationship Id="rId6" Type="http://schemas.openxmlformats.org/officeDocument/2006/relationships/endnotes" Target="endnotes.xml"/><Relationship Id="rId238" Type="http://schemas.openxmlformats.org/officeDocument/2006/relationships/oleObject" Target="embeddings/oleObject110.bin"/><Relationship Id="rId259" Type="http://schemas.openxmlformats.org/officeDocument/2006/relationships/image" Target="media/image123.wmf"/><Relationship Id="rId23" Type="http://schemas.openxmlformats.org/officeDocument/2006/relationships/oleObject" Target="embeddings/oleObject4.bin"/><Relationship Id="rId119" Type="http://schemas.openxmlformats.org/officeDocument/2006/relationships/image" Target="media/image53.wmf"/><Relationship Id="rId270" Type="http://schemas.openxmlformats.org/officeDocument/2006/relationships/oleObject" Target="embeddings/oleObject126.bin"/><Relationship Id="rId291" Type="http://schemas.openxmlformats.org/officeDocument/2006/relationships/image" Target="media/image139.wmf"/><Relationship Id="rId305" Type="http://schemas.openxmlformats.org/officeDocument/2006/relationships/oleObject" Target="embeddings/oleObject143.bin"/><Relationship Id="rId326" Type="http://schemas.openxmlformats.org/officeDocument/2006/relationships/oleObject" Target="embeddings/oleObject152.bin"/><Relationship Id="rId347" Type="http://schemas.openxmlformats.org/officeDocument/2006/relationships/image" Target="media/image169.wmf"/><Relationship Id="rId44" Type="http://schemas.openxmlformats.org/officeDocument/2006/relationships/oleObject" Target="embeddings/oleObject15.bin"/><Relationship Id="rId65" Type="http://schemas.openxmlformats.org/officeDocument/2006/relationships/image" Target="media/image26.wmf"/><Relationship Id="rId86" Type="http://schemas.openxmlformats.org/officeDocument/2006/relationships/image" Target="media/image37.png"/><Relationship Id="rId130" Type="http://schemas.openxmlformats.org/officeDocument/2006/relationships/oleObject" Target="embeddings/oleObject56.bin"/><Relationship Id="rId151" Type="http://schemas.openxmlformats.org/officeDocument/2006/relationships/image" Target="media/image69.wmf"/><Relationship Id="rId368" Type="http://schemas.openxmlformats.org/officeDocument/2006/relationships/oleObject" Target="embeddings/oleObject172.bin"/><Relationship Id="rId172" Type="http://schemas.openxmlformats.org/officeDocument/2006/relationships/oleObject" Target="embeddings/oleObject77.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5.bin"/><Relationship Id="rId249" Type="http://schemas.openxmlformats.org/officeDocument/2006/relationships/image" Target="media/image118.wmf"/><Relationship Id="rId13" Type="http://schemas.openxmlformats.org/officeDocument/2006/relationships/footer" Target="footer4.xml"/><Relationship Id="rId109" Type="http://schemas.openxmlformats.org/officeDocument/2006/relationships/image" Target="media/image48.wmf"/><Relationship Id="rId260" Type="http://schemas.openxmlformats.org/officeDocument/2006/relationships/oleObject" Target="embeddings/oleObject121.bin"/><Relationship Id="rId281" Type="http://schemas.openxmlformats.org/officeDocument/2006/relationships/image" Target="media/image134.wmf"/><Relationship Id="rId316" Type="http://schemas.openxmlformats.org/officeDocument/2006/relationships/image" Target="media/image153.png"/><Relationship Id="rId337" Type="http://schemas.openxmlformats.org/officeDocument/2006/relationships/image" Target="media/image164.wmf"/><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image" Target="media/image32.wmf"/><Relationship Id="rId97" Type="http://schemas.openxmlformats.org/officeDocument/2006/relationships/header" Target="header4.xml"/><Relationship Id="rId120" Type="http://schemas.openxmlformats.org/officeDocument/2006/relationships/oleObject" Target="embeddings/oleObject51.bin"/><Relationship Id="rId141" Type="http://schemas.openxmlformats.org/officeDocument/2006/relationships/image" Target="media/image64.wmf"/><Relationship Id="rId358" Type="http://schemas.openxmlformats.org/officeDocument/2006/relationships/image" Target="media/image175.wmf"/><Relationship Id="rId379" Type="http://schemas.openxmlformats.org/officeDocument/2006/relationships/image" Target="media/image186.wmf"/><Relationship Id="rId7" Type="http://schemas.openxmlformats.org/officeDocument/2006/relationships/image" Target="media/image1.png"/><Relationship Id="rId162" Type="http://schemas.openxmlformats.org/officeDocument/2006/relationships/oleObject" Target="embeddings/oleObject72.bin"/><Relationship Id="rId183" Type="http://schemas.openxmlformats.org/officeDocument/2006/relationships/image" Target="media/image85.wmf"/><Relationship Id="rId218" Type="http://schemas.openxmlformats.org/officeDocument/2006/relationships/oleObject" Target="embeddings/oleObject100.bin"/><Relationship Id="rId239" Type="http://schemas.openxmlformats.org/officeDocument/2006/relationships/image" Target="media/image113.wmf"/><Relationship Id="rId250" Type="http://schemas.openxmlformats.org/officeDocument/2006/relationships/oleObject" Target="embeddings/oleObject116.bin"/><Relationship Id="rId271" Type="http://schemas.openxmlformats.org/officeDocument/2006/relationships/image" Target="media/image129.wmf"/><Relationship Id="rId292" Type="http://schemas.openxmlformats.org/officeDocument/2006/relationships/oleObject" Target="embeddings/oleObject137.bin"/><Relationship Id="rId306" Type="http://schemas.openxmlformats.org/officeDocument/2006/relationships/image" Target="media/image147.wmf"/><Relationship Id="rId24" Type="http://schemas.openxmlformats.org/officeDocument/2006/relationships/image" Target="media/image6.wmf"/><Relationship Id="rId45" Type="http://schemas.openxmlformats.org/officeDocument/2006/relationships/image" Target="media/image16.wmf"/><Relationship Id="rId66" Type="http://schemas.openxmlformats.org/officeDocument/2006/relationships/oleObject" Target="embeddings/oleObject26.bin"/><Relationship Id="rId87" Type="http://schemas.openxmlformats.org/officeDocument/2006/relationships/image" Target="media/image38.wmf"/><Relationship Id="rId110" Type="http://schemas.openxmlformats.org/officeDocument/2006/relationships/oleObject" Target="embeddings/oleObject46.bin"/><Relationship Id="rId131" Type="http://schemas.openxmlformats.org/officeDocument/2006/relationships/image" Target="media/image59.wmf"/><Relationship Id="rId327" Type="http://schemas.openxmlformats.org/officeDocument/2006/relationships/image" Target="media/image159.wmf"/><Relationship Id="rId348" Type="http://schemas.openxmlformats.org/officeDocument/2006/relationships/oleObject" Target="embeddings/oleObject163.bin"/><Relationship Id="rId369" Type="http://schemas.openxmlformats.org/officeDocument/2006/relationships/image" Target="media/image181.wmf"/><Relationship Id="rId152" Type="http://schemas.openxmlformats.org/officeDocument/2006/relationships/oleObject" Target="embeddings/oleObject67.bin"/><Relationship Id="rId173" Type="http://schemas.openxmlformats.org/officeDocument/2006/relationships/image" Target="media/image80.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08.wmf"/><Relationship Id="rId380" Type="http://schemas.openxmlformats.org/officeDocument/2006/relationships/oleObject" Target="embeddings/oleObject178.bin"/><Relationship Id="rId240" Type="http://schemas.openxmlformats.org/officeDocument/2006/relationships/oleObject" Target="embeddings/oleObject111.bin"/><Relationship Id="rId261" Type="http://schemas.openxmlformats.org/officeDocument/2006/relationships/image" Target="media/image124.wmf"/><Relationship Id="rId14" Type="http://schemas.openxmlformats.org/officeDocument/2006/relationships/header" Target="header3.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1.bin"/><Relationship Id="rId282" Type="http://schemas.openxmlformats.org/officeDocument/2006/relationships/oleObject" Target="embeddings/oleObject132.bin"/><Relationship Id="rId317" Type="http://schemas.openxmlformats.org/officeDocument/2006/relationships/image" Target="media/image154.wmf"/><Relationship Id="rId338" Type="http://schemas.openxmlformats.org/officeDocument/2006/relationships/oleObject" Target="embeddings/oleObject158.bin"/><Relationship Id="rId359" Type="http://schemas.openxmlformats.org/officeDocument/2006/relationships/oleObject" Target="embeddings/oleObject168.bin"/><Relationship Id="rId8" Type="http://schemas.openxmlformats.org/officeDocument/2006/relationships/header" Target="header1.xml"/><Relationship Id="rId98" Type="http://schemas.openxmlformats.org/officeDocument/2006/relationships/footer" Target="footer6.xml"/><Relationship Id="rId121" Type="http://schemas.openxmlformats.org/officeDocument/2006/relationships/image" Target="media/image54.wmf"/><Relationship Id="rId142" Type="http://schemas.openxmlformats.org/officeDocument/2006/relationships/oleObject" Target="embeddings/oleObject62.bin"/><Relationship Id="rId163" Type="http://schemas.openxmlformats.org/officeDocument/2006/relationships/image" Target="media/image75.wmf"/><Relationship Id="rId184" Type="http://schemas.openxmlformats.org/officeDocument/2006/relationships/oleObject" Target="embeddings/oleObject83.bin"/><Relationship Id="rId219" Type="http://schemas.openxmlformats.org/officeDocument/2006/relationships/image" Target="media/image103.wmf"/><Relationship Id="rId370" Type="http://schemas.openxmlformats.org/officeDocument/2006/relationships/oleObject" Target="embeddings/oleObject173.bin"/><Relationship Id="rId230" Type="http://schemas.openxmlformats.org/officeDocument/2006/relationships/oleObject" Target="embeddings/oleObject106.bin"/><Relationship Id="rId251" Type="http://schemas.openxmlformats.org/officeDocument/2006/relationships/image" Target="media/image119.wmf"/><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oleObject" Target="embeddings/oleObject127.bin"/><Relationship Id="rId293" Type="http://schemas.openxmlformats.org/officeDocument/2006/relationships/image" Target="media/image140.png"/><Relationship Id="rId307" Type="http://schemas.openxmlformats.org/officeDocument/2006/relationships/oleObject" Target="embeddings/oleObject144.bin"/><Relationship Id="rId328" Type="http://schemas.openxmlformats.org/officeDocument/2006/relationships/oleObject" Target="embeddings/oleObject153.bin"/><Relationship Id="rId349" Type="http://schemas.openxmlformats.org/officeDocument/2006/relationships/image" Target="media/image170.wmf"/><Relationship Id="rId88" Type="http://schemas.openxmlformats.org/officeDocument/2006/relationships/oleObject" Target="embeddings/oleObject36.bin"/><Relationship Id="rId111" Type="http://schemas.openxmlformats.org/officeDocument/2006/relationships/image" Target="media/image49.wmf"/><Relationship Id="rId132" Type="http://schemas.openxmlformats.org/officeDocument/2006/relationships/oleObject" Target="embeddings/oleObject57.bin"/><Relationship Id="rId153" Type="http://schemas.openxmlformats.org/officeDocument/2006/relationships/image" Target="media/image70.wmf"/><Relationship Id="rId174" Type="http://schemas.openxmlformats.org/officeDocument/2006/relationships/oleObject" Target="embeddings/oleObject78.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6.wmf"/><Relationship Id="rId381" Type="http://schemas.openxmlformats.org/officeDocument/2006/relationships/image" Target="media/image187.png"/><Relationship Id="rId220" Type="http://schemas.openxmlformats.org/officeDocument/2006/relationships/oleObject" Target="embeddings/oleObject101.bin"/><Relationship Id="rId241" Type="http://schemas.openxmlformats.org/officeDocument/2006/relationships/image" Target="media/image114.wmf"/><Relationship Id="rId15" Type="http://schemas.openxmlformats.org/officeDocument/2006/relationships/footer" Target="footer5.xml"/><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oleObject" Target="embeddings/oleObject122.bin"/><Relationship Id="rId283" Type="http://schemas.openxmlformats.org/officeDocument/2006/relationships/image" Target="media/image135.wmf"/><Relationship Id="rId318" Type="http://schemas.openxmlformats.org/officeDocument/2006/relationships/oleObject" Target="embeddings/oleObject148.bin"/><Relationship Id="rId339" Type="http://schemas.openxmlformats.org/officeDocument/2006/relationships/image" Target="media/image165.wmf"/><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2.bin"/><Relationship Id="rId143" Type="http://schemas.openxmlformats.org/officeDocument/2006/relationships/image" Target="media/image65.wmf"/><Relationship Id="rId164" Type="http://schemas.openxmlformats.org/officeDocument/2006/relationships/oleObject" Target="embeddings/oleObject73.bin"/><Relationship Id="rId185" Type="http://schemas.openxmlformats.org/officeDocument/2006/relationships/image" Target="media/image86.wmf"/><Relationship Id="rId350" Type="http://schemas.openxmlformats.org/officeDocument/2006/relationships/oleObject" Target="embeddings/oleObject164.bin"/><Relationship Id="rId371" Type="http://schemas.openxmlformats.org/officeDocument/2006/relationships/image" Target="media/image182.wmf"/><Relationship Id="rId9" Type="http://schemas.openxmlformats.org/officeDocument/2006/relationships/footer" Target="footer1.xml"/><Relationship Id="rId210" Type="http://schemas.openxmlformats.org/officeDocument/2006/relationships/oleObject" Target="embeddings/oleObject96.bin"/><Relationship Id="rId26" Type="http://schemas.openxmlformats.org/officeDocument/2006/relationships/image" Target="media/image7.wmf"/><Relationship Id="rId231" Type="http://schemas.openxmlformats.org/officeDocument/2006/relationships/image" Target="media/image109.wmf"/><Relationship Id="rId252" Type="http://schemas.openxmlformats.org/officeDocument/2006/relationships/oleObject" Target="embeddings/oleObject117.bin"/><Relationship Id="rId273" Type="http://schemas.openxmlformats.org/officeDocument/2006/relationships/image" Target="media/image130.wmf"/><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image" Target="media/image160.wmf"/><Relationship Id="rId47" Type="http://schemas.openxmlformats.org/officeDocument/2006/relationships/image" Target="media/image17.wmf"/><Relationship Id="rId68" Type="http://schemas.openxmlformats.org/officeDocument/2006/relationships/oleObject" Target="embeddings/oleObject27.bin"/><Relationship Id="rId89" Type="http://schemas.openxmlformats.org/officeDocument/2006/relationships/image" Target="media/image39.wmf"/><Relationship Id="rId112" Type="http://schemas.openxmlformats.org/officeDocument/2006/relationships/oleObject" Target="embeddings/oleObject47.bin"/><Relationship Id="rId133" Type="http://schemas.openxmlformats.org/officeDocument/2006/relationships/image" Target="media/image60.wmf"/><Relationship Id="rId154" Type="http://schemas.openxmlformats.org/officeDocument/2006/relationships/oleObject" Target="embeddings/oleObject68.bin"/><Relationship Id="rId175" Type="http://schemas.openxmlformats.org/officeDocument/2006/relationships/image" Target="media/image81.wmf"/><Relationship Id="rId340" Type="http://schemas.openxmlformats.org/officeDocument/2006/relationships/oleObject" Target="embeddings/oleObject159.bin"/><Relationship Id="rId361" Type="http://schemas.openxmlformats.org/officeDocument/2006/relationships/oleObject" Target="embeddings/oleObject169.bin"/><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image" Target="media/image188.png"/><Relationship Id="rId16" Type="http://schemas.openxmlformats.org/officeDocument/2006/relationships/image" Target="media/image2.wmf"/><Relationship Id="rId221" Type="http://schemas.openxmlformats.org/officeDocument/2006/relationships/image" Target="media/image104.wmf"/><Relationship Id="rId242" Type="http://schemas.openxmlformats.org/officeDocument/2006/relationships/oleObject" Target="embeddings/oleObject112.bin"/><Relationship Id="rId263" Type="http://schemas.openxmlformats.org/officeDocument/2006/relationships/image" Target="media/image125.wmf"/><Relationship Id="rId284" Type="http://schemas.openxmlformats.org/officeDocument/2006/relationships/oleObject" Target="embeddings/oleObject133.bin"/><Relationship Id="rId319" Type="http://schemas.openxmlformats.org/officeDocument/2006/relationships/image" Target="media/image155.wmf"/><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oleObject" Target="embeddings/oleObject42.bin"/><Relationship Id="rId123" Type="http://schemas.openxmlformats.org/officeDocument/2006/relationships/image" Target="media/image55.wmf"/><Relationship Id="rId144" Type="http://schemas.openxmlformats.org/officeDocument/2006/relationships/oleObject" Target="embeddings/oleObject63.bin"/><Relationship Id="rId330" Type="http://schemas.openxmlformats.org/officeDocument/2006/relationships/oleObject" Target="embeddings/oleObject154.bin"/><Relationship Id="rId90" Type="http://schemas.openxmlformats.org/officeDocument/2006/relationships/oleObject" Target="embeddings/oleObject37.bin"/><Relationship Id="rId165" Type="http://schemas.openxmlformats.org/officeDocument/2006/relationships/image" Target="media/image76.wmf"/><Relationship Id="rId186" Type="http://schemas.openxmlformats.org/officeDocument/2006/relationships/oleObject" Target="embeddings/oleObject84.bin"/><Relationship Id="rId351" Type="http://schemas.openxmlformats.org/officeDocument/2006/relationships/image" Target="media/image171.png"/><Relationship Id="rId372" Type="http://schemas.openxmlformats.org/officeDocument/2006/relationships/oleObject" Target="embeddings/oleObject174.bin"/><Relationship Id="rId211" Type="http://schemas.openxmlformats.org/officeDocument/2006/relationships/image" Target="media/image99.wmf"/><Relationship Id="rId232" Type="http://schemas.openxmlformats.org/officeDocument/2006/relationships/oleObject" Target="embeddings/oleObject107.bin"/><Relationship Id="rId253" Type="http://schemas.openxmlformats.org/officeDocument/2006/relationships/image" Target="media/image120.wmf"/><Relationship Id="rId274" Type="http://schemas.openxmlformats.org/officeDocument/2006/relationships/oleObject" Target="embeddings/oleObject128.bin"/><Relationship Id="rId295" Type="http://schemas.openxmlformats.org/officeDocument/2006/relationships/oleObject" Target="embeddings/oleObject138.bin"/><Relationship Id="rId309" Type="http://schemas.openxmlformats.org/officeDocument/2006/relationships/oleObject" Target="embeddings/oleObject145.bin"/><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28.jpeg"/><Relationship Id="rId113" Type="http://schemas.openxmlformats.org/officeDocument/2006/relationships/image" Target="media/image50.wmf"/><Relationship Id="rId134" Type="http://schemas.openxmlformats.org/officeDocument/2006/relationships/oleObject" Target="embeddings/oleObject58.bin"/><Relationship Id="rId320" Type="http://schemas.openxmlformats.org/officeDocument/2006/relationships/oleObject" Target="embeddings/oleObject149.bin"/><Relationship Id="rId80" Type="http://schemas.openxmlformats.org/officeDocument/2006/relationships/image" Target="media/image34.wmf"/><Relationship Id="rId155" Type="http://schemas.openxmlformats.org/officeDocument/2006/relationships/image" Target="media/image71.wmf"/><Relationship Id="rId176" Type="http://schemas.openxmlformats.org/officeDocument/2006/relationships/oleObject" Target="embeddings/oleObject79.bin"/><Relationship Id="rId197" Type="http://schemas.openxmlformats.org/officeDocument/2006/relationships/image" Target="media/image92.wmf"/><Relationship Id="rId341" Type="http://schemas.openxmlformats.org/officeDocument/2006/relationships/image" Target="media/image166.wmf"/><Relationship Id="rId362" Type="http://schemas.openxmlformats.org/officeDocument/2006/relationships/image" Target="media/image177.png"/><Relationship Id="rId383" Type="http://schemas.openxmlformats.org/officeDocument/2006/relationships/fontTable" Target="fontTable.xml"/><Relationship Id="rId201" Type="http://schemas.openxmlformats.org/officeDocument/2006/relationships/image" Target="media/image94.wmf"/><Relationship Id="rId222" Type="http://schemas.openxmlformats.org/officeDocument/2006/relationships/oleObject" Target="embeddings/oleObject102.bin"/><Relationship Id="rId243" Type="http://schemas.openxmlformats.org/officeDocument/2006/relationships/image" Target="media/image115.wmf"/><Relationship Id="rId264" Type="http://schemas.openxmlformats.org/officeDocument/2006/relationships/oleObject" Target="embeddings/oleObject123.bin"/><Relationship Id="rId285" Type="http://schemas.openxmlformats.org/officeDocument/2006/relationships/image" Target="media/image136.wmf"/><Relationship Id="rId17" Type="http://schemas.openxmlformats.org/officeDocument/2006/relationships/oleObject" Target="embeddings/oleObject1.bin"/><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oleObject" Target="embeddings/oleObject53.bin"/><Relationship Id="rId310" Type="http://schemas.openxmlformats.org/officeDocument/2006/relationships/image" Target="media/image149.png"/><Relationship Id="rId70" Type="http://schemas.openxmlformats.org/officeDocument/2006/relationships/image" Target="media/image29.png"/><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4.bin"/><Relationship Id="rId187" Type="http://schemas.openxmlformats.org/officeDocument/2006/relationships/image" Target="media/image87.wmf"/><Relationship Id="rId331" Type="http://schemas.openxmlformats.org/officeDocument/2006/relationships/image" Target="media/image161.wmf"/><Relationship Id="rId352" Type="http://schemas.openxmlformats.org/officeDocument/2006/relationships/image" Target="media/image172.wmf"/><Relationship Id="rId373" Type="http://schemas.openxmlformats.org/officeDocument/2006/relationships/image" Target="media/image183.wmf"/><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image" Target="media/image110.wmf"/><Relationship Id="rId254" Type="http://schemas.openxmlformats.org/officeDocument/2006/relationships/oleObject" Target="embeddings/oleObject118.bin"/><Relationship Id="rId28" Type="http://schemas.openxmlformats.org/officeDocument/2006/relationships/image" Target="media/image8.wmf"/><Relationship Id="rId49" Type="http://schemas.openxmlformats.org/officeDocument/2006/relationships/image" Target="media/image18.wmf"/><Relationship Id="rId114" Type="http://schemas.openxmlformats.org/officeDocument/2006/relationships/oleObject" Target="embeddings/oleObject48.bin"/><Relationship Id="rId275" Type="http://schemas.openxmlformats.org/officeDocument/2006/relationships/image" Target="media/image131.wmf"/><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oleObject" Target="embeddings/oleObject23.bin"/><Relationship Id="rId81" Type="http://schemas.openxmlformats.org/officeDocument/2006/relationships/oleObject" Target="embeddings/oleObject33.bin"/><Relationship Id="rId135" Type="http://schemas.openxmlformats.org/officeDocument/2006/relationships/image" Target="media/image61.wmf"/><Relationship Id="rId156" Type="http://schemas.openxmlformats.org/officeDocument/2006/relationships/oleObject" Target="embeddings/oleObject69.bin"/><Relationship Id="rId177" Type="http://schemas.openxmlformats.org/officeDocument/2006/relationships/image" Target="media/image82.wmf"/><Relationship Id="rId198" Type="http://schemas.openxmlformats.org/officeDocument/2006/relationships/oleObject" Target="embeddings/oleObject90.bin"/><Relationship Id="rId321" Type="http://schemas.openxmlformats.org/officeDocument/2006/relationships/image" Target="media/image156.wmf"/><Relationship Id="rId342" Type="http://schemas.openxmlformats.org/officeDocument/2006/relationships/oleObject" Target="embeddings/oleObject160.bin"/><Relationship Id="rId363" Type="http://schemas.openxmlformats.org/officeDocument/2006/relationships/image" Target="media/image178.wmf"/><Relationship Id="rId384" Type="http://schemas.openxmlformats.org/officeDocument/2006/relationships/theme" Target="theme/theme1.xml"/><Relationship Id="rId202" Type="http://schemas.openxmlformats.org/officeDocument/2006/relationships/oleObject" Target="embeddings/oleObject92.bin"/><Relationship Id="rId223" Type="http://schemas.openxmlformats.org/officeDocument/2006/relationships/image" Target="media/image105.wmf"/><Relationship Id="rId244" Type="http://schemas.openxmlformats.org/officeDocument/2006/relationships/oleObject" Target="embeddings/oleObject113.bin"/><Relationship Id="rId18" Type="http://schemas.openxmlformats.org/officeDocument/2006/relationships/image" Target="media/image3.wmf"/><Relationship Id="rId39" Type="http://schemas.openxmlformats.org/officeDocument/2006/relationships/image" Target="media/image13.wmf"/><Relationship Id="rId265" Type="http://schemas.openxmlformats.org/officeDocument/2006/relationships/image" Target="media/image126.wmf"/><Relationship Id="rId286" Type="http://schemas.openxmlformats.org/officeDocument/2006/relationships/oleObject" Target="embeddings/oleObject134.bin"/><Relationship Id="rId50" Type="http://schemas.openxmlformats.org/officeDocument/2006/relationships/oleObject" Target="embeddings/oleObject18.bin"/><Relationship Id="rId104" Type="http://schemas.openxmlformats.org/officeDocument/2006/relationships/oleObject" Target="embeddings/oleObject43.bin"/><Relationship Id="rId125" Type="http://schemas.openxmlformats.org/officeDocument/2006/relationships/image" Target="media/image56.wmf"/><Relationship Id="rId146" Type="http://schemas.openxmlformats.org/officeDocument/2006/relationships/oleObject" Target="embeddings/oleObject64.bin"/><Relationship Id="rId167" Type="http://schemas.openxmlformats.org/officeDocument/2006/relationships/image" Target="media/image77.wmf"/><Relationship Id="rId188" Type="http://schemas.openxmlformats.org/officeDocument/2006/relationships/oleObject" Target="embeddings/oleObject85.bin"/><Relationship Id="rId311" Type="http://schemas.openxmlformats.org/officeDocument/2006/relationships/image" Target="media/image150.wmf"/><Relationship Id="rId332" Type="http://schemas.openxmlformats.org/officeDocument/2006/relationships/oleObject" Target="embeddings/oleObject155.bin"/><Relationship Id="rId353" Type="http://schemas.openxmlformats.org/officeDocument/2006/relationships/oleObject" Target="embeddings/oleObject165.bin"/><Relationship Id="rId374" Type="http://schemas.openxmlformats.org/officeDocument/2006/relationships/oleObject" Target="embeddings/oleObject175.bin"/><Relationship Id="rId71" Type="http://schemas.openxmlformats.org/officeDocument/2006/relationships/image" Target="media/image30.wmf"/><Relationship Id="rId92" Type="http://schemas.openxmlformats.org/officeDocument/2006/relationships/oleObject" Target="embeddings/oleObject38.bin"/><Relationship Id="rId213" Type="http://schemas.openxmlformats.org/officeDocument/2006/relationships/image" Target="media/image100.wmf"/><Relationship Id="rId234" Type="http://schemas.openxmlformats.org/officeDocument/2006/relationships/oleObject" Target="embeddings/oleObject108.bin"/><Relationship Id="rId2" Type="http://schemas.openxmlformats.org/officeDocument/2006/relationships/styles" Target="styles.xml"/><Relationship Id="rId29" Type="http://schemas.openxmlformats.org/officeDocument/2006/relationships/oleObject" Target="embeddings/oleObject7.bin"/><Relationship Id="rId255" Type="http://schemas.openxmlformats.org/officeDocument/2006/relationships/image" Target="media/image121.wmf"/><Relationship Id="rId276" Type="http://schemas.openxmlformats.org/officeDocument/2006/relationships/oleObject" Target="embeddings/oleObject129.bin"/><Relationship Id="rId297" Type="http://schemas.openxmlformats.org/officeDocument/2006/relationships/oleObject" Target="embeddings/oleObject139.bin"/><Relationship Id="rId40" Type="http://schemas.openxmlformats.org/officeDocument/2006/relationships/oleObject" Target="embeddings/oleObject13.bin"/><Relationship Id="rId115" Type="http://schemas.openxmlformats.org/officeDocument/2006/relationships/image" Target="media/image51.wmf"/><Relationship Id="rId136" Type="http://schemas.openxmlformats.org/officeDocument/2006/relationships/oleObject" Target="embeddings/oleObject59.bin"/><Relationship Id="rId157" Type="http://schemas.openxmlformats.org/officeDocument/2006/relationships/image" Target="media/image72.wmf"/><Relationship Id="rId178" Type="http://schemas.openxmlformats.org/officeDocument/2006/relationships/oleObject" Target="embeddings/oleObject80.bin"/><Relationship Id="rId301" Type="http://schemas.openxmlformats.org/officeDocument/2006/relationships/oleObject" Target="embeddings/oleObject141.bin"/><Relationship Id="rId322" Type="http://schemas.openxmlformats.org/officeDocument/2006/relationships/oleObject" Target="embeddings/oleObject150.bin"/><Relationship Id="rId343" Type="http://schemas.openxmlformats.org/officeDocument/2006/relationships/image" Target="media/image167.wmf"/><Relationship Id="rId364" Type="http://schemas.openxmlformats.org/officeDocument/2006/relationships/oleObject" Target="embeddings/oleObject170.bin"/><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2.bin"/><Relationship Id="rId224" Type="http://schemas.openxmlformats.org/officeDocument/2006/relationships/oleObject" Target="embeddings/oleObject103.bin"/><Relationship Id="rId245" Type="http://schemas.openxmlformats.org/officeDocument/2006/relationships/image" Target="media/image116.wmf"/><Relationship Id="rId266" Type="http://schemas.openxmlformats.org/officeDocument/2006/relationships/oleObject" Target="embeddings/oleObject124.bin"/><Relationship Id="rId287" Type="http://schemas.openxmlformats.org/officeDocument/2006/relationships/image" Target="media/image137.wmf"/><Relationship Id="rId30" Type="http://schemas.openxmlformats.org/officeDocument/2006/relationships/image" Target="media/image9.wmf"/><Relationship Id="rId105" Type="http://schemas.openxmlformats.org/officeDocument/2006/relationships/image" Target="media/image46.wmf"/><Relationship Id="rId126" Type="http://schemas.openxmlformats.org/officeDocument/2006/relationships/oleObject" Target="embeddings/oleObject54.bin"/><Relationship Id="rId147" Type="http://schemas.openxmlformats.org/officeDocument/2006/relationships/image" Target="media/image67.wmf"/><Relationship Id="rId168" Type="http://schemas.openxmlformats.org/officeDocument/2006/relationships/oleObject" Target="embeddings/oleObject75.bin"/><Relationship Id="rId312" Type="http://schemas.openxmlformats.org/officeDocument/2006/relationships/oleObject" Target="embeddings/oleObject146.bin"/><Relationship Id="rId333" Type="http://schemas.openxmlformats.org/officeDocument/2006/relationships/image" Target="media/image162.wmf"/><Relationship Id="rId354" Type="http://schemas.openxmlformats.org/officeDocument/2006/relationships/image" Target="media/image173.wmf"/><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image" Target="media/image41.wmf"/><Relationship Id="rId189" Type="http://schemas.openxmlformats.org/officeDocument/2006/relationships/image" Target="media/image88.wmf"/><Relationship Id="rId375" Type="http://schemas.openxmlformats.org/officeDocument/2006/relationships/image" Target="media/image184.wmf"/><Relationship Id="rId3" Type="http://schemas.openxmlformats.org/officeDocument/2006/relationships/settings" Target="settings.xml"/><Relationship Id="rId214" Type="http://schemas.openxmlformats.org/officeDocument/2006/relationships/oleObject" Target="embeddings/oleObject98.bin"/><Relationship Id="rId235" Type="http://schemas.openxmlformats.org/officeDocument/2006/relationships/image" Target="media/image111.wmf"/><Relationship Id="rId256" Type="http://schemas.openxmlformats.org/officeDocument/2006/relationships/oleObject" Target="embeddings/oleObject119.bin"/><Relationship Id="rId277" Type="http://schemas.openxmlformats.org/officeDocument/2006/relationships/image" Target="media/image132.wmf"/><Relationship Id="rId298" Type="http://schemas.openxmlformats.org/officeDocument/2006/relationships/image" Target="media/image143.wmf"/><Relationship Id="rId116" Type="http://schemas.openxmlformats.org/officeDocument/2006/relationships/oleObject" Target="embeddings/oleObject49.bin"/><Relationship Id="rId137" Type="http://schemas.openxmlformats.org/officeDocument/2006/relationships/image" Target="media/image62.wmf"/><Relationship Id="rId158" Type="http://schemas.openxmlformats.org/officeDocument/2006/relationships/oleObject" Target="embeddings/oleObject70.bin"/><Relationship Id="rId302" Type="http://schemas.openxmlformats.org/officeDocument/2006/relationships/image" Target="media/image145.wmf"/><Relationship Id="rId323" Type="http://schemas.openxmlformats.org/officeDocument/2006/relationships/image" Target="media/image157.wmf"/><Relationship Id="rId344" Type="http://schemas.openxmlformats.org/officeDocument/2006/relationships/oleObject" Target="embeddings/oleObject161.bin"/><Relationship Id="rId20" Type="http://schemas.openxmlformats.org/officeDocument/2006/relationships/image" Target="media/image4.wmf"/><Relationship Id="rId41" Type="http://schemas.openxmlformats.org/officeDocument/2006/relationships/image" Target="media/image14.wmf"/><Relationship Id="rId62" Type="http://schemas.openxmlformats.org/officeDocument/2006/relationships/oleObject" Target="embeddings/oleObject24.bin"/><Relationship Id="rId83" Type="http://schemas.openxmlformats.org/officeDocument/2006/relationships/oleObject" Target="embeddings/oleObject34.bin"/><Relationship Id="rId179" Type="http://schemas.openxmlformats.org/officeDocument/2006/relationships/image" Target="media/image83.wmf"/><Relationship Id="rId365" Type="http://schemas.openxmlformats.org/officeDocument/2006/relationships/image" Target="media/image179.wmf"/><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06.wmf"/><Relationship Id="rId246" Type="http://schemas.openxmlformats.org/officeDocument/2006/relationships/oleObject" Target="embeddings/oleObject114.bin"/><Relationship Id="rId267" Type="http://schemas.openxmlformats.org/officeDocument/2006/relationships/image" Target="media/image127.wmf"/><Relationship Id="rId288" Type="http://schemas.openxmlformats.org/officeDocument/2006/relationships/oleObject" Target="embeddings/oleObject135.bin"/><Relationship Id="rId106" Type="http://schemas.openxmlformats.org/officeDocument/2006/relationships/oleObject" Target="embeddings/oleObject44.bin"/><Relationship Id="rId127" Type="http://schemas.openxmlformats.org/officeDocument/2006/relationships/image" Target="media/image57.wmf"/><Relationship Id="rId313" Type="http://schemas.openxmlformats.org/officeDocument/2006/relationships/image" Target="media/image151.wmf"/><Relationship Id="rId10" Type="http://schemas.openxmlformats.org/officeDocument/2006/relationships/footer" Target="footer2.xml"/><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image" Target="media/image31.wmf"/><Relationship Id="rId94" Type="http://schemas.openxmlformats.org/officeDocument/2006/relationships/oleObject" Target="embeddings/oleObject39.bin"/><Relationship Id="rId148" Type="http://schemas.openxmlformats.org/officeDocument/2006/relationships/oleObject" Target="embeddings/oleObject65.bin"/><Relationship Id="rId169" Type="http://schemas.openxmlformats.org/officeDocument/2006/relationships/image" Target="media/image78.wmf"/><Relationship Id="rId334" Type="http://schemas.openxmlformats.org/officeDocument/2006/relationships/oleObject" Target="embeddings/oleObject156.bin"/><Relationship Id="rId355" Type="http://schemas.openxmlformats.org/officeDocument/2006/relationships/oleObject" Target="embeddings/oleObject166.bin"/><Relationship Id="rId376" Type="http://schemas.openxmlformats.org/officeDocument/2006/relationships/oleObject" Target="embeddings/oleObject176.bin"/><Relationship Id="rId4" Type="http://schemas.openxmlformats.org/officeDocument/2006/relationships/webSettings" Target="webSettings.xml"/><Relationship Id="rId180" Type="http://schemas.openxmlformats.org/officeDocument/2006/relationships/oleObject" Target="embeddings/oleObject81.bin"/><Relationship Id="rId215" Type="http://schemas.openxmlformats.org/officeDocument/2006/relationships/image" Target="media/image101.wmf"/><Relationship Id="rId236" Type="http://schemas.openxmlformats.org/officeDocument/2006/relationships/oleObject" Target="embeddings/oleObject109.bin"/><Relationship Id="rId257" Type="http://schemas.openxmlformats.org/officeDocument/2006/relationships/image" Target="media/image122.wmf"/><Relationship Id="rId278" Type="http://schemas.openxmlformats.org/officeDocument/2006/relationships/oleObject" Target="embeddings/oleObject13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889</TotalTime>
  <Pages>44</Pages>
  <Words>10856</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veloz</dc:creator>
  <cp:keywords/>
  <dc:description/>
  <cp:lastModifiedBy>DST</cp:lastModifiedBy>
  <cp:revision>35</cp:revision>
  <dcterms:created xsi:type="dcterms:W3CDTF">2012-02-02T16:22:00Z</dcterms:created>
  <dcterms:modified xsi:type="dcterms:W3CDTF">2012-02-14T01:11:00Z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